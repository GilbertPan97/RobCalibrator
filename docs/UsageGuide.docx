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A46E0" w:rsidRDefault="00BA46E0">
      <w:pPr>
        <w:spacing w:beforeLines="50" w:before="120" w:afterLines="50" w:after="120" w:line="360" w:lineRule="auto"/>
        <w:jc w:val="center"/>
        <w:rPr>
          <w:rFonts w:hAnsi="宋体" w:cs="Arial"/>
          <w:b/>
          <w:sz w:val="48"/>
          <w:szCs w:val="48"/>
          <w:lang w:eastAsia="zh-CN"/>
        </w:rPr>
      </w:pPr>
    </w:p>
    <w:p w:rsidR="001F2E8C" w:rsidRDefault="001F2E8C">
      <w:pPr>
        <w:spacing w:beforeLines="50" w:before="120" w:afterLines="50" w:after="120" w:line="360" w:lineRule="auto"/>
        <w:jc w:val="center"/>
        <w:rPr>
          <w:rFonts w:hAnsi="宋体" w:cs="Arial"/>
          <w:b/>
          <w:sz w:val="48"/>
          <w:szCs w:val="48"/>
          <w:lang w:eastAsia="zh-CN"/>
        </w:rPr>
      </w:pPr>
    </w:p>
    <w:p w:rsidR="00601644" w:rsidRPr="00BA46E0" w:rsidRDefault="005C384E">
      <w:pPr>
        <w:spacing w:beforeLines="50" w:before="120" w:afterLines="50" w:after="120" w:line="360" w:lineRule="auto"/>
        <w:jc w:val="center"/>
        <w:rPr>
          <w:rFonts w:cs="Arial"/>
          <w:b/>
          <w:sz w:val="48"/>
          <w:szCs w:val="48"/>
          <w:lang w:eastAsia="zh-CN"/>
        </w:rPr>
      </w:pPr>
      <w:r w:rsidRPr="00BA46E0">
        <w:rPr>
          <w:rFonts w:hAnsi="宋体" w:cs="Arial"/>
          <w:b/>
          <w:sz w:val="48"/>
          <w:szCs w:val="48"/>
          <w:lang w:eastAsia="zh-CN"/>
        </w:rPr>
        <w:t>上海</w:t>
      </w:r>
      <w:proofErr w:type="gramStart"/>
      <w:r w:rsidRPr="00BA46E0">
        <w:rPr>
          <w:rFonts w:hAnsi="宋体" w:cs="Arial"/>
          <w:b/>
          <w:sz w:val="48"/>
          <w:szCs w:val="48"/>
          <w:lang w:eastAsia="zh-CN"/>
        </w:rPr>
        <w:t>发那科机器人</w:t>
      </w:r>
      <w:proofErr w:type="gramEnd"/>
      <w:r w:rsidRPr="00BA46E0">
        <w:rPr>
          <w:rFonts w:hAnsi="宋体" w:cs="Arial"/>
          <w:b/>
          <w:sz w:val="48"/>
          <w:szCs w:val="48"/>
          <w:lang w:eastAsia="zh-CN"/>
        </w:rPr>
        <w:t>有限公司</w:t>
      </w:r>
    </w:p>
    <w:p w:rsidR="00601644" w:rsidRPr="00BA46E0" w:rsidRDefault="005C384E">
      <w:pPr>
        <w:spacing w:beforeLines="50" w:before="120" w:afterLines="50" w:after="120" w:line="360" w:lineRule="auto"/>
        <w:jc w:val="center"/>
        <w:rPr>
          <w:rFonts w:hAnsi="宋体" w:cs="Arial"/>
          <w:b/>
          <w:sz w:val="44"/>
          <w:szCs w:val="44"/>
          <w:lang w:eastAsia="zh-CN"/>
        </w:rPr>
      </w:pPr>
      <w:r w:rsidRPr="00BA46E0">
        <w:rPr>
          <w:rFonts w:hAnsi="宋体" w:cs="Arial" w:hint="eastAsia"/>
          <w:b/>
          <w:sz w:val="44"/>
          <w:szCs w:val="44"/>
          <w:lang w:eastAsia="zh-CN"/>
        </w:rPr>
        <w:t>汽车玻璃引导装配视觉系统</w:t>
      </w:r>
      <w:r w:rsidR="00851249" w:rsidRPr="00BA46E0">
        <w:rPr>
          <w:rFonts w:hAnsi="宋体" w:cs="Arial" w:hint="eastAsia"/>
          <w:b/>
          <w:sz w:val="44"/>
          <w:szCs w:val="44"/>
          <w:lang w:eastAsia="zh-CN"/>
        </w:rPr>
        <w:t>与相机标定</w:t>
      </w:r>
      <w:r w:rsidRPr="00BA46E0">
        <w:rPr>
          <w:rFonts w:hAnsi="宋体" w:cs="Arial" w:hint="eastAsia"/>
          <w:b/>
          <w:sz w:val="44"/>
          <w:szCs w:val="44"/>
          <w:lang w:eastAsia="zh-CN"/>
        </w:rPr>
        <w:t>软件</w:t>
      </w:r>
    </w:p>
    <w:p w:rsidR="00601644" w:rsidRPr="00BA46E0" w:rsidRDefault="005C384E" w:rsidP="00BA46E0">
      <w:pPr>
        <w:spacing w:beforeLines="50" w:before="120" w:afterLines="50" w:after="120" w:line="360" w:lineRule="auto"/>
        <w:jc w:val="center"/>
        <w:rPr>
          <w:rFonts w:cs="Arial"/>
          <w:b/>
          <w:sz w:val="44"/>
          <w:szCs w:val="44"/>
          <w:lang w:eastAsia="zh-CN"/>
        </w:rPr>
      </w:pPr>
      <w:r w:rsidRPr="00BA46E0">
        <w:rPr>
          <w:rFonts w:hAnsi="宋体" w:cs="Arial" w:hint="eastAsia"/>
          <w:b/>
          <w:sz w:val="44"/>
          <w:szCs w:val="44"/>
          <w:lang w:eastAsia="zh-CN"/>
        </w:rPr>
        <w:t>培训指导</w:t>
      </w:r>
      <w:r w:rsidRPr="00BA46E0">
        <w:rPr>
          <w:rFonts w:hAnsi="宋体" w:cs="Arial"/>
          <w:b/>
          <w:sz w:val="44"/>
          <w:szCs w:val="44"/>
          <w:lang w:eastAsia="zh-CN"/>
        </w:rPr>
        <w:t>手册</w:t>
      </w:r>
    </w:p>
    <w:p w:rsidR="00601644" w:rsidRDefault="00601644" w:rsidP="001F2E8C">
      <w:pPr>
        <w:spacing w:beforeLines="50" w:before="120" w:afterLines="50" w:after="120" w:line="360" w:lineRule="auto"/>
        <w:jc w:val="center"/>
        <w:rPr>
          <w:rFonts w:cs="Arial"/>
          <w:sz w:val="48"/>
          <w:szCs w:val="48"/>
          <w:lang w:eastAsia="zh-CN"/>
        </w:rPr>
      </w:pPr>
    </w:p>
    <w:p w:rsidR="00601644" w:rsidRDefault="00601644">
      <w:pPr>
        <w:spacing w:beforeLines="50" w:before="120" w:afterLines="50" w:after="120" w:line="360" w:lineRule="auto"/>
        <w:jc w:val="center"/>
        <w:rPr>
          <w:rFonts w:cs="Arial"/>
          <w:sz w:val="48"/>
          <w:szCs w:val="48"/>
          <w:lang w:eastAsia="zh-CN"/>
        </w:rPr>
      </w:pPr>
    </w:p>
    <w:p w:rsidR="005C384E" w:rsidRDefault="005C384E">
      <w:pPr>
        <w:spacing w:beforeLines="50" w:before="120" w:afterLines="50" w:after="120" w:line="360" w:lineRule="auto"/>
        <w:jc w:val="center"/>
        <w:rPr>
          <w:rFonts w:cs="Arial"/>
          <w:sz w:val="48"/>
          <w:szCs w:val="48"/>
          <w:lang w:eastAsia="zh-CN"/>
        </w:rPr>
      </w:pPr>
    </w:p>
    <w:tbl>
      <w:tblPr>
        <w:tblW w:w="0" w:type="auto"/>
        <w:tblInd w:w="20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1"/>
        <w:gridCol w:w="2564"/>
      </w:tblGrid>
      <w:tr w:rsidR="00601644">
        <w:tc>
          <w:tcPr>
            <w:tcW w:w="2681" w:type="dxa"/>
            <w:tcBorders>
              <w:top w:val="single" w:sz="4" w:space="0" w:color="auto"/>
              <w:left w:val="single" w:sz="4" w:space="0" w:color="auto"/>
              <w:bottom w:val="single" w:sz="4" w:space="0" w:color="auto"/>
              <w:right w:val="single" w:sz="4" w:space="0" w:color="auto"/>
            </w:tcBorders>
          </w:tcPr>
          <w:p w:rsidR="00601644" w:rsidRDefault="005C384E">
            <w:pPr>
              <w:spacing w:beforeLines="50" w:before="120" w:afterLines="50" w:after="120" w:line="360" w:lineRule="auto"/>
              <w:jc w:val="center"/>
              <w:rPr>
                <w:rFonts w:cs="Arial"/>
                <w:sz w:val="28"/>
                <w:szCs w:val="48"/>
                <w:lang w:eastAsia="zh-CN"/>
              </w:rPr>
            </w:pPr>
            <w:r>
              <w:rPr>
                <w:rFonts w:cs="Arial" w:hint="eastAsia"/>
                <w:sz w:val="28"/>
                <w:szCs w:val="48"/>
                <w:lang w:eastAsia="zh-CN"/>
              </w:rPr>
              <w:t>编制</w:t>
            </w:r>
          </w:p>
        </w:tc>
        <w:tc>
          <w:tcPr>
            <w:tcW w:w="2564" w:type="dxa"/>
            <w:tcBorders>
              <w:top w:val="single" w:sz="4" w:space="0" w:color="auto"/>
              <w:left w:val="single" w:sz="4" w:space="0" w:color="auto"/>
              <w:bottom w:val="single" w:sz="4" w:space="0" w:color="auto"/>
              <w:right w:val="single" w:sz="4" w:space="0" w:color="auto"/>
            </w:tcBorders>
          </w:tcPr>
          <w:p w:rsidR="00601644" w:rsidRDefault="005C384E">
            <w:pPr>
              <w:spacing w:beforeLines="50" w:before="120" w:afterLines="50" w:after="120" w:line="360" w:lineRule="auto"/>
              <w:jc w:val="center"/>
              <w:rPr>
                <w:rFonts w:cs="Arial"/>
                <w:sz w:val="28"/>
                <w:szCs w:val="48"/>
                <w:lang w:eastAsia="zh-CN"/>
              </w:rPr>
            </w:pPr>
            <w:r>
              <w:rPr>
                <w:rFonts w:cs="Arial" w:hint="eastAsia"/>
                <w:sz w:val="28"/>
                <w:szCs w:val="48"/>
                <w:lang w:eastAsia="zh-CN"/>
              </w:rPr>
              <w:t>田子旻</w:t>
            </w:r>
            <w:r w:rsidR="00234850">
              <w:rPr>
                <w:rFonts w:cs="Arial" w:hint="eastAsia"/>
                <w:sz w:val="28"/>
                <w:szCs w:val="48"/>
                <w:lang w:eastAsia="zh-CN"/>
              </w:rPr>
              <w:t>/</w:t>
            </w:r>
            <w:r w:rsidR="00234850">
              <w:rPr>
                <w:rFonts w:cs="Arial" w:hint="eastAsia"/>
                <w:sz w:val="28"/>
                <w:szCs w:val="48"/>
                <w:lang w:eastAsia="zh-CN"/>
              </w:rPr>
              <w:t>潘嘉滨</w:t>
            </w:r>
          </w:p>
        </w:tc>
      </w:tr>
      <w:tr w:rsidR="00601644">
        <w:tc>
          <w:tcPr>
            <w:tcW w:w="2681" w:type="dxa"/>
            <w:tcBorders>
              <w:top w:val="single" w:sz="4" w:space="0" w:color="auto"/>
              <w:left w:val="single" w:sz="4" w:space="0" w:color="auto"/>
              <w:bottom w:val="single" w:sz="4" w:space="0" w:color="auto"/>
              <w:right w:val="single" w:sz="4" w:space="0" w:color="auto"/>
            </w:tcBorders>
          </w:tcPr>
          <w:p w:rsidR="00601644" w:rsidRDefault="005C384E">
            <w:pPr>
              <w:spacing w:beforeLines="50" w:before="120" w:afterLines="50" w:after="120" w:line="360" w:lineRule="auto"/>
              <w:jc w:val="center"/>
              <w:rPr>
                <w:rFonts w:cs="Arial"/>
                <w:sz w:val="28"/>
                <w:szCs w:val="48"/>
                <w:lang w:eastAsia="zh-CN"/>
              </w:rPr>
            </w:pPr>
            <w:r>
              <w:rPr>
                <w:rFonts w:cs="Arial" w:hint="eastAsia"/>
                <w:sz w:val="28"/>
                <w:szCs w:val="48"/>
                <w:lang w:eastAsia="zh-CN"/>
              </w:rPr>
              <w:t>审核</w:t>
            </w:r>
          </w:p>
        </w:tc>
        <w:tc>
          <w:tcPr>
            <w:tcW w:w="2564" w:type="dxa"/>
            <w:tcBorders>
              <w:top w:val="single" w:sz="4" w:space="0" w:color="auto"/>
              <w:left w:val="single" w:sz="4" w:space="0" w:color="auto"/>
              <w:bottom w:val="single" w:sz="4" w:space="0" w:color="auto"/>
              <w:right w:val="single" w:sz="4" w:space="0" w:color="auto"/>
            </w:tcBorders>
          </w:tcPr>
          <w:p w:rsidR="00601644" w:rsidRDefault="00601644">
            <w:pPr>
              <w:spacing w:beforeLines="50" w:before="120" w:afterLines="50" w:after="120" w:line="360" w:lineRule="auto"/>
              <w:jc w:val="center"/>
              <w:rPr>
                <w:rFonts w:cs="Arial"/>
                <w:sz w:val="28"/>
                <w:szCs w:val="48"/>
                <w:lang w:eastAsia="zh-CN"/>
              </w:rPr>
            </w:pPr>
          </w:p>
        </w:tc>
      </w:tr>
      <w:tr w:rsidR="00601644">
        <w:tc>
          <w:tcPr>
            <w:tcW w:w="2681" w:type="dxa"/>
            <w:tcBorders>
              <w:top w:val="single" w:sz="4" w:space="0" w:color="auto"/>
              <w:left w:val="single" w:sz="4" w:space="0" w:color="auto"/>
              <w:bottom w:val="single" w:sz="4" w:space="0" w:color="auto"/>
              <w:right w:val="single" w:sz="4" w:space="0" w:color="auto"/>
            </w:tcBorders>
          </w:tcPr>
          <w:p w:rsidR="00601644" w:rsidRDefault="005C384E">
            <w:pPr>
              <w:spacing w:beforeLines="50" w:before="120" w:afterLines="50" w:after="120" w:line="360" w:lineRule="auto"/>
              <w:jc w:val="center"/>
              <w:rPr>
                <w:rFonts w:cs="Arial"/>
                <w:sz w:val="28"/>
                <w:szCs w:val="48"/>
                <w:lang w:eastAsia="zh-CN"/>
              </w:rPr>
            </w:pPr>
            <w:r>
              <w:rPr>
                <w:rFonts w:cs="Arial" w:hint="eastAsia"/>
                <w:sz w:val="28"/>
                <w:szCs w:val="48"/>
                <w:lang w:eastAsia="zh-CN"/>
              </w:rPr>
              <w:t>批准</w:t>
            </w:r>
          </w:p>
        </w:tc>
        <w:tc>
          <w:tcPr>
            <w:tcW w:w="2564" w:type="dxa"/>
            <w:tcBorders>
              <w:top w:val="single" w:sz="4" w:space="0" w:color="auto"/>
              <w:left w:val="single" w:sz="4" w:space="0" w:color="auto"/>
              <w:bottom w:val="single" w:sz="4" w:space="0" w:color="auto"/>
              <w:right w:val="single" w:sz="4" w:space="0" w:color="auto"/>
            </w:tcBorders>
          </w:tcPr>
          <w:p w:rsidR="00601644" w:rsidRDefault="00601644">
            <w:pPr>
              <w:spacing w:beforeLines="50" w:before="120" w:afterLines="50" w:after="120" w:line="360" w:lineRule="auto"/>
              <w:jc w:val="center"/>
              <w:rPr>
                <w:rFonts w:cs="Arial"/>
                <w:sz w:val="28"/>
                <w:szCs w:val="48"/>
                <w:lang w:eastAsia="zh-CN"/>
              </w:rPr>
            </w:pPr>
          </w:p>
        </w:tc>
      </w:tr>
    </w:tbl>
    <w:p w:rsidR="00601644" w:rsidRDefault="00601644" w:rsidP="005C384E">
      <w:pPr>
        <w:spacing w:beforeLines="50" w:before="120" w:afterLines="50" w:after="120" w:line="360" w:lineRule="auto"/>
        <w:jc w:val="center"/>
        <w:rPr>
          <w:rFonts w:cs="Arial"/>
          <w:sz w:val="32"/>
          <w:szCs w:val="32"/>
          <w:lang w:eastAsia="zh-CN"/>
        </w:rPr>
      </w:pPr>
    </w:p>
    <w:p w:rsidR="00601644" w:rsidRDefault="00601644">
      <w:pPr>
        <w:spacing w:beforeLines="50" w:before="120" w:afterLines="50" w:after="120" w:line="360" w:lineRule="auto"/>
        <w:jc w:val="center"/>
        <w:rPr>
          <w:rFonts w:cs="Arial"/>
          <w:sz w:val="32"/>
          <w:szCs w:val="32"/>
          <w:lang w:eastAsia="zh-CN"/>
        </w:rPr>
      </w:pPr>
    </w:p>
    <w:p w:rsidR="00601644" w:rsidRDefault="00601644">
      <w:pPr>
        <w:spacing w:beforeLines="50" w:before="120" w:afterLines="50" w:after="120" w:line="360" w:lineRule="auto"/>
        <w:jc w:val="center"/>
        <w:rPr>
          <w:rFonts w:cs="Arial"/>
          <w:sz w:val="32"/>
          <w:szCs w:val="32"/>
          <w:lang w:eastAsia="zh-CN"/>
        </w:rPr>
      </w:pPr>
    </w:p>
    <w:p w:rsidR="00601644" w:rsidRDefault="00601644" w:rsidP="00904976">
      <w:pPr>
        <w:spacing w:beforeLines="50" w:before="120" w:afterLines="50" w:after="120" w:line="360" w:lineRule="auto"/>
        <w:jc w:val="center"/>
        <w:rPr>
          <w:rFonts w:cs="Arial"/>
          <w:sz w:val="32"/>
          <w:szCs w:val="32"/>
          <w:lang w:eastAsia="zh-CN"/>
        </w:rPr>
      </w:pPr>
    </w:p>
    <w:p w:rsidR="00601644" w:rsidRDefault="005C384E">
      <w:pPr>
        <w:spacing w:beforeLines="50" w:before="120" w:afterLines="50" w:after="120" w:line="360" w:lineRule="auto"/>
        <w:jc w:val="center"/>
        <w:rPr>
          <w:rFonts w:cs="Arial"/>
          <w:sz w:val="32"/>
          <w:szCs w:val="32"/>
          <w:lang w:eastAsia="zh-CN"/>
        </w:rPr>
      </w:pPr>
      <w:r>
        <w:rPr>
          <w:rFonts w:cs="Arial"/>
          <w:sz w:val="32"/>
          <w:szCs w:val="32"/>
          <w:lang w:eastAsia="zh-CN"/>
        </w:rPr>
        <w:t>202</w:t>
      </w:r>
      <w:r>
        <w:rPr>
          <w:rFonts w:cs="Arial" w:hint="eastAsia"/>
          <w:sz w:val="32"/>
          <w:szCs w:val="32"/>
          <w:lang w:eastAsia="zh-CN"/>
        </w:rPr>
        <w:t>3</w:t>
      </w:r>
      <w:r>
        <w:rPr>
          <w:rFonts w:hAnsi="宋体" w:cs="Arial"/>
          <w:sz w:val="32"/>
          <w:szCs w:val="32"/>
          <w:lang w:eastAsia="zh-CN"/>
        </w:rPr>
        <w:t>年</w:t>
      </w:r>
      <w:r>
        <w:rPr>
          <w:rFonts w:hAnsi="宋体" w:cs="Arial" w:hint="eastAsia"/>
          <w:sz w:val="32"/>
          <w:szCs w:val="32"/>
          <w:lang w:eastAsia="zh-CN"/>
        </w:rPr>
        <w:t>10</w:t>
      </w:r>
      <w:r>
        <w:rPr>
          <w:rFonts w:hAnsi="宋体" w:cs="Arial"/>
          <w:sz w:val="32"/>
          <w:szCs w:val="32"/>
          <w:lang w:eastAsia="zh-CN"/>
        </w:rPr>
        <w:t>月</w:t>
      </w:r>
      <w:r>
        <w:rPr>
          <w:rFonts w:hAnsi="宋体" w:cs="Arial" w:hint="eastAsia"/>
          <w:sz w:val="32"/>
          <w:szCs w:val="32"/>
          <w:lang w:eastAsia="zh-CN"/>
        </w:rPr>
        <w:t>23</w:t>
      </w:r>
      <w:r>
        <w:rPr>
          <w:rFonts w:hAnsi="宋体" w:cs="Arial"/>
          <w:sz w:val="32"/>
          <w:szCs w:val="32"/>
          <w:lang w:eastAsia="zh-CN"/>
        </w:rPr>
        <w:t>日</w:t>
      </w:r>
    </w:p>
    <w:p w:rsidR="00601644" w:rsidRDefault="005C384E">
      <w:pPr>
        <w:pStyle w:val="TOC10"/>
        <w:spacing w:beforeLines="50" w:before="120" w:afterLines="50" w:after="120" w:line="360" w:lineRule="auto"/>
        <w:jc w:val="center"/>
        <w:rPr>
          <w:lang w:val="zh-CN"/>
        </w:rPr>
      </w:pPr>
      <w:r>
        <w:rPr>
          <w:lang w:val="zh-CN"/>
        </w:rPr>
        <w:lastRenderedPageBreak/>
        <w:t>目录</w:t>
      </w:r>
    </w:p>
    <w:p w:rsidR="00890494" w:rsidRPr="004C4656" w:rsidRDefault="005C384E">
      <w:pPr>
        <w:pStyle w:val="TOC1"/>
        <w:tabs>
          <w:tab w:val="right" w:leader="dot" w:pos="9323"/>
        </w:tabs>
        <w:rPr>
          <w:rFonts w:ascii="等线" w:eastAsia="等线" w:hAnsi="等线"/>
          <w:b w:val="0"/>
          <w:bCs w:val="0"/>
          <w:caps w:val="0"/>
          <w:noProof/>
          <w:kern w:val="2"/>
          <w:sz w:val="21"/>
          <w:szCs w:val="22"/>
          <w:lang w:eastAsia="zh-CN"/>
        </w:rPr>
      </w:pPr>
      <w:r>
        <w:fldChar w:fldCharType="begin"/>
      </w:r>
      <w:r>
        <w:instrText xml:space="preserve"> TOC \o "1-3" \h \z \u </w:instrText>
      </w:r>
      <w:r>
        <w:fldChar w:fldCharType="separate"/>
      </w:r>
      <w:hyperlink w:anchor="_Toc149736179" w:history="1">
        <w:r w:rsidR="00890494" w:rsidRPr="0065189C">
          <w:rPr>
            <w:rStyle w:val="af9"/>
            <w:rFonts w:ascii="Times New Roman" w:hAnsi="Times New Roman"/>
            <w:noProof/>
          </w:rPr>
          <w:t xml:space="preserve">1   </w:t>
        </w:r>
        <w:r w:rsidR="00890494" w:rsidRPr="0065189C">
          <w:rPr>
            <w:rStyle w:val="af9"/>
            <w:rFonts w:ascii="Times New Roman" w:hAnsi="Times New Roman"/>
            <w:noProof/>
          </w:rPr>
          <w:t>介绍</w:t>
        </w:r>
        <w:r w:rsidR="00890494">
          <w:rPr>
            <w:noProof/>
            <w:webHidden/>
          </w:rPr>
          <w:tab/>
        </w:r>
        <w:r w:rsidR="00890494">
          <w:rPr>
            <w:noProof/>
            <w:webHidden/>
          </w:rPr>
          <w:fldChar w:fldCharType="begin"/>
        </w:r>
        <w:r w:rsidR="00890494">
          <w:rPr>
            <w:noProof/>
            <w:webHidden/>
          </w:rPr>
          <w:instrText xml:space="preserve"> PAGEREF _Toc149736179 \h </w:instrText>
        </w:r>
        <w:r w:rsidR="00890494">
          <w:rPr>
            <w:noProof/>
            <w:webHidden/>
          </w:rPr>
        </w:r>
        <w:r w:rsidR="00890494">
          <w:rPr>
            <w:noProof/>
            <w:webHidden/>
          </w:rPr>
          <w:fldChar w:fldCharType="separate"/>
        </w:r>
        <w:r w:rsidR="00890494">
          <w:rPr>
            <w:noProof/>
            <w:webHidden/>
          </w:rPr>
          <w:t>3</w:t>
        </w:r>
        <w:r w:rsidR="00890494">
          <w:rPr>
            <w:noProof/>
            <w:webHidden/>
          </w:rPr>
          <w:fldChar w:fldCharType="end"/>
        </w:r>
      </w:hyperlink>
    </w:p>
    <w:p w:rsidR="00890494" w:rsidRPr="004C4656" w:rsidRDefault="00911F25">
      <w:pPr>
        <w:pStyle w:val="TOC2"/>
        <w:tabs>
          <w:tab w:val="right" w:leader="dot" w:pos="9323"/>
        </w:tabs>
        <w:rPr>
          <w:rFonts w:ascii="等线" w:eastAsia="等线" w:hAnsi="等线"/>
          <w:smallCaps w:val="0"/>
          <w:noProof/>
          <w:kern w:val="2"/>
          <w:szCs w:val="22"/>
          <w:lang w:eastAsia="zh-CN"/>
        </w:rPr>
      </w:pPr>
      <w:hyperlink w:anchor="_Toc149736180" w:history="1">
        <w:r w:rsidR="00890494" w:rsidRPr="0065189C">
          <w:rPr>
            <w:rStyle w:val="af9"/>
            <w:rFonts w:ascii="Times New Roman" w:hAnsi="Times New Roman"/>
            <w:noProof/>
          </w:rPr>
          <w:t xml:space="preserve">1.1   </w:t>
        </w:r>
        <w:r w:rsidR="00890494" w:rsidRPr="0065189C">
          <w:rPr>
            <w:rStyle w:val="af9"/>
            <w:rFonts w:ascii="Times New Roman" w:hAnsi="Times New Roman"/>
            <w:noProof/>
          </w:rPr>
          <w:t>软件用途</w:t>
        </w:r>
        <w:r w:rsidR="00890494">
          <w:rPr>
            <w:noProof/>
            <w:webHidden/>
          </w:rPr>
          <w:tab/>
        </w:r>
        <w:r w:rsidR="00890494">
          <w:rPr>
            <w:noProof/>
            <w:webHidden/>
          </w:rPr>
          <w:fldChar w:fldCharType="begin"/>
        </w:r>
        <w:r w:rsidR="00890494">
          <w:rPr>
            <w:noProof/>
            <w:webHidden/>
          </w:rPr>
          <w:instrText xml:space="preserve"> PAGEREF _Toc149736180 \h </w:instrText>
        </w:r>
        <w:r w:rsidR="00890494">
          <w:rPr>
            <w:noProof/>
            <w:webHidden/>
          </w:rPr>
        </w:r>
        <w:r w:rsidR="00890494">
          <w:rPr>
            <w:noProof/>
            <w:webHidden/>
          </w:rPr>
          <w:fldChar w:fldCharType="separate"/>
        </w:r>
        <w:r w:rsidR="00890494">
          <w:rPr>
            <w:noProof/>
            <w:webHidden/>
          </w:rPr>
          <w:t>3</w:t>
        </w:r>
        <w:r w:rsidR="00890494">
          <w:rPr>
            <w:noProof/>
            <w:webHidden/>
          </w:rPr>
          <w:fldChar w:fldCharType="end"/>
        </w:r>
      </w:hyperlink>
    </w:p>
    <w:p w:rsidR="00890494" w:rsidRPr="004C4656" w:rsidRDefault="00911F25">
      <w:pPr>
        <w:pStyle w:val="TOC2"/>
        <w:tabs>
          <w:tab w:val="right" w:leader="dot" w:pos="9323"/>
        </w:tabs>
        <w:rPr>
          <w:rFonts w:ascii="等线" w:eastAsia="等线" w:hAnsi="等线"/>
          <w:smallCaps w:val="0"/>
          <w:noProof/>
          <w:kern w:val="2"/>
          <w:szCs w:val="22"/>
          <w:lang w:eastAsia="zh-CN"/>
        </w:rPr>
      </w:pPr>
      <w:hyperlink w:anchor="_Toc149736181" w:history="1">
        <w:r w:rsidR="00890494" w:rsidRPr="0065189C">
          <w:rPr>
            <w:rStyle w:val="af9"/>
            <w:rFonts w:ascii="Times New Roman" w:hAnsi="Times New Roman"/>
            <w:noProof/>
          </w:rPr>
          <w:t xml:space="preserve">1.2   </w:t>
        </w:r>
        <w:r w:rsidR="00890494" w:rsidRPr="0065189C">
          <w:rPr>
            <w:rStyle w:val="af9"/>
            <w:rFonts w:ascii="Times New Roman" w:hAnsi="Times New Roman"/>
            <w:noProof/>
          </w:rPr>
          <w:t>功能介绍</w:t>
        </w:r>
        <w:r w:rsidR="00890494">
          <w:rPr>
            <w:noProof/>
            <w:webHidden/>
          </w:rPr>
          <w:tab/>
        </w:r>
        <w:r w:rsidR="00890494">
          <w:rPr>
            <w:noProof/>
            <w:webHidden/>
          </w:rPr>
          <w:fldChar w:fldCharType="begin"/>
        </w:r>
        <w:r w:rsidR="00890494">
          <w:rPr>
            <w:noProof/>
            <w:webHidden/>
          </w:rPr>
          <w:instrText xml:space="preserve"> PAGEREF _Toc149736181 \h </w:instrText>
        </w:r>
        <w:r w:rsidR="00890494">
          <w:rPr>
            <w:noProof/>
            <w:webHidden/>
          </w:rPr>
        </w:r>
        <w:r w:rsidR="00890494">
          <w:rPr>
            <w:noProof/>
            <w:webHidden/>
          </w:rPr>
          <w:fldChar w:fldCharType="separate"/>
        </w:r>
        <w:r w:rsidR="00890494">
          <w:rPr>
            <w:noProof/>
            <w:webHidden/>
          </w:rPr>
          <w:t>3</w:t>
        </w:r>
        <w:r w:rsidR="00890494">
          <w:rPr>
            <w:noProof/>
            <w:webHidden/>
          </w:rPr>
          <w:fldChar w:fldCharType="end"/>
        </w:r>
      </w:hyperlink>
    </w:p>
    <w:p w:rsidR="00890494" w:rsidRPr="004C4656" w:rsidRDefault="00911F25">
      <w:pPr>
        <w:pStyle w:val="TOC2"/>
        <w:tabs>
          <w:tab w:val="right" w:leader="dot" w:pos="9323"/>
        </w:tabs>
        <w:rPr>
          <w:rFonts w:ascii="等线" w:eastAsia="等线" w:hAnsi="等线"/>
          <w:smallCaps w:val="0"/>
          <w:noProof/>
          <w:kern w:val="2"/>
          <w:szCs w:val="22"/>
          <w:lang w:eastAsia="zh-CN"/>
        </w:rPr>
      </w:pPr>
      <w:hyperlink w:anchor="_Toc149736182" w:history="1">
        <w:r w:rsidR="00890494" w:rsidRPr="0065189C">
          <w:rPr>
            <w:rStyle w:val="af9"/>
            <w:rFonts w:ascii="Times New Roman" w:hAnsi="Times New Roman"/>
            <w:noProof/>
          </w:rPr>
          <w:t xml:space="preserve">1.3   </w:t>
        </w:r>
        <w:r w:rsidR="00890494" w:rsidRPr="0065189C">
          <w:rPr>
            <w:rStyle w:val="af9"/>
            <w:rFonts w:ascii="Times New Roman" w:hAnsi="Times New Roman"/>
            <w:noProof/>
          </w:rPr>
          <w:t>参考资料</w:t>
        </w:r>
        <w:r w:rsidR="00890494">
          <w:rPr>
            <w:noProof/>
            <w:webHidden/>
          </w:rPr>
          <w:tab/>
        </w:r>
        <w:r w:rsidR="00890494">
          <w:rPr>
            <w:noProof/>
            <w:webHidden/>
          </w:rPr>
          <w:fldChar w:fldCharType="begin"/>
        </w:r>
        <w:r w:rsidR="00890494">
          <w:rPr>
            <w:noProof/>
            <w:webHidden/>
          </w:rPr>
          <w:instrText xml:space="preserve"> PAGEREF _Toc149736182 \h </w:instrText>
        </w:r>
        <w:r w:rsidR="00890494">
          <w:rPr>
            <w:noProof/>
            <w:webHidden/>
          </w:rPr>
        </w:r>
        <w:r w:rsidR="00890494">
          <w:rPr>
            <w:noProof/>
            <w:webHidden/>
          </w:rPr>
          <w:fldChar w:fldCharType="separate"/>
        </w:r>
        <w:r w:rsidR="00890494">
          <w:rPr>
            <w:noProof/>
            <w:webHidden/>
          </w:rPr>
          <w:t>3</w:t>
        </w:r>
        <w:r w:rsidR="00890494">
          <w:rPr>
            <w:noProof/>
            <w:webHidden/>
          </w:rPr>
          <w:fldChar w:fldCharType="end"/>
        </w:r>
      </w:hyperlink>
    </w:p>
    <w:p w:rsidR="00890494" w:rsidRPr="004C4656" w:rsidRDefault="00911F25">
      <w:pPr>
        <w:pStyle w:val="TOC2"/>
        <w:tabs>
          <w:tab w:val="right" w:leader="dot" w:pos="9323"/>
        </w:tabs>
        <w:rPr>
          <w:rFonts w:ascii="等线" w:eastAsia="等线" w:hAnsi="等线"/>
          <w:smallCaps w:val="0"/>
          <w:noProof/>
          <w:kern w:val="2"/>
          <w:szCs w:val="22"/>
          <w:lang w:eastAsia="zh-CN"/>
        </w:rPr>
      </w:pPr>
      <w:hyperlink w:anchor="_Toc149736183" w:history="1">
        <w:r w:rsidR="00890494" w:rsidRPr="0065189C">
          <w:rPr>
            <w:rStyle w:val="af9"/>
            <w:rFonts w:ascii="Times New Roman" w:hAnsi="Times New Roman"/>
            <w:noProof/>
          </w:rPr>
          <w:t xml:space="preserve">1.4   </w:t>
        </w:r>
        <w:r w:rsidR="00890494" w:rsidRPr="0065189C">
          <w:rPr>
            <w:rStyle w:val="af9"/>
            <w:rFonts w:ascii="Times New Roman" w:hAnsi="Times New Roman"/>
            <w:noProof/>
          </w:rPr>
          <w:t>硬件要求</w:t>
        </w:r>
        <w:r w:rsidR="00890494">
          <w:rPr>
            <w:noProof/>
            <w:webHidden/>
          </w:rPr>
          <w:tab/>
        </w:r>
        <w:r w:rsidR="00890494">
          <w:rPr>
            <w:noProof/>
            <w:webHidden/>
          </w:rPr>
          <w:fldChar w:fldCharType="begin"/>
        </w:r>
        <w:r w:rsidR="00890494">
          <w:rPr>
            <w:noProof/>
            <w:webHidden/>
          </w:rPr>
          <w:instrText xml:space="preserve"> PAGEREF _Toc149736183 \h </w:instrText>
        </w:r>
        <w:r w:rsidR="00890494">
          <w:rPr>
            <w:noProof/>
            <w:webHidden/>
          </w:rPr>
        </w:r>
        <w:r w:rsidR="00890494">
          <w:rPr>
            <w:noProof/>
            <w:webHidden/>
          </w:rPr>
          <w:fldChar w:fldCharType="separate"/>
        </w:r>
        <w:r w:rsidR="00890494">
          <w:rPr>
            <w:noProof/>
            <w:webHidden/>
          </w:rPr>
          <w:t>3</w:t>
        </w:r>
        <w:r w:rsidR="00890494">
          <w:rPr>
            <w:noProof/>
            <w:webHidden/>
          </w:rPr>
          <w:fldChar w:fldCharType="end"/>
        </w:r>
      </w:hyperlink>
    </w:p>
    <w:p w:rsidR="00890494" w:rsidRPr="004C4656" w:rsidRDefault="00911F25">
      <w:pPr>
        <w:pStyle w:val="TOC2"/>
        <w:tabs>
          <w:tab w:val="right" w:leader="dot" w:pos="9323"/>
        </w:tabs>
        <w:rPr>
          <w:rFonts w:ascii="等线" w:eastAsia="等线" w:hAnsi="等线"/>
          <w:smallCaps w:val="0"/>
          <w:noProof/>
          <w:kern w:val="2"/>
          <w:szCs w:val="22"/>
          <w:lang w:eastAsia="zh-CN"/>
        </w:rPr>
      </w:pPr>
      <w:hyperlink w:anchor="_Toc149736184" w:history="1">
        <w:r w:rsidR="00890494" w:rsidRPr="0065189C">
          <w:rPr>
            <w:rStyle w:val="af9"/>
            <w:rFonts w:ascii="Times New Roman" w:hAnsi="Times New Roman"/>
            <w:noProof/>
          </w:rPr>
          <w:t xml:space="preserve">1.5   </w:t>
        </w:r>
        <w:r w:rsidR="00890494" w:rsidRPr="0065189C">
          <w:rPr>
            <w:rStyle w:val="af9"/>
            <w:rFonts w:ascii="Times New Roman" w:hAnsi="Times New Roman"/>
            <w:noProof/>
          </w:rPr>
          <w:t>软件要求</w:t>
        </w:r>
        <w:r w:rsidR="00890494">
          <w:rPr>
            <w:noProof/>
            <w:webHidden/>
          </w:rPr>
          <w:tab/>
        </w:r>
        <w:r w:rsidR="00890494">
          <w:rPr>
            <w:noProof/>
            <w:webHidden/>
          </w:rPr>
          <w:fldChar w:fldCharType="begin"/>
        </w:r>
        <w:r w:rsidR="00890494">
          <w:rPr>
            <w:noProof/>
            <w:webHidden/>
          </w:rPr>
          <w:instrText xml:space="preserve"> PAGEREF _Toc149736184 \h </w:instrText>
        </w:r>
        <w:r w:rsidR="00890494">
          <w:rPr>
            <w:noProof/>
            <w:webHidden/>
          </w:rPr>
        </w:r>
        <w:r w:rsidR="00890494">
          <w:rPr>
            <w:noProof/>
            <w:webHidden/>
          </w:rPr>
          <w:fldChar w:fldCharType="separate"/>
        </w:r>
        <w:r w:rsidR="00890494">
          <w:rPr>
            <w:noProof/>
            <w:webHidden/>
          </w:rPr>
          <w:t>3</w:t>
        </w:r>
        <w:r w:rsidR="00890494">
          <w:rPr>
            <w:noProof/>
            <w:webHidden/>
          </w:rPr>
          <w:fldChar w:fldCharType="end"/>
        </w:r>
      </w:hyperlink>
    </w:p>
    <w:p w:rsidR="00890494" w:rsidRPr="004C4656" w:rsidRDefault="00911F25">
      <w:pPr>
        <w:pStyle w:val="TOC1"/>
        <w:tabs>
          <w:tab w:val="right" w:leader="dot" w:pos="9323"/>
        </w:tabs>
        <w:rPr>
          <w:rFonts w:ascii="等线" w:eastAsia="等线" w:hAnsi="等线"/>
          <w:b w:val="0"/>
          <w:bCs w:val="0"/>
          <w:caps w:val="0"/>
          <w:noProof/>
          <w:kern w:val="2"/>
          <w:sz w:val="21"/>
          <w:szCs w:val="22"/>
          <w:lang w:eastAsia="zh-CN"/>
        </w:rPr>
      </w:pPr>
      <w:hyperlink w:anchor="_Toc149736185" w:history="1">
        <w:r w:rsidR="00890494" w:rsidRPr="0065189C">
          <w:rPr>
            <w:rStyle w:val="af9"/>
            <w:rFonts w:ascii="Times New Roman" w:hAnsi="Times New Roman"/>
            <w:noProof/>
          </w:rPr>
          <w:t xml:space="preserve">2   </w:t>
        </w:r>
        <w:r w:rsidR="00890494" w:rsidRPr="0065189C">
          <w:rPr>
            <w:rStyle w:val="af9"/>
            <w:rFonts w:ascii="Times New Roman" w:hAnsi="Times New Roman"/>
            <w:noProof/>
          </w:rPr>
          <w:t>软件界面及功能</w:t>
        </w:r>
        <w:r w:rsidR="00890494">
          <w:rPr>
            <w:noProof/>
            <w:webHidden/>
          </w:rPr>
          <w:tab/>
        </w:r>
        <w:r w:rsidR="00890494">
          <w:rPr>
            <w:noProof/>
            <w:webHidden/>
          </w:rPr>
          <w:fldChar w:fldCharType="begin"/>
        </w:r>
        <w:r w:rsidR="00890494">
          <w:rPr>
            <w:noProof/>
            <w:webHidden/>
          </w:rPr>
          <w:instrText xml:space="preserve"> PAGEREF _Toc149736185 \h </w:instrText>
        </w:r>
        <w:r w:rsidR="00890494">
          <w:rPr>
            <w:noProof/>
            <w:webHidden/>
          </w:rPr>
        </w:r>
        <w:r w:rsidR="00890494">
          <w:rPr>
            <w:noProof/>
            <w:webHidden/>
          </w:rPr>
          <w:fldChar w:fldCharType="separate"/>
        </w:r>
        <w:r w:rsidR="00890494">
          <w:rPr>
            <w:noProof/>
            <w:webHidden/>
          </w:rPr>
          <w:t>3</w:t>
        </w:r>
        <w:r w:rsidR="00890494">
          <w:rPr>
            <w:noProof/>
            <w:webHidden/>
          </w:rPr>
          <w:fldChar w:fldCharType="end"/>
        </w:r>
      </w:hyperlink>
    </w:p>
    <w:p w:rsidR="00890494" w:rsidRPr="004C4656" w:rsidRDefault="00911F25">
      <w:pPr>
        <w:pStyle w:val="TOC2"/>
        <w:tabs>
          <w:tab w:val="right" w:leader="dot" w:pos="9323"/>
        </w:tabs>
        <w:rPr>
          <w:rFonts w:ascii="等线" w:eastAsia="等线" w:hAnsi="等线"/>
          <w:smallCaps w:val="0"/>
          <w:noProof/>
          <w:kern w:val="2"/>
          <w:szCs w:val="22"/>
          <w:lang w:eastAsia="zh-CN"/>
        </w:rPr>
      </w:pPr>
      <w:hyperlink w:anchor="_Toc149736186" w:history="1">
        <w:r w:rsidR="00890494" w:rsidRPr="0065189C">
          <w:rPr>
            <w:rStyle w:val="af9"/>
            <w:rFonts w:ascii="Times New Roman" w:hAnsi="Times New Roman"/>
            <w:noProof/>
          </w:rPr>
          <w:t>2.1   SFR Vision Studio</w:t>
        </w:r>
        <w:r w:rsidR="00890494" w:rsidRPr="0065189C">
          <w:rPr>
            <w:rStyle w:val="af9"/>
            <w:rFonts w:ascii="Times New Roman" w:hAnsi="Times New Roman"/>
            <w:noProof/>
          </w:rPr>
          <w:t>主界面</w:t>
        </w:r>
        <w:r w:rsidR="00890494">
          <w:rPr>
            <w:noProof/>
            <w:webHidden/>
          </w:rPr>
          <w:tab/>
        </w:r>
        <w:r w:rsidR="00890494">
          <w:rPr>
            <w:noProof/>
            <w:webHidden/>
          </w:rPr>
          <w:fldChar w:fldCharType="begin"/>
        </w:r>
        <w:r w:rsidR="00890494">
          <w:rPr>
            <w:noProof/>
            <w:webHidden/>
          </w:rPr>
          <w:instrText xml:space="preserve"> PAGEREF _Toc149736186 \h </w:instrText>
        </w:r>
        <w:r w:rsidR="00890494">
          <w:rPr>
            <w:noProof/>
            <w:webHidden/>
          </w:rPr>
        </w:r>
        <w:r w:rsidR="00890494">
          <w:rPr>
            <w:noProof/>
            <w:webHidden/>
          </w:rPr>
          <w:fldChar w:fldCharType="separate"/>
        </w:r>
        <w:r w:rsidR="00890494">
          <w:rPr>
            <w:noProof/>
            <w:webHidden/>
          </w:rPr>
          <w:t>3</w:t>
        </w:r>
        <w:r w:rsidR="00890494">
          <w:rPr>
            <w:noProof/>
            <w:webHidden/>
          </w:rPr>
          <w:fldChar w:fldCharType="end"/>
        </w:r>
      </w:hyperlink>
    </w:p>
    <w:p w:rsidR="00890494" w:rsidRPr="004C4656" w:rsidRDefault="00911F25">
      <w:pPr>
        <w:pStyle w:val="TOC2"/>
        <w:tabs>
          <w:tab w:val="right" w:leader="dot" w:pos="9323"/>
        </w:tabs>
        <w:rPr>
          <w:rFonts w:ascii="等线" w:eastAsia="等线" w:hAnsi="等线"/>
          <w:smallCaps w:val="0"/>
          <w:noProof/>
          <w:kern w:val="2"/>
          <w:szCs w:val="22"/>
          <w:lang w:eastAsia="zh-CN"/>
        </w:rPr>
      </w:pPr>
      <w:hyperlink w:anchor="_Toc149736187" w:history="1">
        <w:r w:rsidR="00890494" w:rsidRPr="0065189C">
          <w:rPr>
            <w:rStyle w:val="af9"/>
            <w:rFonts w:ascii="Times New Roman" w:hAnsi="Times New Roman"/>
            <w:noProof/>
          </w:rPr>
          <w:t>2.2   SFR Vision Studio</w:t>
        </w:r>
        <w:r w:rsidR="00890494" w:rsidRPr="0065189C">
          <w:rPr>
            <w:rStyle w:val="af9"/>
            <w:rFonts w:ascii="Times New Roman" w:hAnsi="Times New Roman"/>
            <w:noProof/>
          </w:rPr>
          <w:t>软件模块简介</w:t>
        </w:r>
        <w:r w:rsidR="00890494">
          <w:rPr>
            <w:noProof/>
            <w:webHidden/>
          </w:rPr>
          <w:tab/>
        </w:r>
        <w:r w:rsidR="00890494">
          <w:rPr>
            <w:noProof/>
            <w:webHidden/>
          </w:rPr>
          <w:fldChar w:fldCharType="begin"/>
        </w:r>
        <w:r w:rsidR="00890494">
          <w:rPr>
            <w:noProof/>
            <w:webHidden/>
          </w:rPr>
          <w:instrText xml:space="preserve"> PAGEREF _Toc149736187 \h </w:instrText>
        </w:r>
        <w:r w:rsidR="00890494">
          <w:rPr>
            <w:noProof/>
            <w:webHidden/>
          </w:rPr>
        </w:r>
        <w:r w:rsidR="00890494">
          <w:rPr>
            <w:noProof/>
            <w:webHidden/>
          </w:rPr>
          <w:fldChar w:fldCharType="separate"/>
        </w:r>
        <w:r w:rsidR="00890494">
          <w:rPr>
            <w:noProof/>
            <w:webHidden/>
          </w:rPr>
          <w:t>4</w:t>
        </w:r>
        <w:r w:rsidR="00890494">
          <w:rPr>
            <w:noProof/>
            <w:webHidden/>
          </w:rPr>
          <w:fldChar w:fldCharType="end"/>
        </w:r>
      </w:hyperlink>
    </w:p>
    <w:p w:rsidR="00890494" w:rsidRPr="004C4656" w:rsidRDefault="00911F25">
      <w:pPr>
        <w:pStyle w:val="TOC2"/>
        <w:tabs>
          <w:tab w:val="right" w:leader="dot" w:pos="9323"/>
        </w:tabs>
        <w:rPr>
          <w:rFonts w:ascii="等线" w:eastAsia="等线" w:hAnsi="等线"/>
          <w:smallCaps w:val="0"/>
          <w:noProof/>
          <w:kern w:val="2"/>
          <w:szCs w:val="22"/>
          <w:lang w:eastAsia="zh-CN"/>
        </w:rPr>
      </w:pPr>
      <w:hyperlink w:anchor="_Toc149736188" w:history="1">
        <w:r w:rsidR="00890494" w:rsidRPr="0065189C">
          <w:rPr>
            <w:rStyle w:val="af9"/>
            <w:rFonts w:ascii="Times New Roman" w:hAnsi="Times New Roman"/>
            <w:noProof/>
          </w:rPr>
          <w:t>2.3   SfrCalib</w:t>
        </w:r>
        <w:r w:rsidR="00890494" w:rsidRPr="0065189C">
          <w:rPr>
            <w:rStyle w:val="af9"/>
            <w:rFonts w:ascii="Times New Roman" w:hAnsi="Times New Roman"/>
            <w:noProof/>
          </w:rPr>
          <w:t>标定工具软件简介</w:t>
        </w:r>
        <w:r w:rsidR="00890494">
          <w:rPr>
            <w:noProof/>
            <w:webHidden/>
          </w:rPr>
          <w:tab/>
        </w:r>
        <w:r w:rsidR="00890494">
          <w:rPr>
            <w:noProof/>
            <w:webHidden/>
          </w:rPr>
          <w:fldChar w:fldCharType="begin"/>
        </w:r>
        <w:r w:rsidR="00890494">
          <w:rPr>
            <w:noProof/>
            <w:webHidden/>
          </w:rPr>
          <w:instrText xml:space="preserve"> PAGEREF _Toc149736188 \h </w:instrText>
        </w:r>
        <w:r w:rsidR="00890494">
          <w:rPr>
            <w:noProof/>
            <w:webHidden/>
          </w:rPr>
        </w:r>
        <w:r w:rsidR="00890494">
          <w:rPr>
            <w:noProof/>
            <w:webHidden/>
          </w:rPr>
          <w:fldChar w:fldCharType="separate"/>
        </w:r>
        <w:r w:rsidR="00890494">
          <w:rPr>
            <w:noProof/>
            <w:webHidden/>
          </w:rPr>
          <w:t>4</w:t>
        </w:r>
        <w:r w:rsidR="00890494">
          <w:rPr>
            <w:noProof/>
            <w:webHidden/>
          </w:rPr>
          <w:fldChar w:fldCharType="end"/>
        </w:r>
      </w:hyperlink>
    </w:p>
    <w:p w:rsidR="00890494" w:rsidRPr="004C4656" w:rsidRDefault="00911F25">
      <w:pPr>
        <w:pStyle w:val="TOC1"/>
        <w:tabs>
          <w:tab w:val="right" w:leader="dot" w:pos="9323"/>
        </w:tabs>
        <w:rPr>
          <w:rFonts w:ascii="等线" w:eastAsia="等线" w:hAnsi="等线"/>
          <w:b w:val="0"/>
          <w:bCs w:val="0"/>
          <w:caps w:val="0"/>
          <w:noProof/>
          <w:kern w:val="2"/>
          <w:sz w:val="21"/>
          <w:szCs w:val="22"/>
          <w:lang w:eastAsia="zh-CN"/>
        </w:rPr>
      </w:pPr>
      <w:hyperlink w:anchor="_Toc149736189" w:history="1">
        <w:r w:rsidR="00890494" w:rsidRPr="0065189C">
          <w:rPr>
            <w:rStyle w:val="af9"/>
            <w:rFonts w:ascii="Times New Roman" w:hAnsi="Times New Roman"/>
            <w:noProof/>
          </w:rPr>
          <w:t xml:space="preserve">3  </w:t>
        </w:r>
        <w:r w:rsidR="00890494" w:rsidRPr="0065189C">
          <w:rPr>
            <w:rStyle w:val="af9"/>
            <w:rFonts w:ascii="Times New Roman" w:hAnsi="Times New Roman"/>
            <w:noProof/>
          </w:rPr>
          <w:t>机器人操作指导</w:t>
        </w:r>
        <w:r w:rsidR="00890494">
          <w:rPr>
            <w:noProof/>
            <w:webHidden/>
          </w:rPr>
          <w:tab/>
        </w:r>
        <w:r w:rsidR="00890494">
          <w:rPr>
            <w:noProof/>
            <w:webHidden/>
          </w:rPr>
          <w:fldChar w:fldCharType="begin"/>
        </w:r>
        <w:r w:rsidR="00890494">
          <w:rPr>
            <w:noProof/>
            <w:webHidden/>
          </w:rPr>
          <w:instrText xml:space="preserve"> PAGEREF _Toc149736189 \h </w:instrText>
        </w:r>
        <w:r w:rsidR="00890494">
          <w:rPr>
            <w:noProof/>
            <w:webHidden/>
          </w:rPr>
        </w:r>
        <w:r w:rsidR="00890494">
          <w:rPr>
            <w:noProof/>
            <w:webHidden/>
          </w:rPr>
          <w:fldChar w:fldCharType="separate"/>
        </w:r>
        <w:r w:rsidR="00890494">
          <w:rPr>
            <w:noProof/>
            <w:webHidden/>
          </w:rPr>
          <w:t>6</w:t>
        </w:r>
        <w:r w:rsidR="00890494">
          <w:rPr>
            <w:noProof/>
            <w:webHidden/>
          </w:rPr>
          <w:fldChar w:fldCharType="end"/>
        </w:r>
      </w:hyperlink>
    </w:p>
    <w:p w:rsidR="00890494" w:rsidRPr="004C4656" w:rsidRDefault="00911F25">
      <w:pPr>
        <w:pStyle w:val="TOC2"/>
        <w:tabs>
          <w:tab w:val="right" w:leader="dot" w:pos="9323"/>
        </w:tabs>
        <w:rPr>
          <w:rFonts w:ascii="等线" w:eastAsia="等线" w:hAnsi="等线"/>
          <w:smallCaps w:val="0"/>
          <w:noProof/>
          <w:kern w:val="2"/>
          <w:szCs w:val="22"/>
          <w:lang w:eastAsia="zh-CN"/>
        </w:rPr>
      </w:pPr>
      <w:hyperlink w:anchor="_Toc149736190" w:history="1">
        <w:r w:rsidR="00890494" w:rsidRPr="0065189C">
          <w:rPr>
            <w:rStyle w:val="af9"/>
            <w:rFonts w:ascii="Times New Roman" w:hAnsi="Times New Roman"/>
            <w:noProof/>
          </w:rPr>
          <w:t>3.1   SFR Vision Studio</w:t>
        </w:r>
        <w:r w:rsidR="00890494" w:rsidRPr="0065189C">
          <w:rPr>
            <w:rStyle w:val="af9"/>
            <w:rFonts w:ascii="Times New Roman" w:hAnsi="Times New Roman"/>
            <w:noProof/>
          </w:rPr>
          <w:t>相关软件</w:t>
        </w:r>
        <w:r w:rsidR="00890494">
          <w:rPr>
            <w:noProof/>
            <w:webHidden/>
          </w:rPr>
          <w:tab/>
        </w:r>
        <w:r w:rsidR="00890494">
          <w:rPr>
            <w:noProof/>
            <w:webHidden/>
          </w:rPr>
          <w:fldChar w:fldCharType="begin"/>
        </w:r>
        <w:r w:rsidR="00890494">
          <w:rPr>
            <w:noProof/>
            <w:webHidden/>
          </w:rPr>
          <w:instrText xml:space="preserve"> PAGEREF _Toc149736190 \h </w:instrText>
        </w:r>
        <w:r w:rsidR="00890494">
          <w:rPr>
            <w:noProof/>
            <w:webHidden/>
          </w:rPr>
        </w:r>
        <w:r w:rsidR="00890494">
          <w:rPr>
            <w:noProof/>
            <w:webHidden/>
          </w:rPr>
          <w:fldChar w:fldCharType="separate"/>
        </w:r>
        <w:r w:rsidR="00890494">
          <w:rPr>
            <w:noProof/>
            <w:webHidden/>
          </w:rPr>
          <w:t>6</w:t>
        </w:r>
        <w:r w:rsidR="00890494">
          <w:rPr>
            <w:noProof/>
            <w:webHidden/>
          </w:rPr>
          <w:fldChar w:fldCharType="end"/>
        </w:r>
      </w:hyperlink>
    </w:p>
    <w:p w:rsidR="00890494" w:rsidRPr="004C4656" w:rsidRDefault="00911F25">
      <w:pPr>
        <w:pStyle w:val="TOC2"/>
        <w:tabs>
          <w:tab w:val="right" w:leader="dot" w:pos="9323"/>
        </w:tabs>
        <w:rPr>
          <w:rFonts w:ascii="等线" w:eastAsia="等线" w:hAnsi="等线"/>
          <w:smallCaps w:val="0"/>
          <w:noProof/>
          <w:kern w:val="2"/>
          <w:szCs w:val="22"/>
          <w:lang w:eastAsia="zh-CN"/>
        </w:rPr>
      </w:pPr>
      <w:hyperlink w:anchor="_Toc149736191" w:history="1">
        <w:r w:rsidR="00890494" w:rsidRPr="0065189C">
          <w:rPr>
            <w:rStyle w:val="af9"/>
            <w:rFonts w:ascii="Times New Roman" w:hAnsi="Times New Roman"/>
            <w:noProof/>
          </w:rPr>
          <w:t>3.2   SM</w:t>
        </w:r>
        <w:r w:rsidR="00890494" w:rsidRPr="0065189C">
          <w:rPr>
            <w:rStyle w:val="af9"/>
            <w:rFonts w:ascii="Times New Roman" w:hAnsi="Times New Roman"/>
            <w:noProof/>
          </w:rPr>
          <w:t>通讯设置</w:t>
        </w:r>
        <w:r w:rsidR="00890494">
          <w:rPr>
            <w:noProof/>
            <w:webHidden/>
          </w:rPr>
          <w:tab/>
        </w:r>
        <w:r w:rsidR="00890494">
          <w:rPr>
            <w:noProof/>
            <w:webHidden/>
          </w:rPr>
          <w:fldChar w:fldCharType="begin"/>
        </w:r>
        <w:r w:rsidR="00890494">
          <w:rPr>
            <w:noProof/>
            <w:webHidden/>
          </w:rPr>
          <w:instrText xml:space="preserve"> PAGEREF _Toc149736191 \h </w:instrText>
        </w:r>
        <w:r w:rsidR="00890494">
          <w:rPr>
            <w:noProof/>
            <w:webHidden/>
          </w:rPr>
        </w:r>
        <w:r w:rsidR="00890494">
          <w:rPr>
            <w:noProof/>
            <w:webHidden/>
          </w:rPr>
          <w:fldChar w:fldCharType="separate"/>
        </w:r>
        <w:r w:rsidR="00890494">
          <w:rPr>
            <w:noProof/>
            <w:webHidden/>
          </w:rPr>
          <w:t>7</w:t>
        </w:r>
        <w:r w:rsidR="00890494">
          <w:rPr>
            <w:noProof/>
            <w:webHidden/>
          </w:rPr>
          <w:fldChar w:fldCharType="end"/>
        </w:r>
      </w:hyperlink>
    </w:p>
    <w:p w:rsidR="00890494" w:rsidRPr="004C4656" w:rsidRDefault="00911F25">
      <w:pPr>
        <w:pStyle w:val="TOC2"/>
        <w:tabs>
          <w:tab w:val="right" w:leader="dot" w:pos="9323"/>
        </w:tabs>
        <w:rPr>
          <w:rFonts w:ascii="等线" w:eastAsia="等线" w:hAnsi="等线"/>
          <w:smallCaps w:val="0"/>
          <w:noProof/>
          <w:kern w:val="2"/>
          <w:szCs w:val="22"/>
          <w:lang w:eastAsia="zh-CN"/>
        </w:rPr>
      </w:pPr>
      <w:hyperlink w:anchor="_Toc149736192" w:history="1">
        <w:r w:rsidR="00890494" w:rsidRPr="0065189C">
          <w:rPr>
            <w:rStyle w:val="af9"/>
            <w:rFonts w:ascii="Times New Roman" w:hAnsi="Times New Roman"/>
            <w:noProof/>
          </w:rPr>
          <w:t>3.3   TCP</w:t>
        </w:r>
        <w:r w:rsidR="00890494" w:rsidRPr="0065189C">
          <w:rPr>
            <w:rStyle w:val="af9"/>
            <w:rFonts w:ascii="Times New Roman" w:hAnsi="Times New Roman"/>
            <w:noProof/>
          </w:rPr>
          <w:t>速度输出设置</w:t>
        </w:r>
        <w:r w:rsidR="00890494">
          <w:rPr>
            <w:noProof/>
            <w:webHidden/>
          </w:rPr>
          <w:tab/>
        </w:r>
        <w:r w:rsidR="00890494">
          <w:rPr>
            <w:noProof/>
            <w:webHidden/>
          </w:rPr>
          <w:fldChar w:fldCharType="begin"/>
        </w:r>
        <w:r w:rsidR="00890494">
          <w:rPr>
            <w:noProof/>
            <w:webHidden/>
          </w:rPr>
          <w:instrText xml:space="preserve"> PAGEREF _Toc149736192 \h </w:instrText>
        </w:r>
        <w:r w:rsidR="00890494">
          <w:rPr>
            <w:noProof/>
            <w:webHidden/>
          </w:rPr>
        </w:r>
        <w:r w:rsidR="00890494">
          <w:rPr>
            <w:noProof/>
            <w:webHidden/>
          </w:rPr>
          <w:fldChar w:fldCharType="separate"/>
        </w:r>
        <w:r w:rsidR="00890494">
          <w:rPr>
            <w:noProof/>
            <w:webHidden/>
          </w:rPr>
          <w:t>8</w:t>
        </w:r>
        <w:r w:rsidR="00890494">
          <w:rPr>
            <w:noProof/>
            <w:webHidden/>
          </w:rPr>
          <w:fldChar w:fldCharType="end"/>
        </w:r>
      </w:hyperlink>
    </w:p>
    <w:p w:rsidR="00890494" w:rsidRPr="004C4656" w:rsidRDefault="00911F25">
      <w:pPr>
        <w:pStyle w:val="TOC2"/>
        <w:tabs>
          <w:tab w:val="right" w:leader="dot" w:pos="9323"/>
        </w:tabs>
        <w:rPr>
          <w:rFonts w:ascii="等线" w:eastAsia="等线" w:hAnsi="等线"/>
          <w:smallCaps w:val="0"/>
          <w:noProof/>
          <w:kern w:val="2"/>
          <w:szCs w:val="22"/>
          <w:lang w:eastAsia="zh-CN"/>
        </w:rPr>
      </w:pPr>
      <w:hyperlink w:anchor="_Toc149736193" w:history="1">
        <w:r w:rsidR="00890494" w:rsidRPr="0065189C">
          <w:rPr>
            <w:rStyle w:val="af9"/>
            <w:rFonts w:ascii="Times New Roman" w:hAnsi="Times New Roman"/>
            <w:noProof/>
          </w:rPr>
          <w:t>3.4   iSight</w:t>
        </w:r>
        <w:r w:rsidR="00890494" w:rsidRPr="0065189C">
          <w:rPr>
            <w:rStyle w:val="af9"/>
            <w:rFonts w:ascii="Times New Roman" w:hAnsi="Times New Roman"/>
            <w:noProof/>
          </w:rPr>
          <w:t>程序说明</w:t>
        </w:r>
        <w:r w:rsidR="00890494">
          <w:rPr>
            <w:noProof/>
            <w:webHidden/>
          </w:rPr>
          <w:tab/>
        </w:r>
        <w:r w:rsidR="00890494">
          <w:rPr>
            <w:noProof/>
            <w:webHidden/>
          </w:rPr>
          <w:fldChar w:fldCharType="begin"/>
        </w:r>
        <w:r w:rsidR="00890494">
          <w:rPr>
            <w:noProof/>
            <w:webHidden/>
          </w:rPr>
          <w:instrText xml:space="preserve"> PAGEREF _Toc149736193 \h </w:instrText>
        </w:r>
        <w:r w:rsidR="00890494">
          <w:rPr>
            <w:noProof/>
            <w:webHidden/>
          </w:rPr>
        </w:r>
        <w:r w:rsidR="00890494">
          <w:rPr>
            <w:noProof/>
            <w:webHidden/>
          </w:rPr>
          <w:fldChar w:fldCharType="separate"/>
        </w:r>
        <w:r w:rsidR="00890494">
          <w:rPr>
            <w:noProof/>
            <w:webHidden/>
          </w:rPr>
          <w:t>9</w:t>
        </w:r>
        <w:r w:rsidR="00890494">
          <w:rPr>
            <w:noProof/>
            <w:webHidden/>
          </w:rPr>
          <w:fldChar w:fldCharType="end"/>
        </w:r>
      </w:hyperlink>
    </w:p>
    <w:p w:rsidR="00890494" w:rsidRPr="004C4656" w:rsidRDefault="00911F25">
      <w:pPr>
        <w:pStyle w:val="TOC2"/>
        <w:tabs>
          <w:tab w:val="right" w:leader="dot" w:pos="9323"/>
        </w:tabs>
        <w:rPr>
          <w:rFonts w:ascii="等线" w:eastAsia="等线" w:hAnsi="等线"/>
          <w:smallCaps w:val="0"/>
          <w:noProof/>
          <w:kern w:val="2"/>
          <w:szCs w:val="22"/>
          <w:lang w:eastAsia="zh-CN"/>
        </w:rPr>
      </w:pPr>
      <w:hyperlink w:anchor="_Toc149736194" w:history="1">
        <w:r w:rsidR="00890494" w:rsidRPr="0065189C">
          <w:rPr>
            <w:rStyle w:val="af9"/>
            <w:rFonts w:ascii="Times New Roman" w:hAnsi="Times New Roman"/>
            <w:noProof/>
          </w:rPr>
          <w:t xml:space="preserve">3.5   </w:t>
        </w:r>
        <w:r w:rsidR="00890494" w:rsidRPr="0065189C">
          <w:rPr>
            <w:rStyle w:val="af9"/>
            <w:rFonts w:ascii="Times New Roman" w:hAnsi="Times New Roman"/>
            <w:noProof/>
          </w:rPr>
          <w:t>宏程序载入（可选）</w:t>
        </w:r>
        <w:r w:rsidR="00890494">
          <w:rPr>
            <w:noProof/>
            <w:webHidden/>
          </w:rPr>
          <w:tab/>
        </w:r>
        <w:r w:rsidR="00890494">
          <w:rPr>
            <w:noProof/>
            <w:webHidden/>
          </w:rPr>
          <w:fldChar w:fldCharType="begin"/>
        </w:r>
        <w:r w:rsidR="00890494">
          <w:rPr>
            <w:noProof/>
            <w:webHidden/>
          </w:rPr>
          <w:instrText xml:space="preserve"> PAGEREF _Toc149736194 \h </w:instrText>
        </w:r>
        <w:r w:rsidR="00890494">
          <w:rPr>
            <w:noProof/>
            <w:webHidden/>
          </w:rPr>
        </w:r>
        <w:r w:rsidR="00890494">
          <w:rPr>
            <w:noProof/>
            <w:webHidden/>
          </w:rPr>
          <w:fldChar w:fldCharType="separate"/>
        </w:r>
        <w:r w:rsidR="00890494">
          <w:rPr>
            <w:noProof/>
            <w:webHidden/>
          </w:rPr>
          <w:t>11</w:t>
        </w:r>
        <w:r w:rsidR="00890494">
          <w:rPr>
            <w:noProof/>
            <w:webHidden/>
          </w:rPr>
          <w:fldChar w:fldCharType="end"/>
        </w:r>
      </w:hyperlink>
    </w:p>
    <w:p w:rsidR="00890494" w:rsidRPr="004C4656" w:rsidRDefault="00911F25">
      <w:pPr>
        <w:pStyle w:val="TOC1"/>
        <w:tabs>
          <w:tab w:val="right" w:leader="dot" w:pos="9323"/>
        </w:tabs>
        <w:rPr>
          <w:rFonts w:ascii="等线" w:eastAsia="等线" w:hAnsi="等线"/>
          <w:b w:val="0"/>
          <w:bCs w:val="0"/>
          <w:caps w:val="0"/>
          <w:noProof/>
          <w:kern w:val="2"/>
          <w:sz w:val="21"/>
          <w:szCs w:val="22"/>
          <w:lang w:eastAsia="zh-CN"/>
        </w:rPr>
      </w:pPr>
      <w:hyperlink w:anchor="_Toc149736195" w:history="1">
        <w:r w:rsidR="00890494" w:rsidRPr="0065189C">
          <w:rPr>
            <w:rStyle w:val="af9"/>
            <w:rFonts w:ascii="Times New Roman" w:hAnsi="Times New Roman"/>
            <w:noProof/>
          </w:rPr>
          <w:t xml:space="preserve">4  </w:t>
        </w:r>
        <w:r w:rsidR="00890494" w:rsidRPr="0065189C">
          <w:rPr>
            <w:rStyle w:val="af9"/>
            <w:rFonts w:ascii="Times New Roman" w:hAnsi="Times New Roman"/>
            <w:noProof/>
          </w:rPr>
          <w:t>机器人程序编写建议</w:t>
        </w:r>
        <w:r w:rsidR="00890494">
          <w:rPr>
            <w:noProof/>
            <w:webHidden/>
          </w:rPr>
          <w:tab/>
        </w:r>
        <w:r w:rsidR="00890494">
          <w:rPr>
            <w:noProof/>
            <w:webHidden/>
          </w:rPr>
          <w:fldChar w:fldCharType="begin"/>
        </w:r>
        <w:r w:rsidR="00890494">
          <w:rPr>
            <w:noProof/>
            <w:webHidden/>
          </w:rPr>
          <w:instrText xml:space="preserve"> PAGEREF _Toc149736195 \h </w:instrText>
        </w:r>
        <w:r w:rsidR="00890494">
          <w:rPr>
            <w:noProof/>
            <w:webHidden/>
          </w:rPr>
        </w:r>
        <w:r w:rsidR="00890494">
          <w:rPr>
            <w:noProof/>
            <w:webHidden/>
          </w:rPr>
          <w:fldChar w:fldCharType="separate"/>
        </w:r>
        <w:r w:rsidR="00890494">
          <w:rPr>
            <w:noProof/>
            <w:webHidden/>
          </w:rPr>
          <w:t>13</w:t>
        </w:r>
        <w:r w:rsidR="00890494">
          <w:rPr>
            <w:noProof/>
            <w:webHidden/>
          </w:rPr>
          <w:fldChar w:fldCharType="end"/>
        </w:r>
      </w:hyperlink>
    </w:p>
    <w:p w:rsidR="00890494" w:rsidRPr="004C4656" w:rsidRDefault="00911F25">
      <w:pPr>
        <w:pStyle w:val="TOC1"/>
        <w:tabs>
          <w:tab w:val="right" w:leader="dot" w:pos="9323"/>
        </w:tabs>
        <w:rPr>
          <w:rFonts w:ascii="等线" w:eastAsia="等线" w:hAnsi="等线"/>
          <w:b w:val="0"/>
          <w:bCs w:val="0"/>
          <w:caps w:val="0"/>
          <w:noProof/>
          <w:kern w:val="2"/>
          <w:sz w:val="21"/>
          <w:szCs w:val="22"/>
          <w:lang w:eastAsia="zh-CN"/>
        </w:rPr>
      </w:pPr>
      <w:hyperlink w:anchor="_Toc149736196" w:history="1">
        <w:r w:rsidR="00890494" w:rsidRPr="0065189C">
          <w:rPr>
            <w:rStyle w:val="af9"/>
            <w:rFonts w:ascii="Times New Roman" w:hAnsi="Times New Roman"/>
            <w:noProof/>
          </w:rPr>
          <w:t>5  SfrCalib</w:t>
        </w:r>
        <w:r w:rsidR="00890494" w:rsidRPr="0065189C">
          <w:rPr>
            <w:rStyle w:val="af9"/>
            <w:rFonts w:ascii="Times New Roman" w:hAnsi="Times New Roman"/>
            <w:noProof/>
          </w:rPr>
          <w:t>使用指导</w:t>
        </w:r>
        <w:r w:rsidR="00890494">
          <w:rPr>
            <w:noProof/>
            <w:webHidden/>
          </w:rPr>
          <w:tab/>
        </w:r>
        <w:r w:rsidR="00890494">
          <w:rPr>
            <w:noProof/>
            <w:webHidden/>
          </w:rPr>
          <w:fldChar w:fldCharType="begin"/>
        </w:r>
        <w:r w:rsidR="00890494">
          <w:rPr>
            <w:noProof/>
            <w:webHidden/>
          </w:rPr>
          <w:instrText xml:space="preserve"> PAGEREF _Toc149736196 \h </w:instrText>
        </w:r>
        <w:r w:rsidR="00890494">
          <w:rPr>
            <w:noProof/>
            <w:webHidden/>
          </w:rPr>
        </w:r>
        <w:r w:rsidR="00890494">
          <w:rPr>
            <w:noProof/>
            <w:webHidden/>
          </w:rPr>
          <w:fldChar w:fldCharType="separate"/>
        </w:r>
        <w:r w:rsidR="00890494">
          <w:rPr>
            <w:noProof/>
            <w:webHidden/>
          </w:rPr>
          <w:t>15</w:t>
        </w:r>
        <w:r w:rsidR="00890494">
          <w:rPr>
            <w:noProof/>
            <w:webHidden/>
          </w:rPr>
          <w:fldChar w:fldCharType="end"/>
        </w:r>
      </w:hyperlink>
    </w:p>
    <w:p w:rsidR="00890494" w:rsidRPr="004C4656" w:rsidRDefault="00911F25">
      <w:pPr>
        <w:pStyle w:val="TOC2"/>
        <w:tabs>
          <w:tab w:val="right" w:leader="dot" w:pos="9323"/>
        </w:tabs>
        <w:rPr>
          <w:rFonts w:ascii="等线" w:eastAsia="等线" w:hAnsi="等线"/>
          <w:smallCaps w:val="0"/>
          <w:noProof/>
          <w:kern w:val="2"/>
          <w:szCs w:val="22"/>
          <w:lang w:eastAsia="zh-CN"/>
        </w:rPr>
      </w:pPr>
      <w:hyperlink w:anchor="_Toc149736197" w:history="1">
        <w:r w:rsidR="00890494" w:rsidRPr="0065189C">
          <w:rPr>
            <w:rStyle w:val="af9"/>
            <w:rFonts w:ascii="Times New Roman" w:hAnsi="Times New Roman"/>
            <w:noProof/>
          </w:rPr>
          <w:t xml:space="preserve">5.1   </w:t>
        </w:r>
        <w:r w:rsidR="00890494" w:rsidRPr="0065189C">
          <w:rPr>
            <w:rStyle w:val="af9"/>
            <w:rFonts w:ascii="Times New Roman" w:hAnsi="Times New Roman"/>
            <w:noProof/>
          </w:rPr>
          <w:t>软件安装</w:t>
        </w:r>
        <w:r w:rsidR="00890494">
          <w:rPr>
            <w:noProof/>
            <w:webHidden/>
          </w:rPr>
          <w:tab/>
        </w:r>
        <w:r w:rsidR="00890494">
          <w:rPr>
            <w:noProof/>
            <w:webHidden/>
          </w:rPr>
          <w:fldChar w:fldCharType="begin"/>
        </w:r>
        <w:r w:rsidR="00890494">
          <w:rPr>
            <w:noProof/>
            <w:webHidden/>
          </w:rPr>
          <w:instrText xml:space="preserve"> PAGEREF _Toc149736197 \h </w:instrText>
        </w:r>
        <w:r w:rsidR="00890494">
          <w:rPr>
            <w:noProof/>
            <w:webHidden/>
          </w:rPr>
        </w:r>
        <w:r w:rsidR="00890494">
          <w:rPr>
            <w:noProof/>
            <w:webHidden/>
          </w:rPr>
          <w:fldChar w:fldCharType="separate"/>
        </w:r>
        <w:r w:rsidR="00890494">
          <w:rPr>
            <w:noProof/>
            <w:webHidden/>
          </w:rPr>
          <w:t>15</w:t>
        </w:r>
        <w:r w:rsidR="00890494">
          <w:rPr>
            <w:noProof/>
            <w:webHidden/>
          </w:rPr>
          <w:fldChar w:fldCharType="end"/>
        </w:r>
      </w:hyperlink>
    </w:p>
    <w:p w:rsidR="00890494" w:rsidRPr="004C4656" w:rsidRDefault="00911F25">
      <w:pPr>
        <w:pStyle w:val="TOC2"/>
        <w:tabs>
          <w:tab w:val="right" w:leader="dot" w:pos="9323"/>
        </w:tabs>
        <w:rPr>
          <w:rFonts w:ascii="等线" w:eastAsia="等线" w:hAnsi="等线"/>
          <w:smallCaps w:val="0"/>
          <w:noProof/>
          <w:kern w:val="2"/>
          <w:szCs w:val="22"/>
          <w:lang w:eastAsia="zh-CN"/>
        </w:rPr>
      </w:pPr>
      <w:hyperlink w:anchor="_Toc149736198" w:history="1">
        <w:r w:rsidR="00890494" w:rsidRPr="0065189C">
          <w:rPr>
            <w:rStyle w:val="af9"/>
            <w:rFonts w:ascii="Times New Roman" w:hAnsi="Times New Roman"/>
            <w:noProof/>
          </w:rPr>
          <w:t xml:space="preserve">5.2   </w:t>
        </w:r>
        <w:r w:rsidR="00890494" w:rsidRPr="0065189C">
          <w:rPr>
            <w:rStyle w:val="af9"/>
            <w:rFonts w:ascii="Times New Roman" w:hAnsi="Times New Roman"/>
            <w:noProof/>
          </w:rPr>
          <w:t>使用指导</w:t>
        </w:r>
        <w:r w:rsidR="00890494">
          <w:rPr>
            <w:noProof/>
            <w:webHidden/>
          </w:rPr>
          <w:tab/>
        </w:r>
        <w:r w:rsidR="00890494">
          <w:rPr>
            <w:noProof/>
            <w:webHidden/>
          </w:rPr>
          <w:fldChar w:fldCharType="begin"/>
        </w:r>
        <w:r w:rsidR="00890494">
          <w:rPr>
            <w:noProof/>
            <w:webHidden/>
          </w:rPr>
          <w:instrText xml:space="preserve"> PAGEREF _Toc149736198 \h </w:instrText>
        </w:r>
        <w:r w:rsidR="00890494">
          <w:rPr>
            <w:noProof/>
            <w:webHidden/>
          </w:rPr>
        </w:r>
        <w:r w:rsidR="00890494">
          <w:rPr>
            <w:noProof/>
            <w:webHidden/>
          </w:rPr>
          <w:fldChar w:fldCharType="separate"/>
        </w:r>
        <w:r w:rsidR="00890494">
          <w:rPr>
            <w:noProof/>
            <w:webHidden/>
          </w:rPr>
          <w:t>17</w:t>
        </w:r>
        <w:r w:rsidR="00890494">
          <w:rPr>
            <w:noProof/>
            <w:webHidden/>
          </w:rPr>
          <w:fldChar w:fldCharType="end"/>
        </w:r>
      </w:hyperlink>
    </w:p>
    <w:p w:rsidR="00890494" w:rsidRPr="004C4656" w:rsidRDefault="00911F25">
      <w:pPr>
        <w:pStyle w:val="TOC2"/>
        <w:tabs>
          <w:tab w:val="right" w:leader="dot" w:pos="9323"/>
        </w:tabs>
        <w:rPr>
          <w:rFonts w:ascii="等线" w:eastAsia="等线" w:hAnsi="等线"/>
          <w:smallCaps w:val="0"/>
          <w:noProof/>
          <w:kern w:val="2"/>
          <w:szCs w:val="22"/>
          <w:lang w:eastAsia="zh-CN"/>
        </w:rPr>
      </w:pPr>
      <w:hyperlink w:anchor="_Toc149736199" w:history="1">
        <w:r w:rsidR="00890494" w:rsidRPr="0065189C">
          <w:rPr>
            <w:rStyle w:val="af9"/>
            <w:rFonts w:ascii="Times New Roman" w:hAnsi="Times New Roman"/>
            <w:noProof/>
          </w:rPr>
          <w:t xml:space="preserve">5.3   </w:t>
        </w:r>
        <w:r w:rsidR="00890494" w:rsidRPr="0065189C">
          <w:rPr>
            <w:rStyle w:val="af9"/>
            <w:rFonts w:ascii="Times New Roman" w:hAnsi="Times New Roman"/>
            <w:noProof/>
          </w:rPr>
          <w:t>注意事项</w:t>
        </w:r>
        <w:r w:rsidR="00890494">
          <w:rPr>
            <w:noProof/>
            <w:webHidden/>
          </w:rPr>
          <w:tab/>
        </w:r>
        <w:r w:rsidR="00890494">
          <w:rPr>
            <w:noProof/>
            <w:webHidden/>
          </w:rPr>
          <w:fldChar w:fldCharType="begin"/>
        </w:r>
        <w:r w:rsidR="00890494">
          <w:rPr>
            <w:noProof/>
            <w:webHidden/>
          </w:rPr>
          <w:instrText xml:space="preserve"> PAGEREF _Toc149736199 \h </w:instrText>
        </w:r>
        <w:r w:rsidR="00890494">
          <w:rPr>
            <w:noProof/>
            <w:webHidden/>
          </w:rPr>
        </w:r>
        <w:r w:rsidR="00890494">
          <w:rPr>
            <w:noProof/>
            <w:webHidden/>
          </w:rPr>
          <w:fldChar w:fldCharType="separate"/>
        </w:r>
        <w:r w:rsidR="00890494">
          <w:rPr>
            <w:noProof/>
            <w:webHidden/>
          </w:rPr>
          <w:t>20</w:t>
        </w:r>
        <w:r w:rsidR="00890494">
          <w:rPr>
            <w:noProof/>
            <w:webHidden/>
          </w:rPr>
          <w:fldChar w:fldCharType="end"/>
        </w:r>
      </w:hyperlink>
    </w:p>
    <w:p w:rsidR="00601644" w:rsidRDefault="005C384E">
      <w:pPr>
        <w:spacing w:beforeLines="50" w:before="120" w:afterLines="50" w:after="120" w:line="360" w:lineRule="auto"/>
        <w:rPr>
          <w:b/>
          <w:bCs/>
          <w:lang w:val="zh-CN"/>
        </w:rPr>
        <w:sectPr w:rsidR="00601644">
          <w:headerReference w:type="default" r:id="rId9"/>
          <w:footerReference w:type="default" r:id="rId10"/>
          <w:pgSz w:w="11907" w:h="16840"/>
          <w:pgMar w:top="1560" w:right="1134" w:bottom="1258" w:left="1440" w:header="964" w:footer="561" w:gutter="0"/>
          <w:cols w:space="720"/>
          <w:docGrid w:linePitch="326"/>
        </w:sectPr>
      </w:pPr>
      <w:r>
        <w:rPr>
          <w:bCs/>
          <w:lang w:val="zh-CN"/>
        </w:rPr>
        <w:fldChar w:fldCharType="end"/>
      </w:r>
    </w:p>
    <w:p w:rsidR="00601644" w:rsidRPr="00A11AF0" w:rsidRDefault="005C384E">
      <w:pPr>
        <w:pStyle w:val="1"/>
        <w:pBdr>
          <w:bottom w:val="single" w:sz="18" w:space="1" w:color="auto"/>
        </w:pBdr>
        <w:spacing w:beforeLines="50" w:before="120" w:afterLines="50" w:after="120"/>
        <w:rPr>
          <w:rFonts w:ascii="Times New Roman" w:hAnsi="Times New Roman"/>
        </w:rPr>
      </w:pPr>
      <w:bookmarkStart w:id="0" w:name="_Toc71727069"/>
      <w:bookmarkStart w:id="1" w:name="_Toc149736179"/>
      <w:r w:rsidRPr="00A11AF0">
        <w:rPr>
          <w:rFonts w:ascii="Times New Roman" w:hAnsi="Times New Roman"/>
          <w:sz w:val="32"/>
          <w:szCs w:val="32"/>
        </w:rPr>
        <w:lastRenderedPageBreak/>
        <w:t xml:space="preserve">1   </w:t>
      </w:r>
      <w:r w:rsidRPr="00A11AF0">
        <w:rPr>
          <w:rFonts w:ascii="Times New Roman" w:hAnsi="Times New Roman"/>
          <w:sz w:val="32"/>
          <w:szCs w:val="32"/>
        </w:rPr>
        <w:t>介绍</w:t>
      </w:r>
      <w:bookmarkEnd w:id="0"/>
      <w:bookmarkEnd w:id="1"/>
    </w:p>
    <w:p w:rsidR="00601644" w:rsidRPr="00A11AF0" w:rsidRDefault="005C384E">
      <w:pPr>
        <w:pStyle w:val="2"/>
        <w:pBdr>
          <w:bottom w:val="single" w:sz="12" w:space="1" w:color="auto"/>
        </w:pBdr>
        <w:spacing w:beforeLines="50" w:afterLines="50" w:after="120"/>
        <w:ind w:left="0"/>
        <w:rPr>
          <w:rFonts w:ascii="Times New Roman" w:hAnsi="Times New Roman"/>
          <w:sz w:val="28"/>
          <w:szCs w:val="28"/>
        </w:rPr>
      </w:pPr>
      <w:bookmarkStart w:id="2" w:name="_Toc71727070"/>
      <w:bookmarkStart w:id="3" w:name="_Toc149736180"/>
      <w:r w:rsidRPr="00A11AF0">
        <w:rPr>
          <w:rFonts w:ascii="Times New Roman" w:hAnsi="Times New Roman"/>
          <w:sz w:val="28"/>
          <w:szCs w:val="28"/>
        </w:rPr>
        <w:t xml:space="preserve">1.1   </w:t>
      </w:r>
      <w:r w:rsidRPr="00A11AF0">
        <w:rPr>
          <w:rFonts w:ascii="Times New Roman" w:hAnsi="Times New Roman"/>
          <w:sz w:val="28"/>
          <w:szCs w:val="28"/>
        </w:rPr>
        <w:t>软件用途</w:t>
      </w:r>
      <w:bookmarkEnd w:id="2"/>
      <w:bookmarkEnd w:id="3"/>
    </w:p>
    <w:p w:rsidR="00601644" w:rsidRDefault="005C384E">
      <w:pPr>
        <w:spacing w:beforeLines="50" w:before="120" w:afterLines="50" w:after="120" w:line="360" w:lineRule="auto"/>
        <w:ind w:firstLineChars="200" w:firstLine="480"/>
        <w:rPr>
          <w:lang w:eastAsia="zh-CN"/>
        </w:rPr>
      </w:pPr>
      <w:r>
        <w:rPr>
          <w:rFonts w:hint="eastAsia"/>
          <w:lang w:eastAsia="zh-CN"/>
        </w:rPr>
        <w:t>使用激光线扫视</w:t>
      </w:r>
      <w:proofErr w:type="gramStart"/>
      <w:r>
        <w:rPr>
          <w:rFonts w:hint="eastAsia"/>
          <w:lang w:eastAsia="zh-CN"/>
        </w:rPr>
        <w:t>觉系统</w:t>
      </w:r>
      <w:proofErr w:type="gramEnd"/>
      <w:r>
        <w:rPr>
          <w:rFonts w:hint="eastAsia"/>
          <w:lang w:eastAsia="zh-CN"/>
        </w:rPr>
        <w:t>进行汽车玻璃的引导装配。</w:t>
      </w:r>
    </w:p>
    <w:p w:rsidR="00601644" w:rsidRPr="00A11AF0" w:rsidRDefault="005C384E">
      <w:pPr>
        <w:pStyle w:val="2"/>
        <w:pBdr>
          <w:bottom w:val="single" w:sz="12" w:space="1" w:color="auto"/>
        </w:pBdr>
        <w:spacing w:beforeLines="50" w:afterLines="50" w:after="120"/>
        <w:ind w:left="0"/>
        <w:rPr>
          <w:rFonts w:ascii="Times New Roman" w:hAnsi="Times New Roman"/>
          <w:sz w:val="28"/>
          <w:szCs w:val="28"/>
        </w:rPr>
      </w:pPr>
      <w:bookmarkStart w:id="4" w:name="_Toc71727071"/>
      <w:bookmarkStart w:id="5" w:name="_Toc149736181"/>
      <w:r w:rsidRPr="00A11AF0">
        <w:rPr>
          <w:rFonts w:ascii="Times New Roman" w:hAnsi="Times New Roman" w:hint="eastAsia"/>
          <w:sz w:val="28"/>
          <w:szCs w:val="28"/>
        </w:rPr>
        <w:t xml:space="preserve">1.2   </w:t>
      </w:r>
      <w:r w:rsidRPr="00A11AF0">
        <w:rPr>
          <w:rFonts w:ascii="Times New Roman" w:hAnsi="Times New Roman" w:hint="eastAsia"/>
          <w:sz w:val="28"/>
          <w:szCs w:val="28"/>
        </w:rPr>
        <w:t>功能介绍</w:t>
      </w:r>
      <w:bookmarkEnd w:id="4"/>
      <w:bookmarkEnd w:id="5"/>
    </w:p>
    <w:p w:rsidR="00601644" w:rsidRDefault="005C384E">
      <w:pPr>
        <w:spacing w:beforeLines="50" w:before="120" w:afterLines="50" w:after="120" w:line="360" w:lineRule="auto"/>
        <w:ind w:firstLineChars="200" w:firstLine="480"/>
        <w:rPr>
          <w:lang w:eastAsia="zh-CN"/>
        </w:rPr>
      </w:pPr>
      <w:r>
        <w:rPr>
          <w:rFonts w:hint="eastAsia"/>
          <w:lang w:eastAsia="zh-CN"/>
        </w:rPr>
        <w:t>提供多种视觉算子，以点云配准的方式进行安装位置的偏移计算，实现汽车玻璃的引导装配。</w:t>
      </w:r>
    </w:p>
    <w:p w:rsidR="00601644" w:rsidRPr="00A11AF0" w:rsidRDefault="005C384E">
      <w:pPr>
        <w:pStyle w:val="2"/>
        <w:pBdr>
          <w:bottom w:val="single" w:sz="12" w:space="1" w:color="auto"/>
        </w:pBdr>
        <w:spacing w:beforeLines="50" w:afterLines="50" w:after="120"/>
        <w:ind w:left="0"/>
        <w:rPr>
          <w:rFonts w:ascii="Times New Roman" w:hAnsi="Times New Roman"/>
          <w:sz w:val="28"/>
          <w:szCs w:val="28"/>
        </w:rPr>
      </w:pPr>
      <w:bookmarkStart w:id="6" w:name="_Toc71727072"/>
      <w:bookmarkStart w:id="7" w:name="_Toc149736182"/>
      <w:r w:rsidRPr="00A11AF0">
        <w:rPr>
          <w:rFonts w:ascii="Times New Roman" w:hAnsi="Times New Roman" w:hint="eastAsia"/>
          <w:sz w:val="28"/>
          <w:szCs w:val="28"/>
        </w:rPr>
        <w:t xml:space="preserve">1.3   </w:t>
      </w:r>
      <w:r w:rsidRPr="00A11AF0">
        <w:rPr>
          <w:rFonts w:ascii="Times New Roman" w:hAnsi="Times New Roman" w:hint="eastAsia"/>
          <w:sz w:val="28"/>
          <w:szCs w:val="28"/>
        </w:rPr>
        <w:t>参考资料</w:t>
      </w:r>
      <w:bookmarkEnd w:id="6"/>
      <w:bookmarkEnd w:id="7"/>
    </w:p>
    <w:p w:rsidR="00601644" w:rsidRPr="00837B1F" w:rsidRDefault="005C384E">
      <w:pPr>
        <w:spacing w:beforeLines="50" w:before="120" w:afterLines="50" w:after="120" w:line="360" w:lineRule="auto"/>
        <w:ind w:firstLineChars="200" w:firstLine="480"/>
        <w:rPr>
          <w:rFonts w:ascii="Times New Roman" w:hAnsi="Times New Roman"/>
          <w:lang w:eastAsia="zh-CN"/>
        </w:rPr>
      </w:pPr>
      <w:r w:rsidRPr="00837B1F">
        <w:rPr>
          <w:rFonts w:ascii="Times New Roman" w:hAnsi="Times New Roman"/>
          <w:lang w:eastAsia="zh-CN"/>
        </w:rPr>
        <w:t xml:space="preserve">SFR Vision Studio </w:t>
      </w:r>
      <w:r w:rsidRPr="00837B1F">
        <w:rPr>
          <w:rFonts w:ascii="Times New Roman" w:hAnsi="Times New Roman"/>
          <w:lang w:eastAsia="zh-CN"/>
        </w:rPr>
        <w:t>操作说明书</w:t>
      </w:r>
    </w:p>
    <w:p w:rsidR="00601644" w:rsidRPr="00A11AF0" w:rsidRDefault="005C384E">
      <w:pPr>
        <w:pStyle w:val="2"/>
        <w:pBdr>
          <w:bottom w:val="single" w:sz="12" w:space="1" w:color="auto"/>
        </w:pBdr>
        <w:spacing w:beforeLines="50" w:afterLines="50" w:after="120"/>
        <w:ind w:left="0"/>
        <w:rPr>
          <w:rFonts w:ascii="Times New Roman" w:hAnsi="Times New Roman"/>
          <w:sz w:val="28"/>
          <w:szCs w:val="28"/>
        </w:rPr>
      </w:pPr>
      <w:bookmarkStart w:id="8" w:name="_Toc71727073"/>
      <w:bookmarkStart w:id="9" w:name="_Toc149736183"/>
      <w:r w:rsidRPr="00A11AF0">
        <w:rPr>
          <w:rFonts w:ascii="Times New Roman" w:hAnsi="Times New Roman" w:hint="eastAsia"/>
          <w:sz w:val="28"/>
          <w:szCs w:val="28"/>
        </w:rPr>
        <w:t xml:space="preserve">1.4   </w:t>
      </w:r>
      <w:r w:rsidRPr="00A11AF0">
        <w:rPr>
          <w:rFonts w:ascii="Times New Roman" w:hAnsi="Times New Roman" w:hint="eastAsia"/>
          <w:sz w:val="28"/>
          <w:szCs w:val="28"/>
        </w:rPr>
        <w:t>硬件要求</w:t>
      </w:r>
      <w:bookmarkEnd w:id="8"/>
      <w:bookmarkEnd w:id="9"/>
    </w:p>
    <w:p w:rsidR="00601644" w:rsidRPr="00837B1F" w:rsidRDefault="005C384E">
      <w:pPr>
        <w:spacing w:beforeLines="50" w:before="120" w:afterLines="50" w:after="120" w:line="360" w:lineRule="auto"/>
        <w:ind w:firstLineChars="200" w:firstLine="480"/>
        <w:rPr>
          <w:rFonts w:ascii="Times New Roman" w:hAnsi="Times New Roman"/>
          <w:lang w:eastAsia="zh-CN"/>
        </w:rPr>
      </w:pPr>
      <w:r w:rsidRPr="00837B1F">
        <w:rPr>
          <w:rFonts w:ascii="Times New Roman" w:hAnsi="Times New Roman"/>
          <w:lang w:eastAsia="zh-CN"/>
        </w:rPr>
        <w:t>PC</w:t>
      </w:r>
    </w:p>
    <w:p w:rsidR="00601644" w:rsidRPr="00A11AF0" w:rsidRDefault="005C384E">
      <w:pPr>
        <w:pStyle w:val="2"/>
        <w:pBdr>
          <w:bottom w:val="single" w:sz="12" w:space="1" w:color="auto"/>
        </w:pBdr>
        <w:spacing w:beforeLines="50" w:afterLines="50" w:after="120"/>
        <w:ind w:left="0"/>
        <w:rPr>
          <w:rFonts w:ascii="Times New Roman" w:hAnsi="Times New Roman"/>
          <w:sz w:val="28"/>
          <w:szCs w:val="28"/>
        </w:rPr>
      </w:pPr>
      <w:bookmarkStart w:id="10" w:name="_Toc71727074"/>
      <w:bookmarkStart w:id="11" w:name="_Toc149736184"/>
      <w:r w:rsidRPr="00A11AF0">
        <w:rPr>
          <w:rFonts w:ascii="Times New Roman" w:hAnsi="Times New Roman" w:hint="eastAsia"/>
          <w:sz w:val="28"/>
          <w:szCs w:val="28"/>
        </w:rPr>
        <w:t xml:space="preserve">1.5   </w:t>
      </w:r>
      <w:r w:rsidRPr="00A11AF0">
        <w:rPr>
          <w:rFonts w:ascii="Times New Roman" w:hAnsi="Times New Roman" w:hint="eastAsia"/>
          <w:sz w:val="28"/>
          <w:szCs w:val="28"/>
        </w:rPr>
        <w:t>软件要求</w:t>
      </w:r>
      <w:bookmarkEnd w:id="10"/>
      <w:bookmarkEnd w:id="11"/>
    </w:p>
    <w:p w:rsidR="00601644" w:rsidRPr="00A11AF0" w:rsidRDefault="005C384E">
      <w:pPr>
        <w:spacing w:beforeLines="50" w:before="120" w:afterLines="50" w:after="120" w:line="360" w:lineRule="auto"/>
        <w:ind w:firstLineChars="200" w:firstLine="480"/>
        <w:rPr>
          <w:rFonts w:ascii="Times New Roman" w:hAnsi="Times New Roman"/>
          <w:lang w:eastAsia="zh-CN"/>
        </w:rPr>
      </w:pPr>
      <w:r w:rsidRPr="00A11AF0">
        <w:rPr>
          <w:rFonts w:ascii="Times New Roman" w:hAnsi="Times New Roman"/>
          <w:lang w:eastAsia="zh-CN"/>
        </w:rPr>
        <w:t>1A05B-2600-R</w:t>
      </w:r>
      <w:proofErr w:type="gramStart"/>
      <w:r w:rsidRPr="00A11AF0">
        <w:rPr>
          <w:rFonts w:ascii="Times New Roman" w:hAnsi="Times New Roman"/>
          <w:lang w:eastAsia="zh-CN"/>
        </w:rPr>
        <w:t>648 !</w:t>
      </w:r>
      <w:proofErr w:type="gramEnd"/>
      <w:r w:rsidRPr="00A11AF0">
        <w:rPr>
          <w:rFonts w:ascii="Times New Roman" w:hAnsi="Times New Roman"/>
          <w:lang w:eastAsia="zh-CN"/>
        </w:rPr>
        <w:t xml:space="preserve"> User Socket Msg</w:t>
      </w:r>
    </w:p>
    <w:p w:rsidR="00601644" w:rsidRPr="00A11AF0" w:rsidRDefault="005C384E">
      <w:pPr>
        <w:spacing w:beforeLines="50" w:before="120" w:afterLines="50" w:after="120" w:line="360" w:lineRule="auto"/>
        <w:ind w:firstLineChars="200" w:firstLine="480"/>
        <w:rPr>
          <w:rFonts w:ascii="Times New Roman" w:hAnsi="Times New Roman"/>
          <w:lang w:eastAsia="zh-CN"/>
        </w:rPr>
      </w:pPr>
      <w:r w:rsidRPr="00A11AF0">
        <w:rPr>
          <w:rFonts w:ascii="Times New Roman" w:hAnsi="Times New Roman"/>
          <w:lang w:eastAsia="zh-CN"/>
        </w:rPr>
        <w:t>1A05B-2600-J</w:t>
      </w:r>
      <w:proofErr w:type="gramStart"/>
      <w:r w:rsidRPr="00A11AF0">
        <w:rPr>
          <w:rFonts w:ascii="Times New Roman" w:hAnsi="Times New Roman"/>
          <w:lang w:eastAsia="zh-CN"/>
        </w:rPr>
        <w:t>694 !</w:t>
      </w:r>
      <w:proofErr w:type="gramEnd"/>
      <w:r w:rsidRPr="00A11AF0">
        <w:rPr>
          <w:rFonts w:ascii="Times New Roman" w:hAnsi="Times New Roman"/>
          <w:lang w:eastAsia="zh-CN"/>
        </w:rPr>
        <w:t xml:space="preserve"> TCP SPEED OUTPUT</w:t>
      </w:r>
    </w:p>
    <w:p w:rsidR="00601644" w:rsidRPr="00A11AF0" w:rsidRDefault="005C384E">
      <w:pPr>
        <w:spacing w:beforeLines="50" w:before="120" w:afterLines="50" w:after="120" w:line="360" w:lineRule="auto"/>
        <w:ind w:firstLineChars="200" w:firstLine="480"/>
        <w:rPr>
          <w:rFonts w:ascii="Times New Roman" w:hAnsi="Times New Roman"/>
          <w:lang w:eastAsia="zh-CN"/>
        </w:rPr>
      </w:pPr>
      <w:r w:rsidRPr="00A11AF0">
        <w:rPr>
          <w:rFonts w:ascii="Times New Roman" w:hAnsi="Times New Roman"/>
          <w:lang w:eastAsia="zh-CN"/>
        </w:rPr>
        <w:t>SFR Vision Studio</w:t>
      </w:r>
    </w:p>
    <w:p w:rsidR="00601644" w:rsidRPr="00A11AF0" w:rsidRDefault="005C384E" w:rsidP="00643C95">
      <w:pPr>
        <w:spacing w:beforeLines="50" w:before="120" w:afterLines="50" w:after="120" w:line="360" w:lineRule="auto"/>
        <w:ind w:firstLineChars="200" w:firstLine="480"/>
        <w:rPr>
          <w:rFonts w:ascii="Times New Roman" w:hAnsi="Times New Roman"/>
          <w:lang w:eastAsia="zh-CN"/>
        </w:rPr>
      </w:pPr>
      <w:proofErr w:type="spellStart"/>
      <w:r w:rsidRPr="00A11AF0">
        <w:rPr>
          <w:rFonts w:ascii="Times New Roman" w:hAnsi="Times New Roman"/>
          <w:lang w:eastAsia="zh-CN"/>
        </w:rPr>
        <w:t>EdgeImaging</w:t>
      </w:r>
      <w:proofErr w:type="spellEnd"/>
    </w:p>
    <w:p w:rsidR="00643C95" w:rsidRPr="00A11AF0" w:rsidRDefault="00643C95" w:rsidP="00643C95">
      <w:pPr>
        <w:spacing w:beforeLines="50" w:before="120" w:afterLines="50" w:after="120" w:line="360" w:lineRule="auto"/>
        <w:ind w:firstLineChars="200" w:firstLine="480"/>
        <w:rPr>
          <w:rFonts w:ascii="Times New Roman" w:hAnsi="Times New Roman"/>
          <w:lang w:eastAsia="zh-CN"/>
        </w:rPr>
      </w:pPr>
      <w:proofErr w:type="spellStart"/>
      <w:r w:rsidRPr="00A11AF0">
        <w:rPr>
          <w:rFonts w:ascii="Times New Roman" w:hAnsi="Times New Roman"/>
          <w:lang w:eastAsia="zh-CN"/>
        </w:rPr>
        <w:t>SfrCalib</w:t>
      </w:r>
      <w:proofErr w:type="spellEnd"/>
    </w:p>
    <w:p w:rsidR="00601644" w:rsidRPr="00424277" w:rsidRDefault="005C384E">
      <w:pPr>
        <w:pStyle w:val="1"/>
        <w:pBdr>
          <w:bottom w:val="single" w:sz="18" w:space="1" w:color="auto"/>
        </w:pBdr>
        <w:spacing w:beforeLines="50" w:before="120" w:afterLines="50" w:after="120"/>
        <w:rPr>
          <w:rFonts w:ascii="Times New Roman" w:hAnsi="Times New Roman"/>
          <w:sz w:val="32"/>
          <w:szCs w:val="32"/>
        </w:rPr>
      </w:pPr>
      <w:bookmarkStart w:id="12" w:name="_Toc149736185"/>
      <w:r w:rsidRPr="00424277">
        <w:rPr>
          <w:rFonts w:ascii="Times New Roman" w:hAnsi="Times New Roman" w:hint="eastAsia"/>
          <w:sz w:val="32"/>
          <w:szCs w:val="32"/>
        </w:rPr>
        <w:t xml:space="preserve">2   </w:t>
      </w:r>
      <w:r w:rsidRPr="00424277">
        <w:rPr>
          <w:rFonts w:ascii="Times New Roman" w:hAnsi="Times New Roman" w:hint="eastAsia"/>
          <w:sz w:val="32"/>
          <w:szCs w:val="32"/>
        </w:rPr>
        <w:t>软件界面及功能</w:t>
      </w:r>
      <w:bookmarkEnd w:id="12"/>
    </w:p>
    <w:p w:rsidR="00601644" w:rsidRPr="00665B98" w:rsidRDefault="005C384E">
      <w:pPr>
        <w:spacing w:beforeLines="50" w:before="120" w:line="360" w:lineRule="auto"/>
        <w:ind w:firstLineChars="200" w:firstLine="480"/>
        <w:rPr>
          <w:rFonts w:ascii="Times New Roman" w:hAnsi="Times New Roman"/>
          <w:lang w:eastAsia="zh-CN"/>
        </w:rPr>
      </w:pPr>
      <w:r w:rsidRPr="00665B98">
        <w:rPr>
          <w:rFonts w:ascii="Times New Roman" w:hAnsi="Times New Roman"/>
          <w:lang w:eastAsia="zh-CN"/>
        </w:rPr>
        <w:t>SFR Vision Studio</w:t>
      </w:r>
      <w:r w:rsidRPr="00665B98">
        <w:rPr>
          <w:rFonts w:ascii="Times New Roman" w:hAnsi="Times New Roman"/>
          <w:lang w:eastAsia="zh-CN"/>
        </w:rPr>
        <w:t>详细功能介绍请参阅</w:t>
      </w:r>
      <w:r w:rsidRPr="00665B98">
        <w:rPr>
          <w:rFonts w:ascii="Times New Roman" w:hAnsi="Times New Roman"/>
          <w:lang w:eastAsia="zh-CN"/>
        </w:rPr>
        <w:t>SFR Vision Studio</w:t>
      </w:r>
      <w:r w:rsidRPr="00665B98">
        <w:rPr>
          <w:rFonts w:ascii="Times New Roman" w:hAnsi="Times New Roman"/>
          <w:lang w:eastAsia="zh-CN"/>
        </w:rPr>
        <w:t>操作说明书</w:t>
      </w:r>
    </w:p>
    <w:p w:rsidR="00601644" w:rsidRPr="001968CD" w:rsidRDefault="005C384E">
      <w:pPr>
        <w:pStyle w:val="2"/>
        <w:pBdr>
          <w:bottom w:val="single" w:sz="12" w:space="1" w:color="auto"/>
        </w:pBdr>
        <w:spacing w:beforeLines="50" w:afterLines="50" w:after="120"/>
        <w:ind w:left="0"/>
        <w:rPr>
          <w:rFonts w:ascii="Times New Roman" w:hAnsi="Times New Roman"/>
          <w:sz w:val="28"/>
          <w:szCs w:val="28"/>
        </w:rPr>
      </w:pPr>
      <w:bookmarkStart w:id="13" w:name="_Toc149736186"/>
      <w:r w:rsidRPr="001968CD">
        <w:rPr>
          <w:rFonts w:ascii="Times New Roman" w:hAnsi="Times New Roman"/>
          <w:sz w:val="28"/>
          <w:szCs w:val="28"/>
        </w:rPr>
        <w:t xml:space="preserve">2.1   </w:t>
      </w:r>
      <w:r w:rsidR="0038177D" w:rsidRPr="001968CD">
        <w:rPr>
          <w:rFonts w:ascii="Times New Roman" w:hAnsi="Times New Roman"/>
          <w:sz w:val="28"/>
          <w:szCs w:val="28"/>
        </w:rPr>
        <w:t>SFR Vision Studio</w:t>
      </w:r>
      <w:r w:rsidRPr="001968CD">
        <w:rPr>
          <w:rFonts w:ascii="Times New Roman" w:hAnsi="Times New Roman"/>
          <w:sz w:val="28"/>
          <w:szCs w:val="28"/>
        </w:rPr>
        <w:t>主界面</w:t>
      </w:r>
      <w:bookmarkEnd w:id="13"/>
    </w:p>
    <w:tbl>
      <w:tblPr>
        <w:tblW w:w="0" w:type="auto"/>
        <w:tblLook w:val="04A0" w:firstRow="1" w:lastRow="0" w:firstColumn="1" w:lastColumn="0" w:noHBand="0" w:noVBand="1"/>
      </w:tblPr>
      <w:tblGrid>
        <w:gridCol w:w="9549"/>
      </w:tblGrid>
      <w:tr w:rsidR="00601644">
        <w:tc>
          <w:tcPr>
            <w:tcW w:w="9549" w:type="dxa"/>
            <w:shd w:val="clear" w:color="auto" w:fill="auto"/>
            <w:vAlign w:val="center"/>
          </w:tcPr>
          <w:p w:rsidR="00601644" w:rsidRDefault="00911F25">
            <w:pPr>
              <w:jc w:val="center"/>
              <w:rPr>
                <w:lang w:eastAsia="zh-CN"/>
              </w:rP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4pt;height:250.4pt">
                  <v:imagedata r:id="rId11" o:title=""/>
                </v:shape>
              </w:pict>
            </w:r>
          </w:p>
        </w:tc>
      </w:tr>
      <w:tr w:rsidR="00601644">
        <w:trPr>
          <w:trHeight w:val="397"/>
        </w:trPr>
        <w:tc>
          <w:tcPr>
            <w:tcW w:w="9549" w:type="dxa"/>
            <w:shd w:val="clear" w:color="auto" w:fill="auto"/>
            <w:vAlign w:val="center"/>
          </w:tcPr>
          <w:p w:rsidR="00601644" w:rsidRDefault="005C384E" w:rsidP="00A11AF0">
            <w:pPr>
              <w:spacing w:beforeLines="50" w:before="120" w:afterLines="50" w:after="120" w:line="360" w:lineRule="auto"/>
              <w:jc w:val="center"/>
              <w:rPr>
                <w:lang w:eastAsia="zh-CN"/>
              </w:rPr>
            </w:pPr>
            <w:r w:rsidRPr="00A11AF0">
              <w:rPr>
                <w:rFonts w:ascii="Times New Roman" w:hAnsi="Times New Roman" w:hint="eastAsia"/>
                <w:kern w:val="2"/>
                <w:sz w:val="21"/>
                <w:szCs w:val="21"/>
                <w:lang w:eastAsia="zh-CN"/>
              </w:rPr>
              <w:t>图</w:t>
            </w:r>
            <w:r w:rsidRPr="00A11AF0">
              <w:rPr>
                <w:rFonts w:ascii="Times New Roman" w:hAnsi="Times New Roman" w:hint="eastAsia"/>
                <w:kern w:val="2"/>
                <w:sz w:val="21"/>
                <w:szCs w:val="21"/>
                <w:lang w:eastAsia="zh-CN"/>
              </w:rPr>
              <w:t xml:space="preserve"> </w:t>
            </w:r>
            <w:r w:rsidRPr="00A11AF0">
              <w:rPr>
                <w:rFonts w:ascii="Times New Roman" w:hAnsi="Times New Roman"/>
                <w:kern w:val="2"/>
                <w:sz w:val="21"/>
                <w:szCs w:val="21"/>
                <w:lang w:eastAsia="zh-CN"/>
              </w:rPr>
              <w:t xml:space="preserve">2.1 </w:t>
            </w:r>
            <w:r w:rsidRPr="00A11AF0">
              <w:rPr>
                <w:rFonts w:ascii="Times New Roman" w:hAnsi="Times New Roman" w:hint="eastAsia"/>
                <w:kern w:val="2"/>
                <w:sz w:val="21"/>
                <w:szCs w:val="21"/>
                <w:lang w:eastAsia="zh-CN"/>
              </w:rPr>
              <w:t>软件主界面</w:t>
            </w:r>
          </w:p>
        </w:tc>
      </w:tr>
    </w:tbl>
    <w:p w:rsidR="00601644" w:rsidRPr="00F67B00" w:rsidRDefault="005C384E">
      <w:pPr>
        <w:pStyle w:val="2"/>
        <w:pBdr>
          <w:bottom w:val="single" w:sz="12" w:space="1" w:color="auto"/>
        </w:pBdr>
        <w:spacing w:beforeLines="50" w:afterLines="50" w:after="120"/>
        <w:ind w:left="0"/>
        <w:rPr>
          <w:rFonts w:ascii="Times New Roman" w:hAnsi="Times New Roman"/>
          <w:sz w:val="28"/>
          <w:szCs w:val="28"/>
        </w:rPr>
      </w:pPr>
      <w:bookmarkStart w:id="14" w:name="_Toc149736187"/>
      <w:r w:rsidRPr="00F67B00">
        <w:rPr>
          <w:rFonts w:ascii="Times New Roman" w:hAnsi="Times New Roman" w:hint="eastAsia"/>
          <w:sz w:val="28"/>
          <w:szCs w:val="28"/>
        </w:rPr>
        <w:t xml:space="preserve">2.2   </w:t>
      </w:r>
      <w:r w:rsidR="000F1AC4" w:rsidRPr="00F67B00">
        <w:rPr>
          <w:rFonts w:ascii="Times New Roman" w:hAnsi="Times New Roman" w:hint="eastAsia"/>
          <w:sz w:val="28"/>
          <w:szCs w:val="28"/>
        </w:rPr>
        <w:t>SFR Vision Studio</w:t>
      </w:r>
      <w:r w:rsidRPr="00F67B00">
        <w:rPr>
          <w:rFonts w:ascii="Times New Roman" w:hAnsi="Times New Roman" w:hint="eastAsia"/>
          <w:sz w:val="28"/>
          <w:szCs w:val="28"/>
        </w:rPr>
        <w:t>软件模块简介</w:t>
      </w:r>
      <w:bookmarkEnd w:id="14"/>
    </w:p>
    <w:tbl>
      <w:tblPr>
        <w:tblW w:w="0" w:type="auto"/>
        <w:tblLook w:val="04A0" w:firstRow="1" w:lastRow="0" w:firstColumn="1" w:lastColumn="0" w:noHBand="0" w:noVBand="1"/>
      </w:tblPr>
      <w:tblGrid>
        <w:gridCol w:w="9549"/>
      </w:tblGrid>
      <w:tr w:rsidR="00601644">
        <w:tc>
          <w:tcPr>
            <w:tcW w:w="9549" w:type="dxa"/>
            <w:shd w:val="clear" w:color="auto" w:fill="auto"/>
            <w:vAlign w:val="center"/>
          </w:tcPr>
          <w:p w:rsidR="00601644" w:rsidRDefault="00911F25">
            <w:pPr>
              <w:jc w:val="center"/>
              <w:rPr>
                <w:lang w:eastAsia="zh-CN"/>
              </w:rPr>
            </w:pPr>
            <w:r>
              <w:pict>
                <v:shape id="_x0000_i1026" type="#_x0000_t75" style="width:145.6pt;height:199.35pt">
                  <v:imagedata r:id="rId12" o:title="" croptop="2491f" cropbottom="32301f"/>
                </v:shape>
              </w:pict>
            </w:r>
            <w:r w:rsidR="005C384E">
              <w:rPr>
                <w:rFonts w:hint="eastAsia"/>
                <w:lang w:eastAsia="zh-CN"/>
              </w:rPr>
              <w:t xml:space="preserve">                              </w:t>
            </w:r>
            <w:r>
              <w:pict>
                <v:shape id="_x0000_i1027" type="#_x0000_t75" style="width:142.4pt;height:206.85pt">
                  <v:imagedata r:id="rId12" o:title="" croptop="33296f"/>
                </v:shape>
              </w:pict>
            </w:r>
          </w:p>
        </w:tc>
      </w:tr>
      <w:tr w:rsidR="00601644">
        <w:trPr>
          <w:trHeight w:val="397"/>
        </w:trPr>
        <w:tc>
          <w:tcPr>
            <w:tcW w:w="9549" w:type="dxa"/>
            <w:shd w:val="clear" w:color="auto" w:fill="auto"/>
            <w:vAlign w:val="center"/>
          </w:tcPr>
          <w:p w:rsidR="00601644" w:rsidRPr="00457200" w:rsidRDefault="005C384E" w:rsidP="003F1576">
            <w:pPr>
              <w:spacing w:beforeLines="50" w:before="120" w:afterLines="50" w:after="120" w:line="360" w:lineRule="auto"/>
              <w:jc w:val="center"/>
              <w:rPr>
                <w:rFonts w:ascii="Times New Roman" w:hAnsi="Times New Roman"/>
                <w:lang w:eastAsia="zh-CN"/>
              </w:rPr>
            </w:pPr>
            <w:r w:rsidRPr="00457200">
              <w:rPr>
                <w:rFonts w:ascii="Times New Roman" w:hAnsi="Times New Roman"/>
                <w:kern w:val="2"/>
                <w:sz w:val="21"/>
                <w:szCs w:val="21"/>
                <w:lang w:eastAsia="zh-CN"/>
              </w:rPr>
              <w:t>图</w:t>
            </w:r>
            <w:r w:rsidRPr="00457200">
              <w:rPr>
                <w:rFonts w:ascii="Times New Roman" w:hAnsi="Times New Roman"/>
                <w:kern w:val="2"/>
                <w:sz w:val="21"/>
                <w:szCs w:val="21"/>
                <w:lang w:eastAsia="zh-CN"/>
              </w:rPr>
              <w:t xml:space="preserve"> 2.2 </w:t>
            </w:r>
            <w:r w:rsidRPr="00457200">
              <w:rPr>
                <w:rFonts w:ascii="Times New Roman" w:hAnsi="Times New Roman"/>
                <w:kern w:val="2"/>
                <w:sz w:val="21"/>
                <w:szCs w:val="21"/>
                <w:lang w:eastAsia="zh-CN"/>
              </w:rPr>
              <w:t>软件模块简介</w:t>
            </w:r>
          </w:p>
        </w:tc>
      </w:tr>
    </w:tbl>
    <w:p w:rsidR="00DD2091" w:rsidRDefault="00DD2091" w:rsidP="00B1445E">
      <w:pPr>
        <w:spacing w:beforeLines="50" w:before="120" w:line="360" w:lineRule="auto"/>
        <w:ind w:firstLineChars="200" w:firstLine="482"/>
        <w:rPr>
          <w:b/>
          <w:lang w:eastAsia="zh-CN"/>
        </w:rPr>
      </w:pPr>
      <w:bookmarkStart w:id="15" w:name="_Hlk75871927"/>
    </w:p>
    <w:p w:rsidR="00636771" w:rsidRPr="002E2803" w:rsidRDefault="00636771" w:rsidP="00636771">
      <w:pPr>
        <w:pStyle w:val="2"/>
        <w:pBdr>
          <w:bottom w:val="single" w:sz="12" w:space="1" w:color="auto"/>
        </w:pBdr>
        <w:spacing w:beforeLines="50" w:afterLines="50" w:after="120"/>
        <w:ind w:left="0"/>
        <w:rPr>
          <w:rFonts w:ascii="Times New Roman" w:hAnsi="Times New Roman"/>
          <w:sz w:val="28"/>
          <w:szCs w:val="28"/>
        </w:rPr>
      </w:pPr>
      <w:bookmarkStart w:id="16" w:name="_Toc149736188"/>
      <w:r w:rsidRPr="002E2803">
        <w:rPr>
          <w:rFonts w:ascii="Times New Roman" w:hAnsi="Times New Roman" w:hint="eastAsia"/>
          <w:sz w:val="28"/>
          <w:szCs w:val="28"/>
        </w:rPr>
        <w:t>2.</w:t>
      </w:r>
      <w:r w:rsidR="005B65BE" w:rsidRPr="002E2803">
        <w:rPr>
          <w:rFonts w:ascii="Times New Roman" w:hAnsi="Times New Roman"/>
          <w:sz w:val="28"/>
          <w:szCs w:val="28"/>
        </w:rPr>
        <w:t>3</w:t>
      </w:r>
      <w:r w:rsidRPr="002E2803">
        <w:rPr>
          <w:rFonts w:ascii="Times New Roman" w:hAnsi="Times New Roman" w:hint="eastAsia"/>
          <w:sz w:val="28"/>
          <w:szCs w:val="28"/>
        </w:rPr>
        <w:t xml:space="preserve">   </w:t>
      </w:r>
      <w:proofErr w:type="spellStart"/>
      <w:r w:rsidRPr="002E2803">
        <w:rPr>
          <w:rFonts w:ascii="Times New Roman" w:hAnsi="Times New Roman" w:hint="eastAsia"/>
          <w:sz w:val="28"/>
          <w:szCs w:val="28"/>
        </w:rPr>
        <w:t>S</w:t>
      </w:r>
      <w:r w:rsidR="00291514" w:rsidRPr="002E2803">
        <w:rPr>
          <w:rFonts w:ascii="Times New Roman" w:hAnsi="Times New Roman" w:hint="eastAsia"/>
          <w:sz w:val="28"/>
          <w:szCs w:val="28"/>
        </w:rPr>
        <w:t>fr</w:t>
      </w:r>
      <w:r w:rsidR="00291514" w:rsidRPr="002E2803">
        <w:rPr>
          <w:rFonts w:ascii="Times New Roman" w:hAnsi="Times New Roman"/>
          <w:sz w:val="28"/>
          <w:szCs w:val="28"/>
        </w:rPr>
        <w:t>Calib</w:t>
      </w:r>
      <w:proofErr w:type="spellEnd"/>
      <w:r w:rsidR="009158D8" w:rsidRPr="002E2803">
        <w:rPr>
          <w:rFonts w:ascii="Times New Roman" w:hAnsi="Times New Roman" w:hint="eastAsia"/>
          <w:sz w:val="28"/>
          <w:szCs w:val="28"/>
        </w:rPr>
        <w:t>标定工具</w:t>
      </w:r>
      <w:r w:rsidRPr="002E2803">
        <w:rPr>
          <w:rFonts w:ascii="Times New Roman" w:hAnsi="Times New Roman" w:hint="eastAsia"/>
          <w:sz w:val="28"/>
          <w:szCs w:val="28"/>
        </w:rPr>
        <w:t>软件简介</w:t>
      </w:r>
      <w:bookmarkEnd w:id="16"/>
    </w:p>
    <w:p w:rsidR="00725A3F" w:rsidRDefault="00EC5763" w:rsidP="00EC5763">
      <w:pPr>
        <w:spacing w:beforeLines="50" w:before="120" w:line="360" w:lineRule="auto"/>
        <w:ind w:firstLineChars="200" w:firstLine="480"/>
        <w:rPr>
          <w:rFonts w:ascii="Times New Roman" w:hAnsi="Times New Roman"/>
          <w:lang w:eastAsia="zh-CN"/>
        </w:rPr>
      </w:pPr>
      <w:proofErr w:type="spellStart"/>
      <w:r w:rsidRPr="00E76BC3">
        <w:rPr>
          <w:rFonts w:ascii="Times New Roman" w:hAnsi="Times New Roman"/>
          <w:lang w:eastAsia="zh-CN"/>
        </w:rPr>
        <w:t>SfrCalib</w:t>
      </w:r>
      <w:proofErr w:type="spellEnd"/>
      <w:r w:rsidR="00E76BC3" w:rsidRPr="00E76BC3">
        <w:rPr>
          <w:rFonts w:ascii="Times New Roman" w:hAnsi="Times New Roman" w:hint="eastAsia"/>
          <w:lang w:eastAsia="zh-CN"/>
        </w:rPr>
        <w:t>软件是一款由上海</w:t>
      </w:r>
      <w:proofErr w:type="gramStart"/>
      <w:r w:rsidR="00E76BC3" w:rsidRPr="00E76BC3">
        <w:rPr>
          <w:rFonts w:ascii="Times New Roman" w:hAnsi="Times New Roman" w:hint="eastAsia"/>
          <w:lang w:eastAsia="zh-CN"/>
        </w:rPr>
        <w:t>发那科机器人</w:t>
      </w:r>
      <w:proofErr w:type="gramEnd"/>
      <w:r w:rsidR="00E76BC3" w:rsidRPr="00E76BC3">
        <w:rPr>
          <w:rFonts w:ascii="Times New Roman" w:hAnsi="Times New Roman" w:hint="eastAsia"/>
          <w:lang w:eastAsia="zh-CN"/>
        </w:rPr>
        <w:t>有限公司精心开发的高级线扫描相机标定软件。该软件专为标定先扫相机和机械臂的手眼关系而设计，提供了一系列强大的功能，以满足工业自动化领域中精准标定需求。</w:t>
      </w:r>
    </w:p>
    <w:p w:rsidR="004177A3" w:rsidRPr="00E76BC3" w:rsidRDefault="00775E37" w:rsidP="00EC5763">
      <w:pPr>
        <w:spacing w:beforeLines="50" w:before="120" w:line="360" w:lineRule="auto"/>
        <w:ind w:firstLineChars="200" w:firstLine="480"/>
        <w:rPr>
          <w:rFonts w:ascii="Times New Roman" w:hAnsi="Times New Roman"/>
          <w:lang w:eastAsia="zh-CN"/>
        </w:rPr>
      </w:pPr>
      <w:proofErr w:type="spellStart"/>
      <w:r w:rsidRPr="00775E37">
        <w:rPr>
          <w:rFonts w:ascii="Times New Roman" w:hAnsi="Times New Roman" w:hint="eastAsia"/>
          <w:lang w:eastAsia="zh-CN"/>
        </w:rPr>
        <w:lastRenderedPageBreak/>
        <w:t>SfrCalib</w:t>
      </w:r>
      <w:proofErr w:type="spellEnd"/>
      <w:r w:rsidRPr="00775E37">
        <w:rPr>
          <w:rFonts w:ascii="Times New Roman" w:hAnsi="Times New Roman" w:hint="eastAsia"/>
          <w:lang w:eastAsia="zh-CN"/>
        </w:rPr>
        <w:t>具备高效的硬件通讯、实时数据采集和精确手眼关系标定功能。该软件内置强大算法，能自动识别特征点，确保标定过程的准确性。同时，</w:t>
      </w:r>
      <w:proofErr w:type="spellStart"/>
      <w:r w:rsidRPr="00775E37">
        <w:rPr>
          <w:rFonts w:ascii="Times New Roman" w:hAnsi="Times New Roman" w:hint="eastAsia"/>
          <w:lang w:eastAsia="zh-CN"/>
        </w:rPr>
        <w:t>SfrCalib</w:t>
      </w:r>
      <w:proofErr w:type="spellEnd"/>
      <w:r w:rsidRPr="00775E37">
        <w:rPr>
          <w:rFonts w:ascii="Times New Roman" w:hAnsi="Times New Roman" w:hint="eastAsia"/>
          <w:lang w:eastAsia="zh-CN"/>
        </w:rPr>
        <w:t>提供直观的数据可视化界面，使用户能够实时监控标定过程，并</w:t>
      </w:r>
      <w:proofErr w:type="gramStart"/>
      <w:r w:rsidRPr="00775E37">
        <w:rPr>
          <w:rFonts w:ascii="Times New Roman" w:hAnsi="Times New Roman" w:hint="eastAsia"/>
          <w:lang w:eastAsia="zh-CN"/>
        </w:rPr>
        <w:t>轻松理解</w:t>
      </w:r>
      <w:proofErr w:type="gramEnd"/>
      <w:r w:rsidRPr="00775E37">
        <w:rPr>
          <w:rFonts w:ascii="Times New Roman" w:hAnsi="Times New Roman" w:hint="eastAsia"/>
          <w:lang w:eastAsia="zh-CN"/>
        </w:rPr>
        <w:t>结果。这使得</w:t>
      </w:r>
      <w:proofErr w:type="spellStart"/>
      <w:r w:rsidRPr="00775E37">
        <w:rPr>
          <w:rFonts w:ascii="Times New Roman" w:hAnsi="Times New Roman" w:hint="eastAsia"/>
          <w:lang w:eastAsia="zh-CN"/>
        </w:rPr>
        <w:t>SfrCalib</w:t>
      </w:r>
      <w:proofErr w:type="spellEnd"/>
      <w:r w:rsidRPr="00775E37">
        <w:rPr>
          <w:rFonts w:ascii="Times New Roman" w:hAnsi="Times New Roman" w:hint="eastAsia"/>
          <w:lang w:eastAsia="zh-CN"/>
        </w:rPr>
        <w:t>成为工业自动化领域中理想的相机和机械臂标定解决方案</w:t>
      </w:r>
      <w:r w:rsidR="00572280" w:rsidRPr="00572280">
        <w:rPr>
          <w:rFonts w:ascii="Times New Roman" w:hAnsi="Times New Roman" w:hint="eastAsia"/>
          <w:lang w:eastAsia="zh-CN"/>
        </w:rPr>
        <w:t>。</w:t>
      </w:r>
    </w:p>
    <w:p w:rsidR="00DD2091" w:rsidRDefault="004A728B" w:rsidP="00BD5DB0">
      <w:pPr>
        <w:spacing w:beforeLines="50" w:before="120" w:afterLines="50" w:after="120" w:line="360" w:lineRule="auto"/>
        <w:jc w:val="center"/>
        <w:rPr>
          <w:lang w:eastAsia="zh-CN"/>
        </w:rPr>
      </w:pPr>
      <w:r>
        <w:object w:dxaOrig="19260" w:dyaOrig="11813">
          <v:shape id="_x0000_i1028" type="#_x0000_t75" style="width:465.85pt;height:285.85pt" o:ole="">
            <v:imagedata r:id="rId13" o:title=""/>
          </v:shape>
          <o:OLEObject Type="Embed" ProgID="Visio.Drawing.15" ShapeID="_x0000_i1028" DrawAspect="Content" ObjectID="_1760435830" r:id="rId14"/>
        </w:object>
      </w:r>
    </w:p>
    <w:p w:rsidR="003F1576" w:rsidRPr="003F1576" w:rsidRDefault="003F1576" w:rsidP="00BD5DB0">
      <w:pPr>
        <w:spacing w:beforeLines="50" w:before="120" w:afterLines="50" w:after="120" w:line="360" w:lineRule="auto"/>
        <w:jc w:val="center"/>
        <w:rPr>
          <w:rFonts w:ascii="Times New Roman" w:hAnsi="Times New Roman"/>
          <w:sz w:val="21"/>
          <w:szCs w:val="21"/>
          <w:lang w:eastAsia="zh-CN"/>
        </w:rPr>
      </w:pPr>
      <w:r w:rsidRPr="003F1576">
        <w:rPr>
          <w:rFonts w:ascii="Times New Roman" w:hAnsi="Times New Roman"/>
          <w:kern w:val="2"/>
          <w:sz w:val="21"/>
          <w:szCs w:val="21"/>
          <w:lang w:eastAsia="zh-CN"/>
        </w:rPr>
        <w:t>图</w:t>
      </w:r>
      <w:r w:rsidRPr="003F1576">
        <w:rPr>
          <w:rFonts w:ascii="Times New Roman" w:hAnsi="Times New Roman"/>
          <w:kern w:val="2"/>
          <w:sz w:val="21"/>
          <w:szCs w:val="21"/>
          <w:lang w:eastAsia="zh-CN"/>
        </w:rPr>
        <w:t xml:space="preserve"> </w:t>
      </w:r>
      <w:r w:rsidR="00B358FA">
        <w:rPr>
          <w:rFonts w:ascii="Times New Roman" w:hAnsi="Times New Roman"/>
          <w:kern w:val="2"/>
          <w:sz w:val="21"/>
          <w:szCs w:val="21"/>
          <w:lang w:eastAsia="zh-CN"/>
        </w:rPr>
        <w:t>2.3</w:t>
      </w:r>
      <w:r w:rsidRPr="003F1576">
        <w:rPr>
          <w:rFonts w:ascii="Times New Roman" w:hAnsi="Times New Roman"/>
          <w:kern w:val="2"/>
          <w:sz w:val="21"/>
          <w:szCs w:val="21"/>
          <w:lang w:eastAsia="zh-CN"/>
        </w:rPr>
        <w:t xml:space="preserve"> </w:t>
      </w:r>
      <w:r w:rsidR="00742BBB">
        <w:rPr>
          <w:rFonts w:ascii="Times New Roman" w:hAnsi="Times New Roman" w:hint="eastAsia"/>
          <w:kern w:val="2"/>
          <w:sz w:val="21"/>
          <w:szCs w:val="21"/>
          <w:lang w:eastAsia="zh-CN"/>
        </w:rPr>
        <w:t>标定软件</w:t>
      </w:r>
      <w:r w:rsidR="00CE2612">
        <w:rPr>
          <w:rFonts w:ascii="Times New Roman" w:hAnsi="Times New Roman" w:hint="eastAsia"/>
          <w:kern w:val="2"/>
          <w:sz w:val="21"/>
          <w:szCs w:val="21"/>
          <w:lang w:eastAsia="zh-CN"/>
        </w:rPr>
        <w:t>UI</w:t>
      </w:r>
      <w:r w:rsidR="00742BBB">
        <w:rPr>
          <w:rFonts w:ascii="Times New Roman" w:hAnsi="Times New Roman" w:hint="eastAsia"/>
          <w:kern w:val="2"/>
          <w:sz w:val="21"/>
          <w:szCs w:val="21"/>
          <w:lang w:eastAsia="zh-CN"/>
        </w:rPr>
        <w:t>界面组成</w:t>
      </w:r>
    </w:p>
    <w:p w:rsidR="00BD5DB0" w:rsidRDefault="00742BBB" w:rsidP="00BD5DB0">
      <w:pPr>
        <w:spacing w:beforeLines="50" w:before="120" w:afterLines="50" w:after="120" w:line="360" w:lineRule="auto"/>
        <w:rPr>
          <w:lang w:eastAsia="zh-CN"/>
        </w:rPr>
      </w:pPr>
      <w:proofErr w:type="spellStart"/>
      <w:r w:rsidRPr="00742BBB">
        <w:rPr>
          <w:rFonts w:hint="eastAsia"/>
          <w:lang w:eastAsia="zh-CN"/>
        </w:rPr>
        <w:t>SfrCalib</w:t>
      </w:r>
      <w:proofErr w:type="spellEnd"/>
      <w:r w:rsidRPr="00742BBB">
        <w:rPr>
          <w:rFonts w:hint="eastAsia"/>
          <w:lang w:eastAsia="zh-CN"/>
        </w:rPr>
        <w:t>还提供</w:t>
      </w:r>
      <w:proofErr w:type="gramStart"/>
      <w:r w:rsidRPr="00742BBB">
        <w:rPr>
          <w:rFonts w:hint="eastAsia"/>
          <w:lang w:eastAsia="zh-CN"/>
        </w:rPr>
        <w:t>直观友好</w:t>
      </w:r>
      <w:proofErr w:type="gramEnd"/>
      <w:r w:rsidRPr="00742BBB">
        <w:rPr>
          <w:rFonts w:hint="eastAsia"/>
          <w:lang w:eastAsia="zh-CN"/>
        </w:rPr>
        <w:t>的用户界面，</w:t>
      </w:r>
      <w:r w:rsidR="00CE2612" w:rsidRPr="00CE2612">
        <w:rPr>
          <w:rFonts w:hint="eastAsia"/>
          <w:lang w:eastAsia="zh-CN"/>
        </w:rPr>
        <w:t>以下是各个组件的详细说明：</w:t>
      </w:r>
    </w:p>
    <w:p w:rsidR="00CE2612" w:rsidRDefault="00CE2612" w:rsidP="00BD5DB0">
      <w:pPr>
        <w:spacing w:beforeLines="50" w:before="120" w:afterLines="50" w:after="120" w:line="360" w:lineRule="auto"/>
        <w:rPr>
          <w:rFonts w:ascii="Times New Roman" w:hAnsi="Times New Roman"/>
          <w:lang w:eastAsia="zh-CN"/>
        </w:rPr>
      </w:pPr>
      <w:r w:rsidRPr="00633B70">
        <w:rPr>
          <w:rFonts w:ascii="Times New Roman" w:hAnsi="Times New Roman"/>
          <w:lang w:eastAsia="zh-CN"/>
        </w:rPr>
        <w:t>1</w:t>
      </w:r>
      <w:r w:rsidRPr="00780C38">
        <w:rPr>
          <w:rFonts w:ascii="Times New Roman" w:hAnsi="Times New Roman"/>
          <w:lang w:eastAsia="zh-CN"/>
        </w:rPr>
        <w:t>）</w:t>
      </w:r>
      <w:r w:rsidR="006A3CF0" w:rsidRPr="00780C38">
        <w:rPr>
          <w:rStyle w:val="aff0"/>
          <w:rFonts w:ascii="Times New Roman" w:hAnsi="Times New Roman"/>
          <w:bdr w:val="single" w:sz="2" w:space="0" w:color="D9D9E3" w:frame="1"/>
          <w:shd w:val="clear" w:color="auto" w:fill="F7F7F8"/>
          <w:lang w:eastAsia="zh-CN"/>
        </w:rPr>
        <w:t>2D/3D</w:t>
      </w:r>
      <w:r w:rsidR="006A3CF0" w:rsidRPr="00780C38">
        <w:rPr>
          <w:rStyle w:val="aff0"/>
          <w:rFonts w:ascii="Segoe UI" w:hAnsi="Segoe UI" w:cs="Segoe UI" w:hint="eastAsia"/>
          <w:bdr w:val="single" w:sz="2" w:space="0" w:color="D9D9E3" w:frame="1"/>
          <w:shd w:val="clear" w:color="auto" w:fill="F7F7F8"/>
          <w:lang w:eastAsia="zh-CN"/>
        </w:rPr>
        <w:t>可视化窗口</w:t>
      </w:r>
      <w:r w:rsidR="006A3CF0" w:rsidRPr="00780C38">
        <w:rPr>
          <w:rFonts w:ascii="Times New Roman" w:hAnsi="Times New Roman" w:hint="eastAsia"/>
          <w:bCs/>
          <w:lang w:eastAsia="zh-CN"/>
        </w:rPr>
        <w:t>：</w:t>
      </w:r>
      <w:r w:rsidR="00CB3DB6" w:rsidRPr="00780C38">
        <w:rPr>
          <w:rFonts w:ascii="Times New Roman" w:hAnsi="Times New Roman" w:hint="eastAsia"/>
          <w:lang w:eastAsia="zh-CN"/>
        </w:rPr>
        <w:t>提供</w:t>
      </w:r>
      <w:r w:rsidR="002D5F7B" w:rsidRPr="00780C38">
        <w:rPr>
          <w:rFonts w:ascii="Times New Roman" w:hAnsi="Times New Roman" w:hint="eastAsia"/>
          <w:lang w:eastAsia="zh-CN"/>
        </w:rPr>
        <w:t>相机</w:t>
      </w:r>
      <w:proofErr w:type="gramStart"/>
      <w:r w:rsidR="00CB3DB6" w:rsidRPr="00780C38">
        <w:rPr>
          <w:rFonts w:ascii="Times New Roman" w:hAnsi="Times New Roman" w:hint="eastAsia"/>
          <w:lang w:eastAsia="zh-CN"/>
        </w:rPr>
        <w:t>采图数据</w:t>
      </w:r>
      <w:proofErr w:type="gramEnd"/>
      <w:r w:rsidR="00CB3DB6" w:rsidRPr="00780C38">
        <w:rPr>
          <w:rFonts w:ascii="Times New Roman" w:hAnsi="Times New Roman" w:hint="eastAsia"/>
          <w:lang w:eastAsia="zh-CN"/>
        </w:rPr>
        <w:t>可视化功能，</w:t>
      </w:r>
      <w:r w:rsidR="00CB3DB6" w:rsidRPr="00780C38">
        <w:rPr>
          <w:rFonts w:ascii="Times New Roman" w:hAnsi="Times New Roman"/>
          <w:lang w:eastAsia="zh-CN"/>
        </w:rPr>
        <w:t>2</w:t>
      </w:r>
      <w:r w:rsidR="00CB3DB6" w:rsidRPr="00780C38">
        <w:rPr>
          <w:rFonts w:ascii="Times New Roman" w:hAnsi="Times New Roman" w:hint="eastAsia"/>
          <w:lang w:eastAsia="zh-CN"/>
        </w:rPr>
        <w:t>D</w:t>
      </w:r>
      <w:r w:rsidR="00CB3DB6" w:rsidRPr="00780C38">
        <w:rPr>
          <w:rFonts w:ascii="Times New Roman" w:hAnsi="Times New Roman"/>
          <w:lang w:eastAsia="zh-CN"/>
        </w:rPr>
        <w:t xml:space="preserve"> </w:t>
      </w:r>
      <w:r w:rsidR="00CB3DB6" w:rsidRPr="00780C38">
        <w:rPr>
          <w:rFonts w:ascii="Times New Roman" w:hAnsi="Times New Roman" w:hint="eastAsia"/>
          <w:lang w:eastAsia="zh-CN"/>
        </w:rPr>
        <w:t>Viewer</w:t>
      </w:r>
      <w:r w:rsidR="00CB3DB6" w:rsidRPr="00780C38">
        <w:rPr>
          <w:rFonts w:ascii="Times New Roman" w:hAnsi="Times New Roman" w:hint="eastAsia"/>
          <w:lang w:eastAsia="zh-CN"/>
        </w:rPr>
        <w:t>以图表的形式</w:t>
      </w:r>
      <w:r w:rsidR="00713D01" w:rsidRPr="00780C38">
        <w:rPr>
          <w:rFonts w:ascii="Times New Roman" w:hAnsi="Times New Roman" w:hint="eastAsia"/>
          <w:lang w:eastAsia="zh-CN"/>
        </w:rPr>
        <w:t>画出</w:t>
      </w:r>
      <w:r w:rsidR="00713D01" w:rsidRPr="00780C38">
        <w:rPr>
          <w:rFonts w:ascii="Times New Roman" w:hAnsi="Times New Roman" w:hint="eastAsia"/>
          <w:lang w:eastAsia="zh-CN"/>
        </w:rPr>
        <w:t>2D</w:t>
      </w:r>
      <w:r w:rsidR="00713D01" w:rsidRPr="00780C38">
        <w:rPr>
          <w:rFonts w:ascii="Times New Roman" w:hAnsi="Times New Roman" w:hint="eastAsia"/>
          <w:lang w:eastAsia="zh-CN"/>
        </w:rPr>
        <w:t>点</w:t>
      </w:r>
      <w:proofErr w:type="gramStart"/>
      <w:r w:rsidR="00713D01" w:rsidRPr="00780C38">
        <w:rPr>
          <w:rFonts w:ascii="Times New Roman" w:hAnsi="Times New Roman" w:hint="eastAsia"/>
          <w:lang w:eastAsia="zh-CN"/>
        </w:rPr>
        <w:t>云数</w:t>
      </w:r>
      <w:proofErr w:type="gramEnd"/>
      <w:r w:rsidR="00713D01" w:rsidRPr="00780C38">
        <w:rPr>
          <w:rFonts w:ascii="Times New Roman" w:hAnsi="Times New Roman" w:hint="eastAsia"/>
          <w:lang w:eastAsia="zh-CN"/>
        </w:rPr>
        <w:t>据轮廓，</w:t>
      </w:r>
      <w:r w:rsidR="004709D1" w:rsidRPr="00780C38">
        <w:rPr>
          <w:rFonts w:ascii="Times New Roman" w:hAnsi="Times New Roman" w:hint="eastAsia"/>
          <w:lang w:eastAsia="zh-CN"/>
        </w:rPr>
        <w:t>用于查看数据的</w:t>
      </w:r>
      <w:r w:rsidR="007E5C76" w:rsidRPr="00780C38">
        <w:rPr>
          <w:rFonts w:ascii="Times New Roman" w:hAnsi="Times New Roman" w:hint="eastAsia"/>
          <w:lang w:eastAsia="zh-CN"/>
        </w:rPr>
        <w:t>数值范围；</w:t>
      </w:r>
      <w:r w:rsidR="007E5C76" w:rsidRPr="00780C38">
        <w:rPr>
          <w:rFonts w:ascii="Times New Roman" w:hAnsi="Times New Roman" w:hint="eastAsia"/>
          <w:lang w:eastAsia="zh-CN"/>
        </w:rPr>
        <w:t>3D</w:t>
      </w:r>
      <w:r w:rsidR="007E5C76" w:rsidRPr="00780C38">
        <w:rPr>
          <w:rFonts w:ascii="Times New Roman" w:hAnsi="Times New Roman"/>
          <w:lang w:eastAsia="zh-CN"/>
        </w:rPr>
        <w:t xml:space="preserve"> </w:t>
      </w:r>
      <w:r w:rsidR="007E5C76" w:rsidRPr="00780C38">
        <w:rPr>
          <w:rFonts w:ascii="Times New Roman" w:hAnsi="Times New Roman" w:hint="eastAsia"/>
          <w:lang w:eastAsia="zh-CN"/>
        </w:rPr>
        <w:t>Viewer</w:t>
      </w:r>
      <w:r w:rsidR="007E5C76" w:rsidRPr="00780C38">
        <w:rPr>
          <w:rFonts w:ascii="Times New Roman" w:hAnsi="Times New Roman" w:hint="eastAsia"/>
          <w:lang w:eastAsia="zh-CN"/>
        </w:rPr>
        <w:t>在三维空间画出点云数据</w:t>
      </w:r>
      <w:r w:rsidR="0094665B" w:rsidRPr="00780C38">
        <w:rPr>
          <w:rFonts w:ascii="Times New Roman" w:hAnsi="Times New Roman" w:hint="eastAsia"/>
          <w:lang w:eastAsia="zh-CN"/>
        </w:rPr>
        <w:t>，可用于</w:t>
      </w:r>
      <w:proofErr w:type="gramStart"/>
      <w:r w:rsidR="0094665B" w:rsidRPr="00780C38">
        <w:rPr>
          <w:rFonts w:ascii="Times New Roman" w:hAnsi="Times New Roman" w:hint="eastAsia"/>
          <w:lang w:eastAsia="zh-CN"/>
        </w:rPr>
        <w:t>查看线扫数据相对</w:t>
      </w:r>
      <w:proofErr w:type="gramEnd"/>
      <w:r w:rsidR="0094665B" w:rsidRPr="00780C38">
        <w:rPr>
          <w:rFonts w:ascii="Times New Roman" w:hAnsi="Times New Roman" w:hint="eastAsia"/>
          <w:lang w:eastAsia="zh-CN"/>
        </w:rPr>
        <w:t>于相机坐标系的位置。</w:t>
      </w:r>
    </w:p>
    <w:p w:rsidR="0094665B" w:rsidRDefault="0094665B" w:rsidP="00BD5DB0">
      <w:pPr>
        <w:spacing w:beforeLines="50" w:before="120" w:afterLines="50" w:after="120" w:line="360" w:lineRule="auto"/>
        <w:rPr>
          <w:rFonts w:ascii="Times New Roman" w:hAnsi="Times New Roman"/>
          <w:lang w:eastAsia="zh-CN"/>
        </w:rPr>
      </w:pPr>
      <w:r>
        <w:rPr>
          <w:rFonts w:ascii="Times New Roman" w:hAnsi="Times New Roman" w:hint="eastAsia"/>
          <w:lang w:eastAsia="zh-CN"/>
        </w:rPr>
        <w:t>2</w:t>
      </w:r>
      <w:r>
        <w:rPr>
          <w:rFonts w:ascii="Times New Roman" w:hAnsi="Times New Roman" w:hint="eastAsia"/>
          <w:lang w:eastAsia="zh-CN"/>
        </w:rPr>
        <w:t>）</w:t>
      </w:r>
      <w:r w:rsidR="00754F01" w:rsidRPr="00623713">
        <w:rPr>
          <w:rStyle w:val="aff0"/>
          <w:rFonts w:ascii="Segoe UI" w:hAnsi="Segoe UI" w:cs="Segoe UI" w:hint="eastAsia"/>
          <w:bdr w:val="single" w:sz="2" w:space="0" w:color="D9D9E3" w:frame="1"/>
          <w:shd w:val="clear" w:color="auto" w:fill="F7F7F8"/>
          <w:lang w:eastAsia="zh-CN"/>
        </w:rPr>
        <w:t>软件控件区</w:t>
      </w:r>
      <w:r w:rsidR="00754F01" w:rsidRPr="00623713">
        <w:rPr>
          <w:rFonts w:ascii="Times New Roman" w:hAnsi="Times New Roman" w:hint="eastAsia"/>
          <w:b/>
          <w:bCs/>
          <w:lang w:eastAsia="zh-CN"/>
        </w:rPr>
        <w:t>：</w:t>
      </w:r>
      <w:r w:rsidR="00754F01">
        <w:rPr>
          <w:rFonts w:ascii="Times New Roman" w:hAnsi="Times New Roman" w:hint="eastAsia"/>
          <w:lang w:eastAsia="zh-CN"/>
        </w:rPr>
        <w:t>软件</w:t>
      </w:r>
      <w:proofErr w:type="gramStart"/>
      <w:r w:rsidR="00754F01">
        <w:rPr>
          <w:rFonts w:ascii="Times New Roman" w:hAnsi="Times New Roman" w:hint="eastAsia"/>
          <w:lang w:eastAsia="zh-CN"/>
        </w:rPr>
        <w:t>控件区</w:t>
      </w:r>
      <w:proofErr w:type="gramEnd"/>
      <w:r w:rsidR="00026861">
        <w:rPr>
          <w:rFonts w:ascii="Times New Roman" w:hAnsi="Times New Roman" w:hint="eastAsia"/>
          <w:lang w:eastAsia="zh-CN"/>
        </w:rPr>
        <w:t>主要用于新建</w:t>
      </w:r>
      <w:r w:rsidR="00026861">
        <w:rPr>
          <w:rFonts w:ascii="Times New Roman" w:hAnsi="Times New Roman" w:hint="eastAsia"/>
          <w:lang w:eastAsia="zh-CN"/>
        </w:rPr>
        <w:t>/</w:t>
      </w:r>
      <w:r w:rsidR="00026861">
        <w:rPr>
          <w:rFonts w:ascii="Times New Roman" w:hAnsi="Times New Roman" w:hint="eastAsia"/>
          <w:lang w:eastAsia="zh-CN"/>
        </w:rPr>
        <w:t>导入标定工程</w:t>
      </w:r>
      <w:r w:rsidR="00026861">
        <w:rPr>
          <w:rFonts w:ascii="Times New Roman" w:hAnsi="Times New Roman" w:hint="eastAsia"/>
          <w:lang w:eastAsia="zh-CN"/>
        </w:rPr>
        <w:t>*.</w:t>
      </w:r>
      <w:r w:rsidR="00026861">
        <w:rPr>
          <w:rFonts w:ascii="Times New Roman" w:hAnsi="Times New Roman"/>
          <w:lang w:eastAsia="zh-CN"/>
        </w:rPr>
        <w:t>sec</w:t>
      </w:r>
      <w:r w:rsidR="00026861">
        <w:rPr>
          <w:rFonts w:ascii="Times New Roman" w:hAnsi="Times New Roman" w:hint="eastAsia"/>
          <w:lang w:eastAsia="zh-CN"/>
        </w:rPr>
        <w:t>文件，并设置与执行标定工作</w:t>
      </w:r>
      <w:r w:rsidR="00CF1279">
        <w:rPr>
          <w:rFonts w:ascii="Times New Roman" w:hAnsi="Times New Roman" w:hint="eastAsia"/>
          <w:lang w:eastAsia="zh-CN"/>
        </w:rPr>
        <w:t>，包括算法选择、标定工具设置</w:t>
      </w:r>
      <w:r w:rsidR="000945C3">
        <w:rPr>
          <w:rFonts w:ascii="Times New Roman" w:hAnsi="Times New Roman" w:hint="eastAsia"/>
          <w:lang w:eastAsia="zh-CN"/>
        </w:rPr>
        <w:t>、以及标定结果显示</w:t>
      </w:r>
      <w:r w:rsidR="00CF1279">
        <w:rPr>
          <w:rFonts w:ascii="Times New Roman" w:hAnsi="Times New Roman" w:hint="eastAsia"/>
          <w:lang w:eastAsia="zh-CN"/>
        </w:rPr>
        <w:t>等操作。</w:t>
      </w:r>
    </w:p>
    <w:p w:rsidR="00DC28DF" w:rsidRDefault="00DC28DF" w:rsidP="00BD5DB0">
      <w:pPr>
        <w:spacing w:beforeLines="50" w:before="120" w:afterLines="50" w:after="120" w:line="360" w:lineRule="auto"/>
        <w:rPr>
          <w:rFonts w:ascii="Times New Roman" w:hAnsi="Times New Roman"/>
          <w:bCs/>
          <w:lang w:eastAsia="zh-CN"/>
        </w:rPr>
      </w:pPr>
      <w:r>
        <w:rPr>
          <w:rFonts w:ascii="Times New Roman" w:hAnsi="Times New Roman" w:hint="eastAsia"/>
          <w:lang w:eastAsia="zh-CN"/>
        </w:rPr>
        <w:t>3</w:t>
      </w:r>
      <w:r>
        <w:rPr>
          <w:rFonts w:ascii="Times New Roman" w:hAnsi="Times New Roman" w:hint="eastAsia"/>
          <w:lang w:eastAsia="zh-CN"/>
        </w:rPr>
        <w:t>）</w:t>
      </w:r>
      <w:r w:rsidR="00623713">
        <w:rPr>
          <w:rStyle w:val="aff0"/>
          <w:rFonts w:ascii="Segoe UI" w:hAnsi="Segoe UI" w:cs="Segoe UI"/>
          <w:bdr w:val="single" w:sz="2" w:space="0" w:color="D9D9E3" w:frame="1"/>
          <w:shd w:val="clear" w:color="auto" w:fill="F7F7F8"/>
          <w:lang w:eastAsia="zh-CN"/>
        </w:rPr>
        <w:t>数据文件预览区</w:t>
      </w:r>
      <w:r w:rsidR="00623713" w:rsidRPr="00623713">
        <w:rPr>
          <w:rFonts w:ascii="Times New Roman" w:hAnsi="Times New Roman"/>
          <w:b/>
          <w:bCs/>
          <w:lang w:eastAsia="zh-CN"/>
        </w:rPr>
        <w:t>：</w:t>
      </w:r>
      <w:proofErr w:type="gramStart"/>
      <w:r w:rsidR="00537297" w:rsidRPr="00537297">
        <w:rPr>
          <w:rFonts w:ascii="Times New Roman" w:hAnsi="Times New Roman" w:hint="eastAsia"/>
          <w:bCs/>
          <w:lang w:eastAsia="zh-CN"/>
        </w:rPr>
        <w:t>显示</w:t>
      </w:r>
      <w:r w:rsidR="00537297">
        <w:rPr>
          <w:rFonts w:ascii="Times New Roman" w:hAnsi="Times New Roman" w:hint="eastAsia"/>
          <w:bCs/>
          <w:lang w:eastAsia="zh-CN"/>
        </w:rPr>
        <w:t>线扫标定</w:t>
      </w:r>
      <w:proofErr w:type="gramEnd"/>
      <w:r w:rsidR="00537297">
        <w:rPr>
          <w:rFonts w:ascii="Times New Roman" w:hAnsi="Times New Roman" w:hint="eastAsia"/>
          <w:bCs/>
          <w:lang w:eastAsia="zh-CN"/>
        </w:rPr>
        <w:t>数据文件，</w:t>
      </w:r>
      <w:r w:rsidR="00341A27">
        <w:rPr>
          <w:rFonts w:ascii="Times New Roman" w:hAnsi="Times New Roman" w:hint="eastAsia"/>
          <w:bCs/>
          <w:lang w:eastAsia="zh-CN"/>
        </w:rPr>
        <w:t>选中相应文件可以在</w:t>
      </w:r>
      <w:r w:rsidR="00341A27">
        <w:rPr>
          <w:rFonts w:ascii="Times New Roman" w:hAnsi="Times New Roman" w:hint="eastAsia"/>
          <w:bCs/>
          <w:lang w:eastAsia="zh-CN"/>
        </w:rPr>
        <w:t>2D/</w:t>
      </w:r>
      <w:r w:rsidR="00341A27">
        <w:rPr>
          <w:rFonts w:ascii="Times New Roman" w:hAnsi="Times New Roman"/>
          <w:bCs/>
          <w:lang w:eastAsia="zh-CN"/>
        </w:rPr>
        <w:t>3D</w:t>
      </w:r>
      <w:r w:rsidR="00341A27">
        <w:rPr>
          <w:rFonts w:ascii="Times New Roman" w:hAnsi="Times New Roman" w:hint="eastAsia"/>
          <w:bCs/>
          <w:lang w:eastAsia="zh-CN"/>
        </w:rPr>
        <w:t>可视化窗口显示线</w:t>
      </w:r>
      <w:proofErr w:type="gramStart"/>
      <w:r w:rsidR="00341A27">
        <w:rPr>
          <w:rFonts w:ascii="Times New Roman" w:hAnsi="Times New Roman" w:hint="eastAsia"/>
          <w:bCs/>
          <w:lang w:eastAsia="zh-CN"/>
        </w:rPr>
        <w:t>扫数</w:t>
      </w:r>
      <w:proofErr w:type="gramEnd"/>
      <w:r w:rsidR="00341A27">
        <w:rPr>
          <w:rFonts w:ascii="Times New Roman" w:hAnsi="Times New Roman" w:hint="eastAsia"/>
          <w:bCs/>
          <w:lang w:eastAsia="zh-CN"/>
        </w:rPr>
        <w:t>据轮廓。</w:t>
      </w:r>
    </w:p>
    <w:p w:rsidR="00341A27" w:rsidRDefault="00341A27" w:rsidP="00BD5DB0">
      <w:pPr>
        <w:spacing w:beforeLines="50" w:before="120" w:afterLines="50" w:after="120" w:line="360" w:lineRule="auto"/>
        <w:rPr>
          <w:rFonts w:ascii="Times New Roman" w:hAnsi="Times New Roman"/>
          <w:lang w:eastAsia="zh-CN"/>
        </w:rPr>
      </w:pPr>
      <w:r>
        <w:rPr>
          <w:rFonts w:ascii="Times New Roman" w:hAnsi="Times New Roman" w:hint="eastAsia"/>
          <w:lang w:eastAsia="zh-CN"/>
        </w:rPr>
        <w:t>4</w:t>
      </w:r>
      <w:r>
        <w:rPr>
          <w:rFonts w:ascii="Times New Roman" w:hAnsi="Times New Roman" w:hint="eastAsia"/>
          <w:lang w:eastAsia="zh-CN"/>
        </w:rPr>
        <w:t>）</w:t>
      </w:r>
      <w:r w:rsidR="00AE6B26" w:rsidRPr="00AE6B26">
        <w:rPr>
          <w:rStyle w:val="aff0"/>
          <w:rFonts w:ascii="Segoe UI" w:hAnsi="Segoe UI" w:cs="Segoe UI" w:hint="eastAsia"/>
          <w:bdr w:val="single" w:sz="2" w:space="0" w:color="D9D9E3" w:frame="1"/>
          <w:shd w:val="clear" w:color="auto" w:fill="F7F7F8"/>
          <w:lang w:eastAsia="zh-CN"/>
        </w:rPr>
        <w:t>数据属性</w:t>
      </w:r>
      <w:r w:rsidR="004A728B">
        <w:rPr>
          <w:rStyle w:val="aff0"/>
          <w:rFonts w:ascii="Segoe UI" w:hAnsi="Segoe UI" w:cs="Segoe UI" w:hint="eastAsia"/>
          <w:bdr w:val="single" w:sz="2" w:space="0" w:color="D9D9E3" w:frame="1"/>
          <w:shd w:val="clear" w:color="auto" w:fill="F7F7F8"/>
          <w:lang w:eastAsia="zh-CN"/>
        </w:rPr>
        <w:t>窗口</w:t>
      </w:r>
      <w:r w:rsidR="00AE6B26" w:rsidRPr="00AE6B26">
        <w:rPr>
          <w:rFonts w:ascii="Times New Roman" w:hAnsi="Times New Roman" w:hint="eastAsia"/>
          <w:b/>
          <w:lang w:eastAsia="zh-CN"/>
        </w:rPr>
        <w:t>：</w:t>
      </w:r>
      <w:r w:rsidR="0011496B" w:rsidRPr="0011496B">
        <w:rPr>
          <w:rFonts w:ascii="Times New Roman" w:hAnsi="Times New Roman" w:hint="eastAsia"/>
          <w:lang w:eastAsia="zh-CN"/>
        </w:rPr>
        <w:t>用户可在</w:t>
      </w:r>
      <w:r w:rsidR="0011496B">
        <w:rPr>
          <w:rFonts w:ascii="Times New Roman" w:hAnsi="Times New Roman" w:hint="eastAsia"/>
          <w:lang w:eastAsia="zh-CN"/>
        </w:rPr>
        <w:t>用户属性表中设置点云处理器，包括</w:t>
      </w:r>
      <w:proofErr w:type="gramStart"/>
      <w:r w:rsidR="0011496B">
        <w:rPr>
          <w:rFonts w:ascii="Times New Roman" w:hAnsi="Times New Roman" w:hint="eastAsia"/>
          <w:lang w:eastAsia="zh-CN"/>
        </w:rPr>
        <w:t>过滤噪点等</w:t>
      </w:r>
      <w:proofErr w:type="gramEnd"/>
      <w:r w:rsidR="0011496B">
        <w:rPr>
          <w:rFonts w:ascii="Times New Roman" w:hAnsi="Times New Roman" w:hint="eastAsia"/>
          <w:lang w:eastAsia="zh-CN"/>
        </w:rPr>
        <w:t>操作，并可在</w:t>
      </w:r>
      <w:r w:rsidR="004A728B">
        <w:rPr>
          <w:rFonts w:ascii="Times New Roman" w:hAnsi="Times New Roman" w:hint="eastAsia"/>
          <w:lang w:eastAsia="zh-CN"/>
        </w:rPr>
        <w:t>属性表中查看数据属性值。</w:t>
      </w:r>
    </w:p>
    <w:p w:rsidR="00CC5234" w:rsidRDefault="00CC5234" w:rsidP="00BD5DB0">
      <w:pPr>
        <w:spacing w:beforeLines="50" w:before="120" w:afterLines="50" w:after="120" w:line="360" w:lineRule="auto"/>
        <w:rPr>
          <w:rFonts w:ascii="Times New Roman" w:hAnsi="Times New Roman"/>
          <w:lang w:eastAsia="zh-CN"/>
        </w:rPr>
      </w:pPr>
      <w:r>
        <w:rPr>
          <w:rFonts w:ascii="Times New Roman" w:hAnsi="Times New Roman" w:hint="eastAsia"/>
          <w:lang w:eastAsia="zh-CN"/>
        </w:rPr>
        <w:lastRenderedPageBreak/>
        <w:t>5</w:t>
      </w:r>
      <w:r>
        <w:rPr>
          <w:rFonts w:ascii="Times New Roman" w:hAnsi="Times New Roman" w:hint="eastAsia"/>
          <w:lang w:eastAsia="zh-CN"/>
        </w:rPr>
        <w:t>）</w:t>
      </w:r>
      <w:r w:rsidRPr="00CC5234">
        <w:rPr>
          <w:rStyle w:val="aff0"/>
          <w:rFonts w:ascii="Segoe UI" w:hAnsi="Segoe UI" w:cs="Segoe UI"/>
          <w:bdr w:val="single" w:sz="2" w:space="0" w:color="D9D9E3" w:frame="1"/>
          <w:shd w:val="clear" w:color="auto" w:fill="F7F7F8"/>
          <w:lang w:eastAsia="zh-CN"/>
        </w:rPr>
        <w:t>运行对话框</w:t>
      </w:r>
      <w:r w:rsidRPr="00CC5234">
        <w:rPr>
          <w:rFonts w:ascii="Times New Roman" w:hAnsi="Times New Roman" w:hint="eastAsia"/>
          <w:b/>
          <w:lang w:eastAsia="zh-CN"/>
        </w:rPr>
        <w:t>：</w:t>
      </w:r>
      <w:r w:rsidR="007C3E30" w:rsidRPr="007C3E30">
        <w:rPr>
          <w:rFonts w:ascii="Times New Roman" w:hAnsi="Times New Roman" w:hint="eastAsia"/>
          <w:lang w:eastAsia="zh-CN"/>
        </w:rPr>
        <w:t>当用户</w:t>
      </w:r>
      <w:r w:rsidR="007C3E30">
        <w:rPr>
          <w:rFonts w:ascii="Times New Roman" w:hAnsi="Times New Roman" w:hint="eastAsia"/>
          <w:lang w:eastAsia="zh-CN"/>
        </w:rPr>
        <w:t>执行不同操作时会弹出对应的对话框，例如，用户导入</w:t>
      </w:r>
      <w:r w:rsidR="007C3E30">
        <w:rPr>
          <w:rFonts w:ascii="Times New Roman" w:hAnsi="Times New Roman" w:hint="eastAsia"/>
          <w:lang w:eastAsia="zh-CN"/>
        </w:rPr>
        <w:t>*</w:t>
      </w:r>
      <w:r w:rsidR="007C3E30">
        <w:rPr>
          <w:rFonts w:ascii="Times New Roman" w:hAnsi="Times New Roman"/>
          <w:lang w:eastAsia="zh-CN"/>
        </w:rPr>
        <w:t>.sec</w:t>
      </w:r>
      <w:r w:rsidR="007C3E30">
        <w:rPr>
          <w:rFonts w:ascii="Times New Roman" w:hAnsi="Times New Roman" w:hint="eastAsia"/>
          <w:lang w:eastAsia="zh-CN"/>
        </w:rPr>
        <w:t>工程文件，对话框给出工程文件中的配置；执行标定时，会返回标定进度和结果，如图</w:t>
      </w:r>
      <w:r w:rsidR="007C3E30">
        <w:rPr>
          <w:rFonts w:ascii="Times New Roman" w:hAnsi="Times New Roman" w:hint="eastAsia"/>
          <w:lang w:eastAsia="zh-CN"/>
        </w:rPr>
        <w:t>2</w:t>
      </w:r>
      <w:r w:rsidR="007C3E30">
        <w:rPr>
          <w:rFonts w:ascii="Times New Roman" w:hAnsi="Times New Roman"/>
          <w:lang w:eastAsia="zh-CN"/>
        </w:rPr>
        <w:t>.3</w:t>
      </w:r>
      <w:r w:rsidR="00EB35EF">
        <w:rPr>
          <w:rFonts w:ascii="Times New Roman" w:hAnsi="Times New Roman" w:hint="eastAsia"/>
          <w:lang w:eastAsia="zh-CN"/>
        </w:rPr>
        <w:t>。</w:t>
      </w:r>
    </w:p>
    <w:p w:rsidR="006D4C06" w:rsidRDefault="006D4C06" w:rsidP="006D4C06">
      <w:pPr>
        <w:spacing w:beforeLines="50" w:before="120" w:afterLines="50" w:after="120" w:line="360" w:lineRule="auto"/>
        <w:jc w:val="center"/>
        <w:rPr>
          <w:lang w:eastAsia="zh-CN"/>
        </w:rPr>
      </w:pPr>
      <w:r>
        <w:object w:dxaOrig="11056" w:dyaOrig="1591">
          <v:shape id="_x0000_i1029" type="#_x0000_t75" style="width:466.4pt;height:66.65pt" o:ole="">
            <v:imagedata r:id="rId15" o:title=""/>
          </v:shape>
          <o:OLEObject Type="Embed" ProgID="Visio.Drawing.15" ShapeID="_x0000_i1029" DrawAspect="Content" ObjectID="_1760435831" r:id="rId16"/>
        </w:object>
      </w:r>
    </w:p>
    <w:p w:rsidR="006D4C06" w:rsidRPr="006D4C06" w:rsidRDefault="006D4C06" w:rsidP="006D4C06">
      <w:pPr>
        <w:spacing w:beforeLines="50" w:before="120" w:afterLines="50" w:after="120" w:line="360" w:lineRule="auto"/>
        <w:jc w:val="center"/>
        <w:rPr>
          <w:rFonts w:ascii="Times New Roman" w:hAnsi="Times New Roman"/>
          <w:sz w:val="21"/>
          <w:szCs w:val="21"/>
          <w:lang w:eastAsia="zh-CN"/>
        </w:rPr>
      </w:pPr>
      <w:r w:rsidRPr="003F1576">
        <w:rPr>
          <w:rFonts w:ascii="Times New Roman" w:hAnsi="Times New Roman"/>
          <w:kern w:val="2"/>
          <w:sz w:val="21"/>
          <w:szCs w:val="21"/>
          <w:lang w:eastAsia="zh-CN"/>
        </w:rPr>
        <w:t>图</w:t>
      </w:r>
      <w:r w:rsidRPr="003F1576">
        <w:rPr>
          <w:rFonts w:ascii="Times New Roman" w:hAnsi="Times New Roman"/>
          <w:kern w:val="2"/>
          <w:sz w:val="21"/>
          <w:szCs w:val="21"/>
          <w:lang w:eastAsia="zh-CN"/>
        </w:rPr>
        <w:t xml:space="preserve"> </w:t>
      </w:r>
      <w:r>
        <w:rPr>
          <w:rFonts w:ascii="Times New Roman" w:hAnsi="Times New Roman"/>
          <w:kern w:val="2"/>
          <w:sz w:val="21"/>
          <w:szCs w:val="21"/>
          <w:lang w:eastAsia="zh-CN"/>
        </w:rPr>
        <w:t>2.4</w:t>
      </w:r>
      <w:r w:rsidRPr="003F1576">
        <w:rPr>
          <w:rFonts w:ascii="Times New Roman" w:hAnsi="Times New Roman"/>
          <w:kern w:val="2"/>
          <w:sz w:val="21"/>
          <w:szCs w:val="21"/>
          <w:lang w:eastAsia="zh-CN"/>
        </w:rPr>
        <w:t xml:space="preserve"> </w:t>
      </w:r>
      <w:r>
        <w:rPr>
          <w:rFonts w:ascii="Times New Roman" w:hAnsi="Times New Roman" w:hint="eastAsia"/>
          <w:kern w:val="2"/>
          <w:sz w:val="21"/>
          <w:szCs w:val="21"/>
          <w:lang w:eastAsia="zh-CN"/>
        </w:rPr>
        <w:t>标定软件控件设置</w:t>
      </w:r>
    </w:p>
    <w:p w:rsidR="000554C2" w:rsidRDefault="000554C2" w:rsidP="000554C2">
      <w:pPr>
        <w:spacing w:beforeLines="50" w:before="120" w:afterLines="50" w:after="120" w:line="360" w:lineRule="auto"/>
        <w:rPr>
          <w:lang w:eastAsia="zh-CN"/>
        </w:rPr>
      </w:pPr>
      <w:proofErr w:type="spellStart"/>
      <w:r w:rsidRPr="00742BBB">
        <w:rPr>
          <w:rFonts w:hint="eastAsia"/>
          <w:lang w:eastAsia="zh-CN"/>
        </w:rPr>
        <w:t>SfrCalib</w:t>
      </w:r>
      <w:proofErr w:type="spellEnd"/>
      <w:r>
        <w:rPr>
          <w:rFonts w:hint="eastAsia"/>
          <w:lang w:eastAsia="zh-CN"/>
        </w:rPr>
        <w:t>控件区各种按钮部件</w:t>
      </w:r>
      <w:r w:rsidR="00762132">
        <w:rPr>
          <w:rFonts w:hint="eastAsia"/>
          <w:lang w:eastAsia="zh-CN"/>
        </w:rPr>
        <w:t>，主要包括五个分页，分别为</w:t>
      </w:r>
      <w:r w:rsidR="00762132" w:rsidRPr="00762132">
        <w:rPr>
          <w:rStyle w:val="aff0"/>
          <w:rFonts w:ascii="Times New Roman" w:hAnsi="Times New Roman" w:hint="eastAsia"/>
          <w:bdr w:val="single" w:sz="2" w:space="0" w:color="D9D9E3" w:frame="1"/>
          <w:shd w:val="clear" w:color="auto" w:fill="F7F7F8"/>
          <w:lang w:eastAsia="zh-CN"/>
        </w:rPr>
        <w:t>Project</w:t>
      </w:r>
      <w:r w:rsidR="00762132" w:rsidRPr="00762132">
        <w:rPr>
          <w:rStyle w:val="aff0"/>
          <w:rFonts w:ascii="Times New Roman" w:hAnsi="Times New Roman"/>
          <w:bdr w:val="single" w:sz="2" w:space="0" w:color="D9D9E3" w:frame="1"/>
          <w:shd w:val="clear" w:color="auto" w:fill="F7F7F8"/>
        </w:rPr>
        <w:t xml:space="preserve"> </w:t>
      </w:r>
      <w:r w:rsidR="00762132" w:rsidRPr="00762132">
        <w:rPr>
          <w:rStyle w:val="aff0"/>
          <w:rFonts w:ascii="Times New Roman" w:hAnsi="Times New Roman"/>
          <w:bdr w:val="single" w:sz="2" w:space="0" w:color="D9D9E3" w:frame="1"/>
          <w:shd w:val="clear" w:color="auto" w:fill="F7F7F8"/>
          <w:lang w:eastAsia="zh-CN"/>
        </w:rPr>
        <w:t>Section</w:t>
      </w:r>
      <w:r w:rsidR="00762132" w:rsidRPr="00762132">
        <w:rPr>
          <w:rFonts w:hint="eastAsia"/>
          <w:lang w:eastAsia="zh-CN"/>
        </w:rPr>
        <w:t>、</w:t>
      </w:r>
      <w:r w:rsidR="00762132">
        <w:rPr>
          <w:rStyle w:val="aff0"/>
          <w:rFonts w:ascii="Times New Roman" w:hAnsi="Times New Roman" w:hint="eastAsia"/>
          <w:bdr w:val="single" w:sz="2" w:space="0" w:color="D9D9E3" w:frame="1"/>
          <w:shd w:val="clear" w:color="auto" w:fill="F7F7F8"/>
          <w:lang w:eastAsia="zh-CN"/>
        </w:rPr>
        <w:t>Calibration</w:t>
      </w:r>
      <w:r w:rsidR="00762132">
        <w:rPr>
          <w:rStyle w:val="aff0"/>
          <w:rFonts w:ascii="Times New Roman" w:hAnsi="Times New Roman"/>
          <w:bdr w:val="single" w:sz="2" w:space="0" w:color="D9D9E3" w:frame="1"/>
          <w:shd w:val="clear" w:color="auto" w:fill="F7F7F8"/>
          <w:lang w:eastAsia="zh-CN"/>
        </w:rPr>
        <w:t xml:space="preserve"> </w:t>
      </w:r>
      <w:r w:rsidR="00762132">
        <w:rPr>
          <w:rStyle w:val="aff0"/>
          <w:rFonts w:ascii="Times New Roman" w:hAnsi="Times New Roman" w:hint="eastAsia"/>
          <w:bdr w:val="single" w:sz="2" w:space="0" w:color="D9D9E3" w:frame="1"/>
          <w:shd w:val="clear" w:color="auto" w:fill="F7F7F8"/>
          <w:lang w:eastAsia="zh-CN"/>
        </w:rPr>
        <w:t>Data</w:t>
      </w:r>
      <w:r w:rsidR="00762132" w:rsidRPr="00762132">
        <w:rPr>
          <w:rFonts w:hint="eastAsia"/>
          <w:lang w:eastAsia="zh-CN"/>
        </w:rPr>
        <w:t>、</w:t>
      </w:r>
      <w:r w:rsidR="00762132">
        <w:rPr>
          <w:rStyle w:val="aff0"/>
          <w:rFonts w:ascii="Times New Roman" w:hAnsi="Times New Roman"/>
          <w:bdr w:val="single" w:sz="2" w:space="0" w:color="D9D9E3" w:frame="1"/>
          <w:shd w:val="clear" w:color="auto" w:fill="F7F7F8"/>
          <w:lang w:eastAsia="zh-CN"/>
        </w:rPr>
        <w:t>Mode Settings</w:t>
      </w:r>
      <w:r w:rsidR="00762132" w:rsidRPr="00762132">
        <w:rPr>
          <w:rFonts w:hint="eastAsia"/>
          <w:lang w:eastAsia="zh-CN"/>
        </w:rPr>
        <w:t>、</w:t>
      </w:r>
      <w:proofErr w:type="spellStart"/>
      <w:r w:rsidR="00762132">
        <w:rPr>
          <w:rStyle w:val="aff0"/>
          <w:rFonts w:ascii="Times New Roman" w:hAnsi="Times New Roman"/>
          <w:bdr w:val="single" w:sz="2" w:space="0" w:color="D9D9E3" w:frame="1"/>
          <w:shd w:val="clear" w:color="auto" w:fill="F7F7F8"/>
          <w:lang w:eastAsia="zh-CN"/>
        </w:rPr>
        <w:t>Calibration</w:t>
      </w:r>
      <w:r w:rsidR="00762132" w:rsidRPr="00762132">
        <w:rPr>
          <w:bCs/>
        </w:rPr>
        <w:t>和</w:t>
      </w:r>
      <w:r w:rsidR="00762132">
        <w:rPr>
          <w:rStyle w:val="aff0"/>
          <w:rFonts w:ascii="Times New Roman" w:hAnsi="Times New Roman" w:hint="eastAsia"/>
          <w:bdr w:val="single" w:sz="2" w:space="0" w:color="D9D9E3" w:frame="1"/>
          <w:shd w:val="clear" w:color="auto" w:fill="F7F7F8"/>
          <w:lang w:eastAsia="zh-CN"/>
        </w:rPr>
        <w:t>Result</w:t>
      </w:r>
      <w:proofErr w:type="spellEnd"/>
      <w:r w:rsidR="00313A24">
        <w:rPr>
          <w:rFonts w:hint="eastAsia"/>
          <w:lang w:eastAsia="zh-CN"/>
        </w:rPr>
        <w:t>，如图</w:t>
      </w:r>
      <w:r w:rsidR="00313A24">
        <w:rPr>
          <w:rFonts w:hint="eastAsia"/>
          <w:lang w:eastAsia="zh-CN"/>
        </w:rPr>
        <w:t>2</w:t>
      </w:r>
      <w:r w:rsidR="00313A24">
        <w:rPr>
          <w:lang w:eastAsia="zh-CN"/>
        </w:rPr>
        <w:t>.4</w:t>
      </w:r>
      <w:r>
        <w:rPr>
          <w:rFonts w:hint="eastAsia"/>
          <w:lang w:eastAsia="zh-CN"/>
        </w:rPr>
        <w:t>，供用户完成标定设置</w:t>
      </w:r>
      <w:r>
        <w:rPr>
          <w:rFonts w:hint="eastAsia"/>
          <w:lang w:eastAsia="zh-CN"/>
        </w:rPr>
        <w:t>/</w:t>
      </w:r>
      <w:r>
        <w:rPr>
          <w:rFonts w:hint="eastAsia"/>
          <w:lang w:eastAsia="zh-CN"/>
        </w:rPr>
        <w:t>修改</w:t>
      </w:r>
      <w:r w:rsidRPr="00CE2612">
        <w:rPr>
          <w:rFonts w:hint="eastAsia"/>
          <w:lang w:eastAsia="zh-CN"/>
        </w:rPr>
        <w:t>：</w:t>
      </w:r>
    </w:p>
    <w:p w:rsidR="00D24478" w:rsidRDefault="007A26FC" w:rsidP="00F1651D">
      <w:pPr>
        <w:numPr>
          <w:ilvl w:val="0"/>
          <w:numId w:val="6"/>
        </w:numPr>
        <w:spacing w:beforeLines="50" w:before="120" w:afterLines="50" w:after="120" w:line="360" w:lineRule="auto"/>
        <w:rPr>
          <w:rFonts w:ascii="Times New Roman" w:hAnsi="Times New Roman"/>
          <w:lang w:eastAsia="zh-CN"/>
        </w:rPr>
      </w:pPr>
      <w:r w:rsidRPr="00762132">
        <w:rPr>
          <w:rStyle w:val="aff0"/>
          <w:rFonts w:ascii="Times New Roman" w:hAnsi="Times New Roman" w:hint="eastAsia"/>
          <w:bdr w:val="single" w:sz="2" w:space="0" w:color="D9D9E3" w:frame="1"/>
          <w:shd w:val="clear" w:color="auto" w:fill="F7F7F8"/>
          <w:lang w:eastAsia="zh-CN"/>
        </w:rPr>
        <w:t>Project</w:t>
      </w:r>
      <w:r w:rsidRPr="00762132">
        <w:rPr>
          <w:rStyle w:val="aff0"/>
          <w:rFonts w:ascii="Times New Roman" w:hAnsi="Times New Roman"/>
          <w:bdr w:val="single" w:sz="2" w:space="0" w:color="D9D9E3" w:frame="1"/>
          <w:shd w:val="clear" w:color="auto" w:fill="F7F7F8"/>
        </w:rPr>
        <w:t xml:space="preserve"> </w:t>
      </w:r>
      <w:r w:rsidRPr="00762132">
        <w:rPr>
          <w:rStyle w:val="aff0"/>
          <w:rFonts w:ascii="Times New Roman" w:hAnsi="Times New Roman"/>
          <w:bdr w:val="single" w:sz="2" w:space="0" w:color="D9D9E3" w:frame="1"/>
          <w:shd w:val="clear" w:color="auto" w:fill="F7F7F8"/>
          <w:lang w:eastAsia="zh-CN"/>
        </w:rPr>
        <w:t>Section</w:t>
      </w:r>
      <w:r>
        <w:rPr>
          <w:rFonts w:ascii="Times New Roman" w:hAnsi="Times New Roman" w:hint="eastAsia"/>
          <w:lang w:eastAsia="zh-CN"/>
        </w:rPr>
        <w:t>：新建、打开和保存工程文件，该文件以</w:t>
      </w:r>
      <w:r>
        <w:rPr>
          <w:rFonts w:ascii="Times New Roman" w:hAnsi="Times New Roman" w:hint="eastAsia"/>
          <w:lang w:eastAsia="zh-CN"/>
        </w:rPr>
        <w:t>*</w:t>
      </w:r>
      <w:r>
        <w:rPr>
          <w:rFonts w:ascii="Times New Roman" w:hAnsi="Times New Roman"/>
          <w:lang w:eastAsia="zh-CN"/>
        </w:rPr>
        <w:t>.sec</w:t>
      </w:r>
      <w:r>
        <w:rPr>
          <w:rFonts w:ascii="Times New Roman" w:hAnsi="Times New Roman" w:hint="eastAsia"/>
          <w:lang w:eastAsia="zh-CN"/>
        </w:rPr>
        <w:t>名称保存，其中记录了机器人标定的配置，点击</w:t>
      </w:r>
      <w:r>
        <w:rPr>
          <w:rStyle w:val="aff0"/>
          <w:rFonts w:ascii="Times New Roman" w:hAnsi="Times New Roman"/>
          <w:bdr w:val="single" w:sz="2" w:space="0" w:color="D9D9E3" w:frame="1"/>
          <w:shd w:val="clear" w:color="auto" w:fill="F7F7F8"/>
          <w:lang w:eastAsia="zh-CN"/>
        </w:rPr>
        <w:t>New S</w:t>
      </w:r>
      <w:r w:rsidRPr="00762132">
        <w:rPr>
          <w:rStyle w:val="aff0"/>
          <w:rFonts w:ascii="Times New Roman" w:hAnsi="Times New Roman"/>
          <w:bdr w:val="single" w:sz="2" w:space="0" w:color="D9D9E3" w:frame="1"/>
          <w:shd w:val="clear" w:color="auto" w:fill="F7F7F8"/>
          <w:lang w:eastAsia="zh-CN"/>
        </w:rPr>
        <w:t>ection</w:t>
      </w:r>
      <w:r>
        <w:rPr>
          <w:rFonts w:ascii="Times New Roman" w:hAnsi="Times New Roman" w:hint="eastAsia"/>
          <w:lang w:eastAsia="zh-CN"/>
        </w:rPr>
        <w:t>和</w:t>
      </w:r>
      <w:r>
        <w:rPr>
          <w:rStyle w:val="aff0"/>
          <w:rFonts w:ascii="Times New Roman" w:hAnsi="Times New Roman"/>
          <w:bdr w:val="single" w:sz="2" w:space="0" w:color="D9D9E3" w:frame="1"/>
          <w:shd w:val="clear" w:color="auto" w:fill="F7F7F8"/>
          <w:lang w:eastAsia="zh-CN"/>
        </w:rPr>
        <w:t>Open S</w:t>
      </w:r>
      <w:r w:rsidRPr="00762132">
        <w:rPr>
          <w:rStyle w:val="aff0"/>
          <w:rFonts w:ascii="Times New Roman" w:hAnsi="Times New Roman"/>
          <w:bdr w:val="single" w:sz="2" w:space="0" w:color="D9D9E3" w:frame="1"/>
          <w:shd w:val="clear" w:color="auto" w:fill="F7F7F8"/>
          <w:lang w:eastAsia="zh-CN"/>
        </w:rPr>
        <w:t>ection</w:t>
      </w:r>
      <w:r>
        <w:rPr>
          <w:rFonts w:ascii="Times New Roman" w:hAnsi="Times New Roman" w:hint="eastAsia"/>
          <w:lang w:eastAsia="zh-CN"/>
        </w:rPr>
        <w:t>时，会弹出配置对话框。</w:t>
      </w:r>
    </w:p>
    <w:p w:rsidR="00F1651D" w:rsidRDefault="002C42B6" w:rsidP="002C42B6">
      <w:pPr>
        <w:numPr>
          <w:ilvl w:val="0"/>
          <w:numId w:val="6"/>
        </w:numPr>
        <w:spacing w:beforeLines="50" w:before="120" w:afterLines="50" w:after="120" w:line="360" w:lineRule="auto"/>
        <w:rPr>
          <w:rFonts w:ascii="Times New Roman" w:hAnsi="Times New Roman"/>
          <w:lang w:eastAsia="zh-CN"/>
        </w:rPr>
      </w:pPr>
      <w:r>
        <w:rPr>
          <w:rStyle w:val="aff0"/>
          <w:rFonts w:ascii="Times New Roman" w:hAnsi="Times New Roman" w:hint="eastAsia"/>
          <w:bdr w:val="single" w:sz="2" w:space="0" w:color="D9D9E3" w:frame="1"/>
          <w:shd w:val="clear" w:color="auto" w:fill="F7F7F8"/>
          <w:lang w:eastAsia="zh-CN"/>
        </w:rPr>
        <w:t>Calibration</w:t>
      </w:r>
      <w:r>
        <w:rPr>
          <w:rStyle w:val="aff0"/>
          <w:rFonts w:ascii="Times New Roman" w:hAnsi="Times New Roman"/>
          <w:bdr w:val="single" w:sz="2" w:space="0" w:color="D9D9E3" w:frame="1"/>
          <w:shd w:val="clear" w:color="auto" w:fill="F7F7F8"/>
          <w:lang w:eastAsia="zh-CN"/>
        </w:rPr>
        <w:t xml:space="preserve"> </w:t>
      </w:r>
      <w:r>
        <w:rPr>
          <w:rStyle w:val="aff0"/>
          <w:rFonts w:ascii="Times New Roman" w:hAnsi="Times New Roman" w:hint="eastAsia"/>
          <w:bdr w:val="single" w:sz="2" w:space="0" w:color="D9D9E3" w:frame="1"/>
          <w:shd w:val="clear" w:color="auto" w:fill="F7F7F8"/>
          <w:lang w:eastAsia="zh-CN"/>
        </w:rPr>
        <w:t>Data</w:t>
      </w:r>
      <w:r w:rsidRPr="002C42B6">
        <w:rPr>
          <w:rFonts w:ascii="Times New Roman" w:hAnsi="Times New Roman" w:hint="eastAsia"/>
          <w:lang w:eastAsia="zh-CN"/>
        </w:rPr>
        <w:t>：</w:t>
      </w:r>
      <w:r w:rsidR="000B0655">
        <w:rPr>
          <w:rFonts w:ascii="Times New Roman" w:hAnsi="Times New Roman" w:hint="eastAsia"/>
          <w:lang w:eastAsia="zh-CN"/>
        </w:rPr>
        <w:t>用于收集标定数据，其中包括自动采集</w:t>
      </w:r>
      <w:r w:rsidR="000B0655">
        <w:rPr>
          <w:rStyle w:val="aff0"/>
          <w:rFonts w:ascii="Times New Roman" w:hAnsi="Times New Roman" w:hint="eastAsia"/>
          <w:bdr w:val="single" w:sz="2" w:space="0" w:color="D9D9E3" w:frame="1"/>
          <w:shd w:val="clear" w:color="auto" w:fill="F7F7F8"/>
          <w:lang w:eastAsia="zh-CN"/>
        </w:rPr>
        <w:t>Auto</w:t>
      </w:r>
      <w:r w:rsidR="000B0655">
        <w:rPr>
          <w:rStyle w:val="aff0"/>
          <w:rFonts w:ascii="Times New Roman" w:hAnsi="Times New Roman"/>
          <w:bdr w:val="single" w:sz="2" w:space="0" w:color="D9D9E3" w:frame="1"/>
          <w:shd w:val="clear" w:color="auto" w:fill="F7F7F8"/>
          <w:lang w:eastAsia="zh-CN"/>
        </w:rPr>
        <w:t xml:space="preserve"> Collection</w:t>
      </w:r>
      <w:r w:rsidR="000B0655">
        <w:rPr>
          <w:rFonts w:ascii="Times New Roman" w:hAnsi="Times New Roman" w:hint="eastAsia"/>
          <w:lang w:eastAsia="zh-CN"/>
        </w:rPr>
        <w:t>和手动设置</w:t>
      </w:r>
      <w:r w:rsidR="000B0655">
        <w:rPr>
          <w:rStyle w:val="aff0"/>
          <w:rFonts w:ascii="Times New Roman" w:hAnsi="Times New Roman"/>
          <w:bdr w:val="single" w:sz="2" w:space="0" w:color="D9D9E3" w:frame="1"/>
          <w:shd w:val="clear" w:color="auto" w:fill="F7F7F8"/>
          <w:lang w:eastAsia="zh-CN"/>
        </w:rPr>
        <w:t>Set Images</w:t>
      </w:r>
      <w:r w:rsidR="000B0655">
        <w:rPr>
          <w:rFonts w:ascii="Times New Roman" w:hAnsi="Times New Roman" w:hint="eastAsia"/>
          <w:lang w:eastAsia="zh-CN"/>
        </w:rPr>
        <w:t>、</w:t>
      </w:r>
      <w:r w:rsidR="000B0655">
        <w:rPr>
          <w:rStyle w:val="aff0"/>
          <w:rFonts w:ascii="Times New Roman" w:hAnsi="Times New Roman" w:hint="eastAsia"/>
          <w:bdr w:val="single" w:sz="2" w:space="0" w:color="D9D9E3" w:frame="1"/>
          <w:shd w:val="clear" w:color="auto" w:fill="F7F7F8"/>
          <w:lang w:eastAsia="zh-CN"/>
        </w:rPr>
        <w:t>Set</w:t>
      </w:r>
      <w:r w:rsidR="000B0655">
        <w:rPr>
          <w:rStyle w:val="aff0"/>
          <w:rFonts w:ascii="Times New Roman" w:hAnsi="Times New Roman"/>
          <w:bdr w:val="single" w:sz="2" w:space="0" w:color="D9D9E3" w:frame="1"/>
          <w:shd w:val="clear" w:color="auto" w:fill="F7F7F8"/>
          <w:lang w:eastAsia="zh-CN"/>
        </w:rPr>
        <w:t xml:space="preserve"> </w:t>
      </w:r>
      <w:proofErr w:type="spellStart"/>
      <w:r w:rsidR="000B0655">
        <w:rPr>
          <w:rStyle w:val="aff0"/>
          <w:rFonts w:ascii="Times New Roman" w:hAnsi="Times New Roman"/>
          <w:bdr w:val="single" w:sz="2" w:space="0" w:color="D9D9E3" w:frame="1"/>
          <w:shd w:val="clear" w:color="auto" w:fill="F7F7F8"/>
          <w:lang w:eastAsia="zh-CN"/>
        </w:rPr>
        <w:t>RobPoses</w:t>
      </w:r>
      <w:proofErr w:type="spellEnd"/>
      <w:r w:rsidR="000B0655">
        <w:rPr>
          <w:rFonts w:ascii="Times New Roman" w:hAnsi="Times New Roman" w:hint="eastAsia"/>
          <w:lang w:eastAsia="zh-CN"/>
        </w:rPr>
        <w:t>两种模式</w:t>
      </w:r>
      <w:r w:rsidR="009D2DDB">
        <w:rPr>
          <w:rFonts w:ascii="Times New Roman" w:hAnsi="Times New Roman" w:hint="eastAsia"/>
          <w:lang w:eastAsia="zh-CN"/>
        </w:rPr>
        <w:t>。</w:t>
      </w:r>
    </w:p>
    <w:p w:rsidR="00A608E7" w:rsidRDefault="009D2661" w:rsidP="002C42B6">
      <w:pPr>
        <w:numPr>
          <w:ilvl w:val="0"/>
          <w:numId w:val="6"/>
        </w:numPr>
        <w:spacing w:beforeLines="50" w:before="120" w:afterLines="50" w:after="120" w:line="360" w:lineRule="auto"/>
        <w:rPr>
          <w:rFonts w:ascii="Times New Roman" w:hAnsi="Times New Roman"/>
          <w:lang w:eastAsia="zh-CN"/>
        </w:rPr>
      </w:pPr>
      <w:r>
        <w:rPr>
          <w:rStyle w:val="aff0"/>
          <w:rFonts w:ascii="Times New Roman" w:hAnsi="Times New Roman" w:hint="eastAsia"/>
          <w:bdr w:val="single" w:sz="2" w:space="0" w:color="D9D9E3" w:frame="1"/>
          <w:shd w:val="clear" w:color="auto" w:fill="F7F7F8"/>
          <w:lang w:eastAsia="zh-CN"/>
        </w:rPr>
        <w:t>Mode</w:t>
      </w:r>
      <w:r>
        <w:rPr>
          <w:rStyle w:val="aff0"/>
          <w:rFonts w:ascii="Times New Roman" w:hAnsi="Times New Roman"/>
          <w:bdr w:val="single" w:sz="2" w:space="0" w:color="D9D9E3" w:frame="1"/>
          <w:shd w:val="clear" w:color="auto" w:fill="F7F7F8"/>
          <w:lang w:eastAsia="zh-CN"/>
        </w:rPr>
        <w:t xml:space="preserve"> Setting</w:t>
      </w:r>
      <w:r w:rsidRPr="002C42B6">
        <w:rPr>
          <w:rFonts w:ascii="Times New Roman" w:hAnsi="Times New Roman" w:hint="eastAsia"/>
          <w:lang w:eastAsia="zh-CN"/>
        </w:rPr>
        <w:t>：</w:t>
      </w:r>
      <w:r>
        <w:rPr>
          <w:rFonts w:ascii="Times New Roman" w:hAnsi="Times New Roman" w:hint="eastAsia"/>
          <w:lang w:eastAsia="zh-CN"/>
        </w:rPr>
        <w:t>标定模式设置，用于配置标定类型（眼在手上</w:t>
      </w:r>
      <w:r>
        <w:rPr>
          <w:rFonts w:ascii="Times New Roman" w:hAnsi="Times New Roman" w:hint="eastAsia"/>
          <w:lang w:eastAsia="zh-CN"/>
        </w:rPr>
        <w:t>/</w:t>
      </w:r>
      <w:r>
        <w:rPr>
          <w:rFonts w:ascii="Times New Roman" w:hAnsi="Times New Roman" w:hint="eastAsia"/>
          <w:lang w:eastAsia="zh-CN"/>
        </w:rPr>
        <w:t>眼在手外）、标定工具（球、标定块）和算法选择（迭代、回归）。</w:t>
      </w:r>
    </w:p>
    <w:p w:rsidR="009D2661" w:rsidRDefault="00776311" w:rsidP="002C42B6">
      <w:pPr>
        <w:numPr>
          <w:ilvl w:val="0"/>
          <w:numId w:val="6"/>
        </w:numPr>
        <w:spacing w:beforeLines="50" w:before="120" w:afterLines="50" w:after="120" w:line="360" w:lineRule="auto"/>
        <w:rPr>
          <w:rFonts w:ascii="Times New Roman" w:hAnsi="Times New Roman"/>
          <w:lang w:eastAsia="zh-CN"/>
        </w:rPr>
      </w:pPr>
      <w:r>
        <w:rPr>
          <w:rStyle w:val="aff0"/>
          <w:rFonts w:ascii="Times New Roman" w:hAnsi="Times New Roman"/>
          <w:bdr w:val="single" w:sz="2" w:space="0" w:color="D9D9E3" w:frame="1"/>
          <w:shd w:val="clear" w:color="auto" w:fill="F7F7F8"/>
          <w:lang w:eastAsia="zh-CN"/>
        </w:rPr>
        <w:t>Calibration</w:t>
      </w:r>
      <w:r>
        <w:rPr>
          <w:rFonts w:ascii="Times New Roman" w:hAnsi="Times New Roman" w:hint="eastAsia"/>
          <w:lang w:eastAsia="zh-CN"/>
        </w:rPr>
        <w:t>：执行标定，</w:t>
      </w:r>
      <w:r w:rsidR="00247BE7">
        <w:rPr>
          <w:rFonts w:ascii="Times New Roman" w:hAnsi="Times New Roman" w:hint="eastAsia"/>
          <w:lang w:eastAsia="zh-CN"/>
        </w:rPr>
        <w:t>设置好标定配置后执行，弹出对话框显示标定进度和结果。</w:t>
      </w:r>
    </w:p>
    <w:p w:rsidR="00247BE7" w:rsidRPr="002C42B6" w:rsidRDefault="000A78BF" w:rsidP="002C42B6">
      <w:pPr>
        <w:numPr>
          <w:ilvl w:val="0"/>
          <w:numId w:val="6"/>
        </w:numPr>
        <w:spacing w:beforeLines="50" w:before="120" w:afterLines="50" w:after="120" w:line="360" w:lineRule="auto"/>
        <w:rPr>
          <w:rFonts w:ascii="Times New Roman" w:hAnsi="Times New Roman"/>
          <w:lang w:eastAsia="zh-CN"/>
        </w:rPr>
      </w:pPr>
      <w:r>
        <w:rPr>
          <w:rStyle w:val="aff0"/>
          <w:rFonts w:ascii="Times New Roman" w:hAnsi="Times New Roman" w:hint="eastAsia"/>
          <w:bdr w:val="single" w:sz="2" w:space="0" w:color="D9D9E3" w:frame="1"/>
          <w:shd w:val="clear" w:color="auto" w:fill="F7F7F8"/>
          <w:lang w:eastAsia="zh-CN"/>
        </w:rPr>
        <w:t>Result</w:t>
      </w:r>
      <w:r>
        <w:rPr>
          <w:rFonts w:ascii="Times New Roman" w:hAnsi="Times New Roman" w:hint="eastAsia"/>
          <w:lang w:eastAsia="zh-CN"/>
        </w:rPr>
        <w:t>：</w:t>
      </w:r>
      <w:r w:rsidR="00231481">
        <w:rPr>
          <w:rFonts w:ascii="Times New Roman" w:hAnsi="Times New Roman" w:hint="eastAsia"/>
          <w:lang w:eastAsia="zh-CN"/>
        </w:rPr>
        <w:t>输出标定结果，</w:t>
      </w:r>
      <w:r w:rsidR="00231481">
        <w:rPr>
          <w:rStyle w:val="aff0"/>
          <w:rFonts w:ascii="Times New Roman" w:hAnsi="Times New Roman" w:hint="eastAsia"/>
          <w:bdr w:val="single" w:sz="2" w:space="0" w:color="D9D9E3" w:frame="1"/>
          <w:shd w:val="clear" w:color="auto" w:fill="F7F7F8"/>
          <w:lang w:eastAsia="zh-CN"/>
        </w:rPr>
        <w:t>Export</w:t>
      </w:r>
      <w:r w:rsidR="00231481">
        <w:rPr>
          <w:rFonts w:ascii="Times New Roman" w:hAnsi="Times New Roman" w:hint="eastAsia"/>
          <w:lang w:eastAsia="zh-CN"/>
        </w:rPr>
        <w:t>用于导出标定结果文件，</w:t>
      </w:r>
      <w:r w:rsidR="00231481">
        <w:rPr>
          <w:rStyle w:val="aff0"/>
          <w:rFonts w:ascii="Times New Roman" w:hAnsi="Times New Roman" w:hint="eastAsia"/>
          <w:bdr w:val="single" w:sz="2" w:space="0" w:color="D9D9E3" w:frame="1"/>
          <w:shd w:val="clear" w:color="auto" w:fill="F7F7F8"/>
          <w:lang w:eastAsia="zh-CN"/>
        </w:rPr>
        <w:t>Display</w:t>
      </w:r>
      <w:r w:rsidR="00231481">
        <w:rPr>
          <w:rFonts w:ascii="Times New Roman" w:hAnsi="Times New Roman" w:hint="eastAsia"/>
          <w:lang w:eastAsia="zh-CN"/>
        </w:rPr>
        <w:t>可以将标定结果以可视化的形式显示在</w:t>
      </w:r>
      <w:r w:rsidR="00231481">
        <w:rPr>
          <w:rFonts w:ascii="Times New Roman" w:hAnsi="Times New Roman" w:hint="eastAsia"/>
          <w:lang w:eastAsia="zh-CN"/>
        </w:rPr>
        <w:t>2D</w:t>
      </w:r>
      <w:r w:rsidR="00231481">
        <w:rPr>
          <w:rFonts w:ascii="Times New Roman" w:hAnsi="Times New Roman"/>
          <w:lang w:eastAsia="zh-CN"/>
        </w:rPr>
        <w:t xml:space="preserve">/3D </w:t>
      </w:r>
      <w:r w:rsidR="00231481">
        <w:rPr>
          <w:rFonts w:ascii="Times New Roman" w:hAnsi="Times New Roman" w:hint="eastAsia"/>
          <w:lang w:eastAsia="zh-CN"/>
        </w:rPr>
        <w:t>Viewer</w:t>
      </w:r>
      <w:r w:rsidR="00231481">
        <w:rPr>
          <w:rFonts w:ascii="Times New Roman" w:hAnsi="Times New Roman" w:hint="eastAsia"/>
          <w:lang w:eastAsia="zh-CN"/>
        </w:rPr>
        <w:t>窗口中。</w:t>
      </w:r>
    </w:p>
    <w:p w:rsidR="00601644" w:rsidRPr="00C26B70" w:rsidRDefault="005C384E">
      <w:pPr>
        <w:pStyle w:val="1"/>
        <w:pBdr>
          <w:bottom w:val="single" w:sz="18" w:space="1" w:color="auto"/>
        </w:pBdr>
        <w:spacing w:beforeLines="50" w:before="120" w:afterLines="50" w:after="120"/>
        <w:rPr>
          <w:rFonts w:ascii="Times New Roman" w:hAnsi="Times New Roman"/>
          <w:sz w:val="32"/>
          <w:szCs w:val="32"/>
        </w:rPr>
      </w:pPr>
      <w:bookmarkStart w:id="17" w:name="_Toc149736189"/>
      <w:r w:rsidRPr="00C26B70">
        <w:rPr>
          <w:rFonts w:ascii="Times New Roman" w:hAnsi="Times New Roman"/>
          <w:sz w:val="32"/>
          <w:szCs w:val="32"/>
        </w:rPr>
        <w:t xml:space="preserve">3  </w:t>
      </w:r>
      <w:r w:rsidRPr="00C26B70">
        <w:rPr>
          <w:rFonts w:ascii="Times New Roman" w:hAnsi="Times New Roman"/>
          <w:sz w:val="32"/>
          <w:szCs w:val="32"/>
        </w:rPr>
        <w:t>机器人操作指导</w:t>
      </w:r>
      <w:bookmarkEnd w:id="17"/>
    </w:p>
    <w:p w:rsidR="00601644" w:rsidRPr="00A0174F" w:rsidRDefault="005C384E">
      <w:pPr>
        <w:pStyle w:val="body1"/>
        <w:ind w:firstLineChars="200" w:firstLine="480"/>
        <w:rPr>
          <w:rFonts w:ascii="Times New Roman" w:hAnsi="Times New Roman"/>
          <w:sz w:val="24"/>
          <w:szCs w:val="36"/>
        </w:rPr>
      </w:pPr>
      <w:r w:rsidRPr="00A0174F">
        <w:rPr>
          <w:rFonts w:ascii="Times New Roman" w:hAnsi="Times New Roman"/>
          <w:sz w:val="24"/>
          <w:szCs w:val="36"/>
        </w:rPr>
        <w:t>本章仅介绍机器人调用</w:t>
      </w:r>
      <w:r w:rsidRPr="00A0174F">
        <w:rPr>
          <w:rFonts w:ascii="Times New Roman" w:hAnsi="Times New Roman"/>
          <w:sz w:val="24"/>
          <w:szCs w:val="36"/>
        </w:rPr>
        <w:t>SFR Vision Studio</w:t>
      </w:r>
      <w:r w:rsidRPr="00A0174F">
        <w:rPr>
          <w:rFonts w:ascii="Times New Roman" w:hAnsi="Times New Roman"/>
          <w:sz w:val="24"/>
          <w:szCs w:val="36"/>
        </w:rPr>
        <w:t>执行视觉任务</w:t>
      </w:r>
    </w:p>
    <w:p w:rsidR="00601644" w:rsidRPr="00EE2157" w:rsidRDefault="005C384E" w:rsidP="00EE2157">
      <w:pPr>
        <w:pStyle w:val="2"/>
        <w:pBdr>
          <w:bottom w:val="single" w:sz="12" w:space="1" w:color="auto"/>
        </w:pBdr>
        <w:spacing w:beforeLines="50" w:afterLines="50" w:after="120"/>
        <w:ind w:left="0"/>
        <w:rPr>
          <w:rFonts w:ascii="Times New Roman" w:hAnsi="Times New Roman"/>
          <w:sz w:val="28"/>
          <w:szCs w:val="28"/>
        </w:rPr>
      </w:pPr>
      <w:bookmarkStart w:id="18" w:name="_Toc149736190"/>
      <w:r w:rsidRPr="00EE2157">
        <w:rPr>
          <w:rFonts w:ascii="Times New Roman" w:hAnsi="Times New Roman"/>
          <w:sz w:val="28"/>
          <w:szCs w:val="28"/>
        </w:rPr>
        <w:t>3.1</w:t>
      </w:r>
      <w:r w:rsidR="00340418" w:rsidRPr="00EE2157">
        <w:rPr>
          <w:rFonts w:ascii="Times New Roman" w:hAnsi="Times New Roman"/>
          <w:sz w:val="28"/>
          <w:szCs w:val="28"/>
        </w:rPr>
        <w:t xml:space="preserve">   </w:t>
      </w:r>
      <w:r w:rsidR="00C26B88" w:rsidRPr="00EE2157">
        <w:rPr>
          <w:rFonts w:ascii="Times New Roman" w:hAnsi="Times New Roman"/>
          <w:sz w:val="28"/>
          <w:szCs w:val="28"/>
        </w:rPr>
        <w:t>SFR Vision Studio</w:t>
      </w:r>
      <w:r w:rsidRPr="00EE2157">
        <w:rPr>
          <w:rFonts w:ascii="Times New Roman" w:hAnsi="Times New Roman"/>
          <w:sz w:val="28"/>
          <w:szCs w:val="28"/>
        </w:rPr>
        <w:t>相关软件</w:t>
      </w:r>
      <w:bookmarkEnd w:id="18"/>
    </w:p>
    <w:p w:rsidR="00601644" w:rsidRPr="00207B61" w:rsidRDefault="005C384E">
      <w:pPr>
        <w:pStyle w:val="body1"/>
        <w:spacing w:beforeLines="50" w:afterLines="50" w:after="120"/>
        <w:ind w:firstLineChars="200" w:firstLine="480"/>
        <w:rPr>
          <w:rFonts w:ascii="Times New Roman" w:hAnsi="Times New Roman"/>
          <w:sz w:val="24"/>
          <w:szCs w:val="36"/>
        </w:rPr>
      </w:pPr>
      <w:r w:rsidRPr="00207B61">
        <w:rPr>
          <w:rFonts w:ascii="Times New Roman" w:hAnsi="Times New Roman"/>
          <w:sz w:val="24"/>
          <w:szCs w:val="36"/>
        </w:rPr>
        <w:t>载入</w:t>
      </w:r>
      <w:r w:rsidRPr="00207B61">
        <w:rPr>
          <w:rFonts w:ascii="Times New Roman" w:hAnsi="Times New Roman"/>
          <w:sz w:val="24"/>
          <w:szCs w:val="36"/>
        </w:rPr>
        <w:t>SFR Vision Studio</w:t>
      </w:r>
      <w:r w:rsidRPr="00207B61">
        <w:rPr>
          <w:rFonts w:ascii="Times New Roman" w:hAnsi="Times New Roman"/>
          <w:sz w:val="24"/>
          <w:szCs w:val="36"/>
        </w:rPr>
        <w:t>配套的</w:t>
      </w:r>
      <w:r w:rsidRPr="00207B61">
        <w:rPr>
          <w:rFonts w:ascii="Times New Roman" w:hAnsi="Times New Roman"/>
          <w:sz w:val="24"/>
          <w:szCs w:val="36"/>
        </w:rPr>
        <w:t>Socket Message</w:t>
      </w:r>
      <w:r w:rsidRPr="00207B61">
        <w:rPr>
          <w:rFonts w:ascii="Times New Roman" w:hAnsi="Times New Roman"/>
          <w:sz w:val="24"/>
          <w:szCs w:val="36"/>
        </w:rPr>
        <w:t>通讯程序</w:t>
      </w:r>
      <w:proofErr w:type="spellStart"/>
      <w:r w:rsidRPr="00207B61">
        <w:rPr>
          <w:rFonts w:ascii="Times New Roman" w:hAnsi="Times New Roman"/>
          <w:sz w:val="24"/>
          <w:szCs w:val="36"/>
        </w:rPr>
        <w:t>iSight</w:t>
      </w:r>
      <w:proofErr w:type="spellEnd"/>
      <w:r w:rsidRPr="00207B61">
        <w:rPr>
          <w:rFonts w:ascii="Times New Roman" w:hAnsi="Times New Roman"/>
          <w:sz w:val="24"/>
          <w:szCs w:val="36"/>
        </w:rPr>
        <w:t>，包括（</w:t>
      </w:r>
      <w:proofErr w:type="spellStart"/>
      <w:r w:rsidRPr="00207B61">
        <w:rPr>
          <w:rFonts w:ascii="Times New Roman" w:hAnsi="Times New Roman"/>
          <w:sz w:val="24"/>
          <w:szCs w:val="36"/>
        </w:rPr>
        <w:t>isight.pc</w:t>
      </w:r>
      <w:proofErr w:type="spellEnd"/>
      <w:r w:rsidRPr="00207B61">
        <w:rPr>
          <w:rFonts w:ascii="Times New Roman" w:hAnsi="Times New Roman"/>
          <w:sz w:val="24"/>
          <w:szCs w:val="36"/>
        </w:rPr>
        <w:t xml:space="preserve">, </w:t>
      </w:r>
      <w:proofErr w:type="spellStart"/>
      <w:r w:rsidRPr="00207B61">
        <w:rPr>
          <w:rFonts w:ascii="Times New Roman" w:hAnsi="Times New Roman"/>
          <w:sz w:val="24"/>
          <w:szCs w:val="36"/>
        </w:rPr>
        <w:t>errors.pc</w:t>
      </w:r>
      <w:proofErr w:type="spellEnd"/>
      <w:r w:rsidRPr="00207B61">
        <w:rPr>
          <w:rFonts w:ascii="Times New Roman" w:hAnsi="Times New Roman"/>
          <w:sz w:val="24"/>
          <w:szCs w:val="36"/>
        </w:rPr>
        <w:t xml:space="preserve">, </w:t>
      </w:r>
      <w:proofErr w:type="spellStart"/>
      <w:r w:rsidRPr="00207B61">
        <w:rPr>
          <w:rFonts w:ascii="Times New Roman" w:hAnsi="Times New Roman"/>
          <w:sz w:val="24"/>
          <w:szCs w:val="36"/>
        </w:rPr>
        <w:t>iostream.pc</w:t>
      </w:r>
      <w:proofErr w:type="spellEnd"/>
      <w:r w:rsidRPr="00207B61">
        <w:rPr>
          <w:rFonts w:ascii="Times New Roman" w:hAnsi="Times New Roman"/>
          <w:sz w:val="24"/>
          <w:szCs w:val="36"/>
        </w:rPr>
        <w:t xml:space="preserve">, </w:t>
      </w:r>
      <w:proofErr w:type="spellStart"/>
      <w:r w:rsidRPr="00207B61">
        <w:rPr>
          <w:rFonts w:ascii="Times New Roman" w:hAnsi="Times New Roman"/>
          <w:sz w:val="24"/>
          <w:szCs w:val="36"/>
        </w:rPr>
        <w:t>math.pc</w:t>
      </w:r>
      <w:proofErr w:type="spellEnd"/>
      <w:r w:rsidRPr="00207B61">
        <w:rPr>
          <w:rFonts w:ascii="Times New Roman" w:hAnsi="Times New Roman"/>
          <w:sz w:val="24"/>
          <w:szCs w:val="36"/>
        </w:rPr>
        <w:t xml:space="preserve">, </w:t>
      </w:r>
      <w:proofErr w:type="spellStart"/>
      <w:r w:rsidRPr="00207B61">
        <w:rPr>
          <w:rFonts w:ascii="Times New Roman" w:hAnsi="Times New Roman"/>
          <w:sz w:val="24"/>
          <w:szCs w:val="36"/>
        </w:rPr>
        <w:t>socket.pc</w:t>
      </w:r>
      <w:proofErr w:type="spellEnd"/>
      <w:r w:rsidRPr="00207B61">
        <w:rPr>
          <w:rFonts w:ascii="Times New Roman" w:hAnsi="Times New Roman"/>
          <w:sz w:val="24"/>
          <w:szCs w:val="36"/>
        </w:rPr>
        <w:t xml:space="preserve">, </w:t>
      </w:r>
      <w:proofErr w:type="spellStart"/>
      <w:r w:rsidRPr="00207B61">
        <w:rPr>
          <w:rFonts w:ascii="Times New Roman" w:hAnsi="Times New Roman"/>
          <w:sz w:val="24"/>
          <w:szCs w:val="36"/>
        </w:rPr>
        <w:t>string.pc</w:t>
      </w:r>
      <w:proofErr w:type="spellEnd"/>
      <w:r w:rsidRPr="00207B61">
        <w:rPr>
          <w:rFonts w:ascii="Times New Roman" w:hAnsi="Times New Roman"/>
          <w:sz w:val="24"/>
          <w:szCs w:val="36"/>
        </w:rPr>
        <w:t xml:space="preserve">, </w:t>
      </w:r>
      <w:proofErr w:type="spellStart"/>
      <w:r w:rsidRPr="00207B61">
        <w:rPr>
          <w:rFonts w:ascii="Times New Roman" w:hAnsi="Times New Roman"/>
          <w:sz w:val="24"/>
          <w:szCs w:val="36"/>
        </w:rPr>
        <w:t>times.pc</w:t>
      </w:r>
      <w:proofErr w:type="spellEnd"/>
      <w:r w:rsidRPr="00207B61">
        <w:rPr>
          <w:rFonts w:ascii="Times New Roman" w:hAnsi="Times New Roman"/>
          <w:sz w:val="24"/>
          <w:szCs w:val="36"/>
        </w:rPr>
        <w:t xml:space="preserve">, </w:t>
      </w:r>
      <w:proofErr w:type="spellStart"/>
      <w:r w:rsidRPr="00207B61">
        <w:rPr>
          <w:rFonts w:ascii="Times New Roman" w:hAnsi="Times New Roman"/>
          <w:sz w:val="24"/>
          <w:szCs w:val="36"/>
        </w:rPr>
        <w:t>tpp.pc</w:t>
      </w:r>
      <w:proofErr w:type="spellEnd"/>
      <w:r w:rsidRPr="00207B61">
        <w:rPr>
          <w:rFonts w:ascii="Times New Roman" w:hAnsi="Times New Roman"/>
          <w:sz w:val="24"/>
          <w:szCs w:val="36"/>
        </w:rPr>
        <w:t xml:space="preserve">, </w:t>
      </w:r>
      <w:proofErr w:type="spellStart"/>
      <w:r w:rsidRPr="00207B61">
        <w:rPr>
          <w:rFonts w:ascii="Times New Roman" w:hAnsi="Times New Roman"/>
          <w:sz w:val="24"/>
          <w:szCs w:val="36"/>
        </w:rPr>
        <w:t>types.pc</w:t>
      </w:r>
      <w:proofErr w:type="spellEnd"/>
      <w:r w:rsidRPr="00207B61">
        <w:rPr>
          <w:rFonts w:ascii="Times New Roman" w:hAnsi="Times New Roman"/>
          <w:sz w:val="24"/>
          <w:szCs w:val="36"/>
        </w:rPr>
        <w:t>）</w:t>
      </w:r>
      <w:r w:rsidRPr="00207B61">
        <w:rPr>
          <w:rFonts w:ascii="Times New Roman" w:hAnsi="Times New Roman"/>
          <w:sz w:val="24"/>
          <w:szCs w:val="36"/>
          <w:lang w:val="zh-CN"/>
        </w:rPr>
        <w:t>。</w:t>
      </w:r>
    </w:p>
    <w:tbl>
      <w:tblPr>
        <w:tblW w:w="0" w:type="auto"/>
        <w:tblLook w:val="04A0" w:firstRow="1" w:lastRow="0" w:firstColumn="1" w:lastColumn="0" w:noHBand="0" w:noVBand="1"/>
      </w:tblPr>
      <w:tblGrid>
        <w:gridCol w:w="9549"/>
      </w:tblGrid>
      <w:tr w:rsidR="00601644">
        <w:tc>
          <w:tcPr>
            <w:tcW w:w="9549" w:type="dxa"/>
            <w:shd w:val="clear" w:color="auto" w:fill="auto"/>
            <w:vAlign w:val="center"/>
          </w:tcPr>
          <w:p w:rsidR="00601644" w:rsidRDefault="00911F25">
            <w:pPr>
              <w:jc w:val="center"/>
              <w:rPr>
                <w:lang w:eastAsia="zh-CN"/>
              </w:rPr>
            </w:pPr>
            <w:r>
              <w:lastRenderedPageBreak/>
              <w:pict>
                <v:shape id="_x0000_i1030" type="#_x0000_t75" style="width:467.45pt;height:311.65pt">
                  <v:imagedata r:id="rId17" o:title=""/>
                </v:shape>
              </w:pict>
            </w:r>
          </w:p>
        </w:tc>
      </w:tr>
      <w:tr w:rsidR="00601644">
        <w:trPr>
          <w:trHeight w:val="397"/>
        </w:trPr>
        <w:tc>
          <w:tcPr>
            <w:tcW w:w="9549" w:type="dxa"/>
            <w:shd w:val="clear" w:color="auto" w:fill="auto"/>
            <w:vAlign w:val="center"/>
          </w:tcPr>
          <w:p w:rsidR="00601644" w:rsidRDefault="005C384E" w:rsidP="003F1576">
            <w:pPr>
              <w:spacing w:beforeLines="50" w:before="120" w:afterLines="50" w:after="120" w:line="360" w:lineRule="auto"/>
              <w:jc w:val="center"/>
              <w:rPr>
                <w:lang w:eastAsia="zh-CN"/>
              </w:rPr>
            </w:pPr>
            <w:r w:rsidRPr="003F1576">
              <w:rPr>
                <w:rFonts w:ascii="Times New Roman" w:hAnsi="Times New Roman" w:hint="eastAsia"/>
                <w:kern w:val="2"/>
                <w:sz w:val="21"/>
                <w:szCs w:val="21"/>
                <w:lang w:eastAsia="zh-CN"/>
              </w:rPr>
              <w:t>图</w:t>
            </w:r>
            <w:r w:rsidRPr="003F1576">
              <w:rPr>
                <w:rFonts w:ascii="Times New Roman" w:hAnsi="Times New Roman" w:hint="eastAsia"/>
                <w:kern w:val="2"/>
                <w:sz w:val="21"/>
                <w:szCs w:val="21"/>
                <w:lang w:eastAsia="zh-CN"/>
              </w:rPr>
              <w:t xml:space="preserve"> </w:t>
            </w:r>
            <w:r w:rsidRPr="003F1576">
              <w:rPr>
                <w:rFonts w:ascii="Times New Roman" w:hAnsi="Times New Roman"/>
                <w:kern w:val="2"/>
                <w:sz w:val="21"/>
                <w:szCs w:val="21"/>
                <w:lang w:eastAsia="zh-CN"/>
              </w:rPr>
              <w:t>3.1</w:t>
            </w:r>
            <w:r w:rsidRPr="003F1576">
              <w:rPr>
                <w:rFonts w:ascii="Times New Roman" w:hAnsi="Times New Roman" w:hint="eastAsia"/>
                <w:kern w:val="2"/>
                <w:sz w:val="21"/>
                <w:szCs w:val="21"/>
                <w:lang w:eastAsia="zh-CN"/>
              </w:rPr>
              <w:t xml:space="preserve"> </w:t>
            </w:r>
            <w:r w:rsidRPr="003F1576">
              <w:rPr>
                <w:rFonts w:ascii="Times New Roman" w:hAnsi="Times New Roman" w:hint="eastAsia"/>
                <w:kern w:val="2"/>
                <w:sz w:val="21"/>
                <w:szCs w:val="21"/>
                <w:lang w:eastAsia="zh-CN"/>
              </w:rPr>
              <w:t>通讯程序列表</w:t>
            </w:r>
          </w:p>
        </w:tc>
      </w:tr>
    </w:tbl>
    <w:p w:rsidR="00601644" w:rsidRPr="00EE2157" w:rsidRDefault="005C384E" w:rsidP="00EE2157">
      <w:pPr>
        <w:pStyle w:val="2"/>
        <w:pBdr>
          <w:bottom w:val="single" w:sz="12" w:space="1" w:color="auto"/>
        </w:pBdr>
        <w:spacing w:beforeLines="50" w:afterLines="50" w:after="120"/>
        <w:ind w:left="0"/>
        <w:rPr>
          <w:rFonts w:ascii="Times New Roman" w:hAnsi="Times New Roman"/>
          <w:sz w:val="28"/>
          <w:szCs w:val="28"/>
        </w:rPr>
      </w:pPr>
      <w:bookmarkStart w:id="19" w:name="_Toc149736191"/>
      <w:bookmarkEnd w:id="15"/>
      <w:r w:rsidRPr="00EE2157">
        <w:rPr>
          <w:rFonts w:ascii="Times New Roman" w:hAnsi="Times New Roman" w:hint="eastAsia"/>
          <w:sz w:val="28"/>
          <w:szCs w:val="28"/>
        </w:rPr>
        <w:t xml:space="preserve">3.2   </w:t>
      </w:r>
      <w:r w:rsidRPr="00EE2157">
        <w:rPr>
          <w:rFonts w:ascii="Times New Roman" w:hAnsi="Times New Roman"/>
          <w:sz w:val="28"/>
          <w:szCs w:val="28"/>
        </w:rPr>
        <w:t>SM</w:t>
      </w:r>
      <w:r w:rsidRPr="00EE2157">
        <w:rPr>
          <w:rFonts w:ascii="Times New Roman" w:hAnsi="Times New Roman" w:hint="eastAsia"/>
          <w:sz w:val="28"/>
          <w:szCs w:val="28"/>
        </w:rPr>
        <w:t>通讯设置</w:t>
      </w:r>
      <w:bookmarkEnd w:id="19"/>
    </w:p>
    <w:p w:rsidR="00601644" w:rsidRPr="00207B61" w:rsidRDefault="005C384E">
      <w:pPr>
        <w:pStyle w:val="body1"/>
        <w:spacing w:beforeLines="50" w:afterLines="50" w:after="120"/>
        <w:ind w:firstLineChars="200" w:firstLine="480"/>
        <w:rPr>
          <w:rFonts w:ascii="Times New Roman" w:hAnsi="Times New Roman"/>
          <w:sz w:val="24"/>
          <w:szCs w:val="36"/>
        </w:rPr>
      </w:pPr>
      <w:r w:rsidRPr="00207B61">
        <w:rPr>
          <w:rFonts w:ascii="Times New Roman" w:hAnsi="Times New Roman"/>
          <w:sz w:val="24"/>
          <w:szCs w:val="36"/>
        </w:rPr>
        <w:t>进行机器人端的</w:t>
      </w:r>
      <w:r w:rsidRPr="00207B61">
        <w:rPr>
          <w:rFonts w:ascii="Times New Roman" w:hAnsi="Times New Roman"/>
          <w:sz w:val="24"/>
          <w:szCs w:val="36"/>
        </w:rPr>
        <w:t>Socket Message Client</w:t>
      </w:r>
      <w:r w:rsidRPr="00207B61">
        <w:rPr>
          <w:rFonts w:ascii="Times New Roman" w:hAnsi="Times New Roman"/>
          <w:sz w:val="24"/>
          <w:szCs w:val="36"/>
        </w:rPr>
        <w:t>配置，下文仅提供操作流程简介，详细信息请参阅</w:t>
      </w:r>
      <w:proofErr w:type="spellStart"/>
      <w:r w:rsidRPr="00207B61">
        <w:rPr>
          <w:rFonts w:ascii="Times New Roman" w:hAnsi="Times New Roman"/>
          <w:sz w:val="24"/>
          <w:szCs w:val="36"/>
        </w:rPr>
        <w:t>edoc</w:t>
      </w:r>
      <w:proofErr w:type="spellEnd"/>
      <w:r w:rsidRPr="00207B61">
        <w:rPr>
          <w:rFonts w:ascii="Times New Roman" w:hAnsi="Times New Roman"/>
          <w:sz w:val="24"/>
          <w:szCs w:val="36"/>
        </w:rPr>
        <w:t>操作手册（</w:t>
      </w:r>
      <w:r w:rsidRPr="00207B61">
        <w:rPr>
          <w:rFonts w:ascii="Times New Roman" w:hAnsi="Times New Roman"/>
          <w:sz w:val="24"/>
          <w:szCs w:val="36"/>
        </w:rPr>
        <w:t>Robot series R-30iA/R-30iA Mate/R-30iB/R-30iB Mate/R-30iB Plus/R-30iB Mate Plus CONTROLLER Ethernet Function</w:t>
      </w:r>
      <w:r w:rsidRPr="00207B61">
        <w:rPr>
          <w:rFonts w:ascii="Times New Roman" w:hAnsi="Times New Roman"/>
          <w:sz w:val="24"/>
          <w:szCs w:val="36"/>
        </w:rPr>
        <w:t>）</w:t>
      </w:r>
      <w:r w:rsidRPr="00207B61">
        <w:rPr>
          <w:rFonts w:ascii="Times New Roman" w:hAnsi="Times New Roman"/>
          <w:sz w:val="24"/>
          <w:szCs w:val="36"/>
          <w:lang w:val="zh-CN"/>
        </w:rPr>
        <w:t>。</w:t>
      </w:r>
    </w:p>
    <w:p w:rsidR="00601644" w:rsidRDefault="005C384E">
      <w:pPr>
        <w:pStyle w:val="body1"/>
        <w:spacing w:beforeLines="50" w:afterLines="50" w:after="120"/>
        <w:ind w:firstLineChars="200" w:firstLine="480"/>
        <w:rPr>
          <w:sz w:val="24"/>
          <w:szCs w:val="36"/>
        </w:rPr>
      </w:pPr>
      <w:r>
        <w:rPr>
          <w:rFonts w:hint="eastAsia"/>
          <w:sz w:val="24"/>
          <w:szCs w:val="36"/>
        </w:rPr>
        <w:t>进入【菜单】</w:t>
      </w:r>
      <w:r>
        <w:rPr>
          <w:rFonts w:hint="eastAsia"/>
          <w:sz w:val="24"/>
          <w:szCs w:val="36"/>
        </w:rPr>
        <w:t>-</w:t>
      </w:r>
      <w:r>
        <w:rPr>
          <w:rFonts w:hint="eastAsia"/>
          <w:sz w:val="24"/>
          <w:szCs w:val="36"/>
        </w:rPr>
        <w:t>【设置】</w:t>
      </w:r>
      <w:r>
        <w:rPr>
          <w:rFonts w:hint="eastAsia"/>
          <w:sz w:val="24"/>
          <w:szCs w:val="36"/>
        </w:rPr>
        <w:t>-</w:t>
      </w:r>
      <w:r>
        <w:rPr>
          <w:rFonts w:hint="eastAsia"/>
          <w:sz w:val="24"/>
          <w:szCs w:val="36"/>
        </w:rPr>
        <w:t>【主机通讯】</w:t>
      </w:r>
      <w:r>
        <w:rPr>
          <w:rFonts w:hint="eastAsia"/>
          <w:sz w:val="24"/>
          <w:szCs w:val="36"/>
        </w:rPr>
        <w:t>-F4</w:t>
      </w:r>
      <w:r>
        <w:rPr>
          <w:rFonts w:hint="eastAsia"/>
          <w:sz w:val="24"/>
          <w:szCs w:val="36"/>
        </w:rPr>
        <w:t>【显示】</w:t>
      </w:r>
      <w:r>
        <w:rPr>
          <w:rFonts w:hint="eastAsia"/>
          <w:sz w:val="24"/>
          <w:szCs w:val="36"/>
        </w:rPr>
        <w:t>-</w:t>
      </w:r>
      <w:r>
        <w:rPr>
          <w:rFonts w:hint="eastAsia"/>
          <w:sz w:val="24"/>
          <w:szCs w:val="36"/>
        </w:rPr>
        <w:t>【客户端】</w:t>
      </w:r>
      <w:r>
        <w:rPr>
          <w:rFonts w:hint="eastAsia"/>
          <w:sz w:val="24"/>
          <w:szCs w:val="36"/>
        </w:rPr>
        <w:t>-F3</w:t>
      </w:r>
      <w:r>
        <w:rPr>
          <w:rFonts w:hint="eastAsia"/>
          <w:sz w:val="24"/>
          <w:szCs w:val="36"/>
        </w:rPr>
        <w:t>【详细】进行</w:t>
      </w:r>
      <w:r>
        <w:rPr>
          <w:rFonts w:hint="eastAsia"/>
          <w:sz w:val="24"/>
          <w:szCs w:val="36"/>
        </w:rPr>
        <w:t>SM</w:t>
      </w:r>
      <w:r>
        <w:rPr>
          <w:rFonts w:hint="eastAsia"/>
          <w:sz w:val="24"/>
          <w:szCs w:val="36"/>
        </w:rPr>
        <w:t>客户端设置。</w:t>
      </w:r>
    </w:p>
    <w:tbl>
      <w:tblPr>
        <w:tblW w:w="0" w:type="auto"/>
        <w:tblLook w:val="04A0" w:firstRow="1" w:lastRow="0" w:firstColumn="1" w:lastColumn="0" w:noHBand="0" w:noVBand="1"/>
      </w:tblPr>
      <w:tblGrid>
        <w:gridCol w:w="9327"/>
      </w:tblGrid>
      <w:tr w:rsidR="00F35562">
        <w:tc>
          <w:tcPr>
            <w:tcW w:w="9327" w:type="dxa"/>
            <w:shd w:val="clear" w:color="auto" w:fill="auto"/>
            <w:vAlign w:val="center"/>
          </w:tcPr>
          <w:p w:rsidR="00F35562" w:rsidRDefault="00911F25">
            <w:pPr>
              <w:pStyle w:val="body1"/>
              <w:spacing w:before="0" w:line="240" w:lineRule="auto"/>
              <w:jc w:val="center"/>
              <w:rPr>
                <w:lang w:val="zh-CN"/>
              </w:rPr>
            </w:pPr>
            <w:r>
              <w:lastRenderedPageBreak/>
              <w:pict>
                <v:shape id="_x0000_i1031" type="#_x0000_t75" style="width:455.65pt;height:267.6pt">
                  <v:imagedata r:id="rId18" o:title=""/>
                </v:shape>
              </w:pict>
            </w:r>
          </w:p>
        </w:tc>
      </w:tr>
      <w:tr w:rsidR="00F35562">
        <w:trPr>
          <w:trHeight w:val="376"/>
        </w:trPr>
        <w:tc>
          <w:tcPr>
            <w:tcW w:w="9327" w:type="dxa"/>
            <w:shd w:val="clear" w:color="auto" w:fill="auto"/>
            <w:vAlign w:val="center"/>
          </w:tcPr>
          <w:p w:rsidR="00F35562" w:rsidRDefault="00F35562">
            <w:pPr>
              <w:pStyle w:val="body1"/>
              <w:spacing w:before="0" w:line="240" w:lineRule="auto"/>
              <w:jc w:val="center"/>
              <w:rPr>
                <w:rFonts w:eastAsia="黑体"/>
              </w:rPr>
            </w:pPr>
            <w:r>
              <w:rPr>
                <w:rFonts w:ascii="等线 Light" w:eastAsia="黑体" w:hAnsi="等线 Light" w:hint="eastAsia"/>
                <w:kern w:val="2"/>
              </w:rPr>
              <w:t>图</w:t>
            </w:r>
            <w:r>
              <w:rPr>
                <w:rFonts w:ascii="等线 Light" w:eastAsia="黑体" w:hAnsi="等线 Light" w:hint="eastAsia"/>
                <w:kern w:val="2"/>
              </w:rPr>
              <w:t xml:space="preserve"> </w:t>
            </w:r>
            <w:r>
              <w:rPr>
                <w:rFonts w:ascii="等线 Light" w:eastAsia="黑体" w:hAnsi="等线 Light"/>
                <w:kern w:val="2"/>
              </w:rPr>
              <w:t>3.2.1</w:t>
            </w:r>
            <w:r>
              <w:rPr>
                <w:rFonts w:ascii="等线 Light" w:eastAsia="黑体" w:hAnsi="等线 Light" w:hint="eastAsia"/>
                <w:kern w:val="2"/>
              </w:rPr>
              <w:t xml:space="preserve"> </w:t>
            </w:r>
            <w:r>
              <w:rPr>
                <w:rFonts w:ascii="等线 Light" w:eastAsia="黑体" w:hAnsi="等线 Light" w:hint="eastAsia"/>
                <w:kern w:val="2"/>
              </w:rPr>
              <w:t>客户端设置</w:t>
            </w:r>
          </w:p>
        </w:tc>
      </w:tr>
    </w:tbl>
    <w:p w:rsidR="00601644" w:rsidRDefault="005C384E">
      <w:pPr>
        <w:pStyle w:val="body1"/>
        <w:spacing w:beforeLines="50" w:afterLines="50" w:after="120"/>
        <w:ind w:firstLineChars="200" w:firstLine="480"/>
        <w:rPr>
          <w:sz w:val="24"/>
          <w:szCs w:val="32"/>
        </w:rPr>
      </w:pPr>
      <w:r>
        <w:rPr>
          <w:rFonts w:hint="eastAsia"/>
          <w:sz w:val="24"/>
          <w:szCs w:val="32"/>
        </w:rPr>
        <w:t>IP</w:t>
      </w:r>
      <w:r>
        <w:rPr>
          <w:rFonts w:hint="eastAsia"/>
          <w:sz w:val="24"/>
          <w:szCs w:val="32"/>
        </w:rPr>
        <w:t>地址及端口号请参照</w:t>
      </w:r>
      <w:r>
        <w:rPr>
          <w:rFonts w:hint="eastAsia"/>
          <w:sz w:val="24"/>
          <w:szCs w:val="32"/>
        </w:rPr>
        <w:t>PC</w:t>
      </w:r>
      <w:r>
        <w:rPr>
          <w:rFonts w:hint="eastAsia"/>
          <w:sz w:val="24"/>
          <w:szCs w:val="32"/>
        </w:rPr>
        <w:t>端</w:t>
      </w:r>
      <w:r>
        <w:rPr>
          <w:rFonts w:hint="eastAsia"/>
          <w:sz w:val="24"/>
          <w:szCs w:val="32"/>
        </w:rPr>
        <w:t>SFR Vision Studio</w:t>
      </w:r>
      <w:r>
        <w:rPr>
          <w:rFonts w:hint="eastAsia"/>
          <w:sz w:val="24"/>
          <w:szCs w:val="32"/>
        </w:rPr>
        <w:t>中</w:t>
      </w:r>
      <w:r>
        <w:rPr>
          <w:rFonts w:hint="eastAsia"/>
          <w:sz w:val="24"/>
          <w:szCs w:val="32"/>
        </w:rPr>
        <w:t>TCP</w:t>
      </w:r>
      <w:r>
        <w:rPr>
          <w:rFonts w:hint="eastAsia"/>
          <w:sz w:val="24"/>
          <w:szCs w:val="32"/>
        </w:rPr>
        <w:t>服务器的设置填写。在进行客户端设置修改时，需要在</w:t>
      </w:r>
      <w:r>
        <w:rPr>
          <w:rFonts w:hint="eastAsia"/>
          <w:sz w:val="24"/>
          <w:szCs w:val="32"/>
        </w:rPr>
        <w:t>F2</w:t>
      </w:r>
      <w:r>
        <w:rPr>
          <w:rFonts w:hint="eastAsia"/>
          <w:sz w:val="24"/>
          <w:szCs w:val="32"/>
        </w:rPr>
        <w:t>【动作】中将该客户端的当前状态更改为未定义，修改完成后再从</w:t>
      </w:r>
      <w:r>
        <w:rPr>
          <w:rFonts w:hint="eastAsia"/>
          <w:sz w:val="24"/>
          <w:szCs w:val="32"/>
        </w:rPr>
        <w:t>F2</w:t>
      </w:r>
      <w:r>
        <w:rPr>
          <w:rFonts w:hint="eastAsia"/>
          <w:sz w:val="24"/>
          <w:szCs w:val="32"/>
        </w:rPr>
        <w:t>【动作】中更改为定义。请将客户端的启动状态设置为定义。</w:t>
      </w:r>
    </w:p>
    <w:p w:rsidR="00601644" w:rsidRPr="00EE2157" w:rsidRDefault="005C384E" w:rsidP="00EE2157">
      <w:pPr>
        <w:pStyle w:val="2"/>
        <w:pBdr>
          <w:bottom w:val="single" w:sz="12" w:space="1" w:color="auto"/>
        </w:pBdr>
        <w:spacing w:beforeLines="50" w:afterLines="50" w:after="120"/>
        <w:ind w:left="0"/>
        <w:rPr>
          <w:rFonts w:ascii="Times New Roman" w:hAnsi="Times New Roman"/>
          <w:sz w:val="28"/>
          <w:szCs w:val="28"/>
        </w:rPr>
      </w:pPr>
      <w:bookmarkStart w:id="20" w:name="_Toc149736192"/>
      <w:r w:rsidRPr="00EE2157">
        <w:rPr>
          <w:rFonts w:ascii="Times New Roman" w:hAnsi="Times New Roman" w:hint="eastAsia"/>
          <w:sz w:val="28"/>
          <w:szCs w:val="28"/>
        </w:rPr>
        <w:t>3.</w:t>
      </w:r>
      <w:r w:rsidRPr="00EE2157">
        <w:rPr>
          <w:rFonts w:ascii="Times New Roman" w:hAnsi="Times New Roman"/>
          <w:sz w:val="28"/>
          <w:szCs w:val="28"/>
        </w:rPr>
        <w:t>3</w:t>
      </w:r>
      <w:r w:rsidRPr="00EE2157">
        <w:rPr>
          <w:rFonts w:ascii="Times New Roman" w:hAnsi="Times New Roman" w:hint="eastAsia"/>
          <w:sz w:val="28"/>
          <w:szCs w:val="28"/>
        </w:rPr>
        <w:t xml:space="preserve">   TCP</w:t>
      </w:r>
      <w:r w:rsidRPr="00EE2157">
        <w:rPr>
          <w:rFonts w:ascii="Times New Roman" w:hAnsi="Times New Roman" w:hint="eastAsia"/>
          <w:sz w:val="28"/>
          <w:szCs w:val="28"/>
        </w:rPr>
        <w:t>速度输出设置</w:t>
      </w:r>
      <w:bookmarkEnd w:id="20"/>
    </w:p>
    <w:p w:rsidR="00601644" w:rsidRPr="00234850" w:rsidRDefault="005C384E">
      <w:pPr>
        <w:pStyle w:val="body1"/>
        <w:spacing w:beforeLines="50" w:afterLines="50" w:after="120"/>
        <w:ind w:firstLineChars="200" w:firstLine="480"/>
        <w:rPr>
          <w:sz w:val="24"/>
          <w:szCs w:val="36"/>
        </w:rPr>
      </w:pPr>
      <w:r>
        <w:rPr>
          <w:rFonts w:hint="eastAsia"/>
          <w:sz w:val="24"/>
          <w:szCs w:val="36"/>
        </w:rPr>
        <w:t>进行机器人</w:t>
      </w:r>
      <w:r>
        <w:rPr>
          <w:rFonts w:hint="eastAsia"/>
          <w:sz w:val="24"/>
          <w:szCs w:val="36"/>
        </w:rPr>
        <w:t>TCP</w:t>
      </w:r>
      <w:r>
        <w:rPr>
          <w:rFonts w:hint="eastAsia"/>
          <w:sz w:val="24"/>
          <w:szCs w:val="36"/>
        </w:rPr>
        <w:t>速度输出设置，下文仅提供操作流程简介，详细信息请参阅</w:t>
      </w:r>
      <w:proofErr w:type="spellStart"/>
      <w:r>
        <w:rPr>
          <w:rFonts w:hint="eastAsia"/>
          <w:sz w:val="24"/>
          <w:szCs w:val="36"/>
        </w:rPr>
        <w:t>edoc</w:t>
      </w:r>
      <w:proofErr w:type="spellEnd"/>
      <w:r>
        <w:rPr>
          <w:rFonts w:hint="eastAsia"/>
          <w:sz w:val="24"/>
          <w:szCs w:val="36"/>
        </w:rPr>
        <w:t>操作手册（</w:t>
      </w:r>
      <w:r>
        <w:rPr>
          <w:rFonts w:hint="eastAsia"/>
          <w:sz w:val="24"/>
          <w:szCs w:val="36"/>
        </w:rPr>
        <w:t>Robot series R-30iB/R-30iB Mate/R-30iB Plus/R-30iB Mate Plus/R-30iB Compact Plus/R-30iB Mini Plus CONTROLLER Optional Function</w:t>
      </w:r>
      <w:r>
        <w:rPr>
          <w:rFonts w:hint="eastAsia"/>
          <w:sz w:val="24"/>
          <w:szCs w:val="36"/>
        </w:rPr>
        <w:t>）</w:t>
      </w:r>
      <w:r>
        <w:rPr>
          <w:sz w:val="24"/>
          <w:szCs w:val="36"/>
          <w:lang w:val="zh-CN"/>
        </w:rPr>
        <w:t>。</w:t>
      </w:r>
    </w:p>
    <w:p w:rsidR="00601644" w:rsidRDefault="005C384E">
      <w:pPr>
        <w:pStyle w:val="body1"/>
        <w:spacing w:beforeLines="50" w:afterLines="50" w:after="120"/>
        <w:ind w:firstLineChars="200" w:firstLine="480"/>
        <w:rPr>
          <w:sz w:val="24"/>
          <w:szCs w:val="36"/>
          <w:lang w:val="zh-CN"/>
        </w:rPr>
      </w:pPr>
      <w:r>
        <w:rPr>
          <w:rFonts w:hint="eastAsia"/>
          <w:sz w:val="24"/>
          <w:szCs w:val="36"/>
        </w:rPr>
        <w:t>进入【</w:t>
      </w:r>
      <w:r>
        <w:rPr>
          <w:rFonts w:hint="eastAsia"/>
          <w:sz w:val="24"/>
          <w:szCs w:val="36"/>
        </w:rPr>
        <w:t>I/O</w:t>
      </w:r>
      <w:r>
        <w:rPr>
          <w:rFonts w:hint="eastAsia"/>
          <w:sz w:val="24"/>
          <w:szCs w:val="36"/>
        </w:rPr>
        <w:t>】</w:t>
      </w:r>
      <w:r>
        <w:rPr>
          <w:rFonts w:hint="eastAsia"/>
          <w:sz w:val="24"/>
          <w:szCs w:val="36"/>
        </w:rPr>
        <w:t>-</w:t>
      </w:r>
      <w:r>
        <w:rPr>
          <w:rFonts w:hint="eastAsia"/>
          <w:sz w:val="24"/>
          <w:szCs w:val="36"/>
        </w:rPr>
        <w:t>【</w:t>
      </w:r>
      <w:r>
        <w:rPr>
          <w:rFonts w:hint="eastAsia"/>
          <w:sz w:val="24"/>
          <w:szCs w:val="36"/>
        </w:rPr>
        <w:t>TCP</w:t>
      </w:r>
      <w:r>
        <w:rPr>
          <w:rFonts w:hint="eastAsia"/>
          <w:sz w:val="24"/>
          <w:szCs w:val="36"/>
        </w:rPr>
        <w:t>速度】</w:t>
      </w:r>
      <w:r>
        <w:rPr>
          <w:rFonts w:hint="eastAsia"/>
          <w:sz w:val="24"/>
          <w:szCs w:val="36"/>
        </w:rPr>
        <w:t>-F3</w:t>
      </w:r>
      <w:r>
        <w:rPr>
          <w:rFonts w:hint="eastAsia"/>
          <w:sz w:val="24"/>
          <w:szCs w:val="36"/>
        </w:rPr>
        <w:t>【详细】进行</w:t>
      </w:r>
      <w:r>
        <w:rPr>
          <w:rFonts w:hint="eastAsia"/>
          <w:sz w:val="24"/>
          <w:szCs w:val="36"/>
        </w:rPr>
        <w:t>TCP</w:t>
      </w:r>
      <w:r>
        <w:rPr>
          <w:rFonts w:hint="eastAsia"/>
          <w:sz w:val="24"/>
          <w:szCs w:val="36"/>
        </w:rPr>
        <w:t>速度输出设置。</w:t>
      </w:r>
    </w:p>
    <w:tbl>
      <w:tblPr>
        <w:tblW w:w="0" w:type="auto"/>
        <w:tblLook w:val="04A0" w:firstRow="1" w:lastRow="0" w:firstColumn="1" w:lastColumn="0" w:noHBand="0" w:noVBand="1"/>
      </w:tblPr>
      <w:tblGrid>
        <w:gridCol w:w="9549"/>
      </w:tblGrid>
      <w:tr w:rsidR="00601644">
        <w:tc>
          <w:tcPr>
            <w:tcW w:w="9549" w:type="dxa"/>
            <w:shd w:val="clear" w:color="auto" w:fill="auto"/>
            <w:vAlign w:val="center"/>
          </w:tcPr>
          <w:p w:rsidR="00601644" w:rsidRDefault="00911F25">
            <w:pPr>
              <w:jc w:val="center"/>
              <w:rPr>
                <w:lang w:eastAsia="zh-CN"/>
              </w:rPr>
            </w:pPr>
            <w:r>
              <w:lastRenderedPageBreak/>
              <w:pict>
                <v:shape id="_x0000_i1032" type="#_x0000_t75" style="width:466.4pt;height:313.25pt">
                  <v:imagedata r:id="rId19" o:title=""/>
                </v:shape>
              </w:pict>
            </w:r>
          </w:p>
        </w:tc>
      </w:tr>
      <w:tr w:rsidR="00601644">
        <w:trPr>
          <w:trHeight w:val="397"/>
        </w:trPr>
        <w:tc>
          <w:tcPr>
            <w:tcW w:w="9549" w:type="dxa"/>
            <w:shd w:val="clear" w:color="auto" w:fill="auto"/>
            <w:vAlign w:val="center"/>
          </w:tcPr>
          <w:p w:rsidR="00601644" w:rsidRDefault="005C384E">
            <w:pPr>
              <w:jc w:val="center"/>
              <w:rPr>
                <w:lang w:eastAsia="zh-CN"/>
              </w:rPr>
            </w:pPr>
            <w:r>
              <w:rPr>
                <w:rFonts w:ascii="等线 Light" w:eastAsia="黑体" w:hAnsi="等线 Light" w:hint="eastAsia"/>
                <w:kern w:val="2"/>
                <w:sz w:val="20"/>
                <w:lang w:eastAsia="zh-CN"/>
              </w:rPr>
              <w:t>图</w:t>
            </w:r>
            <w:r>
              <w:rPr>
                <w:rFonts w:ascii="等线 Light" w:eastAsia="黑体" w:hAnsi="等线 Light" w:hint="eastAsia"/>
                <w:kern w:val="2"/>
                <w:sz w:val="20"/>
                <w:lang w:eastAsia="zh-CN"/>
              </w:rPr>
              <w:t xml:space="preserve"> </w:t>
            </w:r>
            <w:r>
              <w:rPr>
                <w:rFonts w:ascii="等线 Light" w:eastAsia="黑体" w:hAnsi="等线 Light"/>
                <w:kern w:val="2"/>
                <w:sz w:val="20"/>
                <w:lang w:eastAsia="zh-CN"/>
              </w:rPr>
              <w:t>3.3</w:t>
            </w:r>
            <w:r>
              <w:rPr>
                <w:rFonts w:ascii="等线 Light" w:eastAsia="黑体" w:hAnsi="等线 Light" w:hint="eastAsia"/>
                <w:kern w:val="2"/>
                <w:sz w:val="20"/>
                <w:lang w:eastAsia="zh-CN"/>
              </w:rPr>
              <w:t xml:space="preserve"> TCP</w:t>
            </w:r>
            <w:r>
              <w:rPr>
                <w:rFonts w:ascii="等线 Light" w:eastAsia="黑体" w:hAnsi="等线 Light" w:hint="eastAsia"/>
                <w:kern w:val="2"/>
                <w:sz w:val="20"/>
                <w:lang w:eastAsia="zh-CN"/>
              </w:rPr>
              <w:t>速度输出设置</w:t>
            </w:r>
          </w:p>
        </w:tc>
      </w:tr>
    </w:tbl>
    <w:p w:rsidR="00601644" w:rsidRDefault="005C384E">
      <w:pPr>
        <w:pStyle w:val="body1"/>
        <w:spacing w:beforeLines="50" w:afterLines="50" w:after="120"/>
        <w:ind w:firstLineChars="200" w:firstLine="480"/>
        <w:rPr>
          <w:sz w:val="24"/>
          <w:szCs w:val="36"/>
        </w:rPr>
      </w:pPr>
      <w:r>
        <w:rPr>
          <w:rFonts w:hint="eastAsia"/>
          <w:sz w:val="24"/>
          <w:szCs w:val="36"/>
        </w:rPr>
        <w:t>请使用</w:t>
      </w:r>
      <w:r>
        <w:rPr>
          <w:rFonts w:hint="eastAsia"/>
          <w:sz w:val="24"/>
          <w:szCs w:val="36"/>
        </w:rPr>
        <w:t>GO</w:t>
      </w:r>
      <w:r>
        <w:rPr>
          <w:rFonts w:hint="eastAsia"/>
          <w:sz w:val="24"/>
          <w:szCs w:val="36"/>
        </w:rPr>
        <w:t>进行</w:t>
      </w:r>
      <w:r>
        <w:rPr>
          <w:rFonts w:hint="eastAsia"/>
          <w:sz w:val="24"/>
          <w:szCs w:val="36"/>
        </w:rPr>
        <w:t>TCP</w:t>
      </w:r>
      <w:r>
        <w:rPr>
          <w:rFonts w:hint="eastAsia"/>
          <w:sz w:val="24"/>
          <w:szCs w:val="36"/>
        </w:rPr>
        <w:t>速度输出，按照机器人的速度设置最小最大值及速度。</w:t>
      </w:r>
    </w:p>
    <w:p w:rsidR="00601644" w:rsidRPr="00EE2157" w:rsidRDefault="005C384E" w:rsidP="00EE2157">
      <w:pPr>
        <w:pStyle w:val="2"/>
        <w:pBdr>
          <w:bottom w:val="single" w:sz="12" w:space="1" w:color="auto"/>
        </w:pBdr>
        <w:spacing w:beforeLines="50" w:afterLines="50" w:after="120"/>
        <w:ind w:left="0"/>
        <w:rPr>
          <w:rFonts w:ascii="Times New Roman" w:hAnsi="Times New Roman"/>
          <w:sz w:val="28"/>
          <w:szCs w:val="28"/>
        </w:rPr>
      </w:pPr>
      <w:bookmarkStart w:id="21" w:name="_Toc149736193"/>
      <w:r w:rsidRPr="00EE2157">
        <w:rPr>
          <w:rFonts w:ascii="Times New Roman" w:hAnsi="Times New Roman" w:hint="eastAsia"/>
          <w:sz w:val="28"/>
          <w:szCs w:val="28"/>
        </w:rPr>
        <w:t xml:space="preserve">3.4   </w:t>
      </w:r>
      <w:proofErr w:type="spellStart"/>
      <w:r w:rsidRPr="00EE2157">
        <w:rPr>
          <w:rFonts w:ascii="Times New Roman" w:hAnsi="Times New Roman" w:hint="eastAsia"/>
          <w:sz w:val="28"/>
          <w:szCs w:val="28"/>
        </w:rPr>
        <w:t>iSight</w:t>
      </w:r>
      <w:proofErr w:type="spellEnd"/>
      <w:r w:rsidRPr="00EE2157">
        <w:rPr>
          <w:rFonts w:ascii="Times New Roman" w:hAnsi="Times New Roman" w:hint="eastAsia"/>
          <w:sz w:val="28"/>
          <w:szCs w:val="28"/>
        </w:rPr>
        <w:t>程序说明</w:t>
      </w:r>
      <w:bookmarkEnd w:id="21"/>
    </w:p>
    <w:p w:rsidR="00601644" w:rsidRDefault="005C384E">
      <w:pPr>
        <w:pStyle w:val="body1"/>
        <w:spacing w:beforeLines="50" w:afterLines="50" w:after="120"/>
        <w:ind w:firstLineChars="200" w:firstLine="480"/>
        <w:rPr>
          <w:sz w:val="24"/>
          <w:szCs w:val="36"/>
        </w:rPr>
      </w:pPr>
      <w:r>
        <w:rPr>
          <w:rFonts w:hint="eastAsia"/>
          <w:sz w:val="24"/>
          <w:szCs w:val="36"/>
        </w:rPr>
        <w:t xml:space="preserve">CALL </w:t>
      </w:r>
      <w:proofErr w:type="gramStart"/>
      <w:r>
        <w:rPr>
          <w:rFonts w:hint="eastAsia"/>
          <w:sz w:val="24"/>
          <w:szCs w:val="36"/>
        </w:rPr>
        <w:t>ISIGHT(</w:t>
      </w:r>
      <w:proofErr w:type="spellStart"/>
      <w:proofErr w:type="gramEnd"/>
      <w:r>
        <w:rPr>
          <w:rFonts w:hint="eastAsia"/>
          <w:sz w:val="24"/>
          <w:szCs w:val="36"/>
        </w:rPr>
        <w:t>ParamAt</w:t>
      </w:r>
      <w:proofErr w:type="spellEnd"/>
      <w:r>
        <w:rPr>
          <w:rFonts w:hint="eastAsia"/>
          <w:sz w:val="24"/>
          <w:szCs w:val="36"/>
        </w:rPr>
        <w:t xml:space="preserve"> 1, ...)</w:t>
      </w:r>
    </w:p>
    <w:p w:rsidR="00601644" w:rsidRDefault="005C384E">
      <w:pPr>
        <w:pStyle w:val="body1"/>
        <w:numPr>
          <w:ilvl w:val="0"/>
          <w:numId w:val="4"/>
        </w:numPr>
        <w:spacing w:beforeLines="50" w:afterLines="50" w:after="120"/>
        <w:ind w:firstLineChars="200" w:firstLine="480"/>
        <w:rPr>
          <w:sz w:val="24"/>
          <w:szCs w:val="36"/>
        </w:rPr>
      </w:pPr>
      <w:proofErr w:type="spellStart"/>
      <w:r>
        <w:rPr>
          <w:rFonts w:hint="eastAsia"/>
          <w:sz w:val="24"/>
          <w:szCs w:val="36"/>
        </w:rPr>
        <w:t>ParamAt</w:t>
      </w:r>
      <w:proofErr w:type="spellEnd"/>
      <w:r>
        <w:rPr>
          <w:rFonts w:hint="eastAsia"/>
          <w:sz w:val="24"/>
          <w:szCs w:val="36"/>
        </w:rPr>
        <w:t xml:space="preserve"> 1 = 0, SFR Vision Studio</w:t>
      </w:r>
      <w:r>
        <w:rPr>
          <w:rFonts w:hint="eastAsia"/>
          <w:sz w:val="24"/>
          <w:szCs w:val="36"/>
        </w:rPr>
        <w:t>通讯设置</w:t>
      </w:r>
    </w:p>
    <w:p w:rsidR="00601644" w:rsidRDefault="005C384E">
      <w:pPr>
        <w:pStyle w:val="body1"/>
        <w:spacing w:beforeLines="50" w:afterLines="50" w:after="120"/>
        <w:ind w:firstLineChars="200" w:firstLine="480"/>
        <w:rPr>
          <w:sz w:val="24"/>
          <w:szCs w:val="36"/>
        </w:rPr>
      </w:pPr>
      <w:r>
        <w:rPr>
          <w:rFonts w:hint="eastAsia"/>
          <w:sz w:val="24"/>
          <w:szCs w:val="36"/>
        </w:rPr>
        <w:t xml:space="preserve">CALL </w:t>
      </w:r>
      <w:proofErr w:type="gramStart"/>
      <w:r>
        <w:rPr>
          <w:rFonts w:hint="eastAsia"/>
          <w:sz w:val="24"/>
          <w:szCs w:val="36"/>
        </w:rPr>
        <w:t>ISIGHT(</w:t>
      </w:r>
      <w:proofErr w:type="gramEnd"/>
      <w:r>
        <w:rPr>
          <w:rFonts w:hint="eastAsia"/>
          <w:sz w:val="24"/>
          <w:szCs w:val="36"/>
        </w:rPr>
        <w:t xml:space="preserve">0, </w:t>
      </w:r>
      <w:proofErr w:type="spellStart"/>
      <w:r>
        <w:rPr>
          <w:rFonts w:hint="eastAsia"/>
          <w:sz w:val="24"/>
          <w:szCs w:val="36"/>
        </w:rPr>
        <w:t>is_simulate</w:t>
      </w:r>
      <w:proofErr w:type="spellEnd"/>
      <w:r>
        <w:rPr>
          <w:rFonts w:hint="eastAsia"/>
          <w:sz w:val="24"/>
          <w:szCs w:val="36"/>
        </w:rPr>
        <w:t xml:space="preserve"> = 0, tag = 'C1:', </w:t>
      </w:r>
      <w:proofErr w:type="spellStart"/>
      <w:r>
        <w:rPr>
          <w:rFonts w:hint="eastAsia"/>
          <w:sz w:val="24"/>
          <w:szCs w:val="36"/>
        </w:rPr>
        <w:t>time_out</w:t>
      </w:r>
      <w:proofErr w:type="spellEnd"/>
      <w:r>
        <w:rPr>
          <w:rFonts w:hint="eastAsia"/>
          <w:sz w:val="24"/>
          <w:szCs w:val="36"/>
        </w:rPr>
        <w:t xml:space="preserve"> = 5000, </w:t>
      </w:r>
      <w:proofErr w:type="spellStart"/>
      <w:r>
        <w:rPr>
          <w:rFonts w:hint="eastAsia"/>
          <w:sz w:val="24"/>
          <w:szCs w:val="36"/>
        </w:rPr>
        <w:t>task_status</w:t>
      </w:r>
      <w:proofErr w:type="spellEnd"/>
      <w:r>
        <w:rPr>
          <w:rFonts w:hint="eastAsia"/>
          <w:sz w:val="24"/>
          <w:szCs w:val="36"/>
        </w:rPr>
        <w:t xml:space="preserve"> = 1)</w:t>
      </w:r>
    </w:p>
    <w:p w:rsidR="00601644" w:rsidRDefault="005C384E">
      <w:pPr>
        <w:pStyle w:val="body1"/>
        <w:spacing w:beforeLines="50" w:afterLines="50" w:after="120"/>
        <w:ind w:firstLineChars="200" w:firstLine="480"/>
        <w:rPr>
          <w:sz w:val="24"/>
          <w:szCs w:val="36"/>
        </w:rPr>
      </w:pPr>
      <w:proofErr w:type="spellStart"/>
      <w:r>
        <w:rPr>
          <w:rFonts w:hint="eastAsia"/>
          <w:sz w:val="24"/>
          <w:szCs w:val="36"/>
        </w:rPr>
        <w:t>is_simulate</w:t>
      </w:r>
      <w:proofErr w:type="spellEnd"/>
      <w:r>
        <w:rPr>
          <w:rFonts w:hint="eastAsia"/>
          <w:sz w:val="24"/>
          <w:szCs w:val="36"/>
        </w:rPr>
        <w:t>：使用实际机器人时为</w:t>
      </w:r>
      <w:r>
        <w:rPr>
          <w:rFonts w:hint="eastAsia"/>
          <w:sz w:val="24"/>
          <w:szCs w:val="36"/>
        </w:rPr>
        <w:t>0</w:t>
      </w:r>
      <w:r>
        <w:rPr>
          <w:rFonts w:hint="eastAsia"/>
          <w:sz w:val="24"/>
          <w:szCs w:val="36"/>
        </w:rPr>
        <w:t>，使用</w:t>
      </w:r>
      <w:proofErr w:type="spellStart"/>
      <w:r>
        <w:rPr>
          <w:rFonts w:hint="eastAsia"/>
          <w:sz w:val="24"/>
          <w:szCs w:val="36"/>
        </w:rPr>
        <w:t>RoboGuide</w:t>
      </w:r>
      <w:proofErr w:type="spellEnd"/>
      <w:r>
        <w:rPr>
          <w:rFonts w:hint="eastAsia"/>
          <w:sz w:val="24"/>
          <w:szCs w:val="36"/>
        </w:rPr>
        <w:t>时为</w:t>
      </w:r>
      <w:r>
        <w:rPr>
          <w:rFonts w:hint="eastAsia"/>
          <w:sz w:val="24"/>
          <w:szCs w:val="36"/>
        </w:rPr>
        <w:t>1</w:t>
      </w:r>
      <w:r>
        <w:rPr>
          <w:rFonts w:hint="eastAsia"/>
          <w:sz w:val="24"/>
          <w:szCs w:val="36"/>
        </w:rPr>
        <w:t>；</w:t>
      </w:r>
    </w:p>
    <w:p w:rsidR="00601644" w:rsidRDefault="005C384E">
      <w:pPr>
        <w:pStyle w:val="body1"/>
        <w:spacing w:beforeLines="50" w:afterLines="50" w:after="120"/>
        <w:ind w:firstLineChars="200" w:firstLine="480"/>
        <w:rPr>
          <w:sz w:val="24"/>
          <w:szCs w:val="36"/>
        </w:rPr>
      </w:pPr>
      <w:r>
        <w:rPr>
          <w:rFonts w:hint="eastAsia"/>
          <w:sz w:val="24"/>
          <w:szCs w:val="36"/>
        </w:rPr>
        <w:t>tag</w:t>
      </w:r>
      <w:r>
        <w:rPr>
          <w:rFonts w:hint="eastAsia"/>
          <w:sz w:val="24"/>
          <w:szCs w:val="36"/>
        </w:rPr>
        <w:t>：</w:t>
      </w:r>
      <w:r>
        <w:rPr>
          <w:rFonts w:hint="eastAsia"/>
          <w:sz w:val="24"/>
          <w:szCs w:val="36"/>
        </w:rPr>
        <w:t>SM</w:t>
      </w:r>
      <w:r>
        <w:rPr>
          <w:rFonts w:hint="eastAsia"/>
          <w:sz w:val="24"/>
          <w:szCs w:val="36"/>
        </w:rPr>
        <w:t>通讯的标签，为三个字符，请输入‘：’；</w:t>
      </w:r>
    </w:p>
    <w:p w:rsidR="00601644" w:rsidRDefault="005C384E">
      <w:pPr>
        <w:pStyle w:val="body1"/>
        <w:spacing w:beforeLines="50" w:afterLines="50" w:after="120"/>
        <w:ind w:firstLineChars="200" w:firstLine="480"/>
        <w:rPr>
          <w:sz w:val="24"/>
          <w:szCs w:val="36"/>
        </w:rPr>
      </w:pPr>
      <w:proofErr w:type="spellStart"/>
      <w:r>
        <w:rPr>
          <w:rFonts w:hint="eastAsia"/>
          <w:sz w:val="24"/>
          <w:szCs w:val="36"/>
        </w:rPr>
        <w:t>time_out</w:t>
      </w:r>
      <w:proofErr w:type="spellEnd"/>
      <w:r>
        <w:rPr>
          <w:rFonts w:hint="eastAsia"/>
          <w:sz w:val="24"/>
          <w:szCs w:val="36"/>
        </w:rPr>
        <w:t>：</w:t>
      </w:r>
      <w:r>
        <w:rPr>
          <w:rFonts w:hint="eastAsia"/>
          <w:sz w:val="24"/>
          <w:szCs w:val="36"/>
        </w:rPr>
        <w:t>SM</w:t>
      </w:r>
      <w:r>
        <w:rPr>
          <w:rFonts w:hint="eastAsia"/>
          <w:sz w:val="24"/>
          <w:szCs w:val="36"/>
        </w:rPr>
        <w:t>通讯超时时间；</w:t>
      </w:r>
    </w:p>
    <w:p w:rsidR="00601644" w:rsidRDefault="005C384E">
      <w:pPr>
        <w:pStyle w:val="body1"/>
        <w:spacing w:beforeLines="50" w:afterLines="50" w:after="120"/>
        <w:ind w:firstLineChars="200" w:firstLine="480"/>
        <w:rPr>
          <w:sz w:val="24"/>
          <w:szCs w:val="36"/>
        </w:rPr>
      </w:pPr>
      <w:proofErr w:type="spellStart"/>
      <w:r>
        <w:rPr>
          <w:rFonts w:hint="eastAsia"/>
          <w:sz w:val="24"/>
          <w:szCs w:val="36"/>
        </w:rPr>
        <w:t>task_status</w:t>
      </w:r>
      <w:proofErr w:type="spellEnd"/>
      <w:r>
        <w:rPr>
          <w:rFonts w:hint="eastAsia"/>
          <w:sz w:val="24"/>
          <w:szCs w:val="36"/>
        </w:rPr>
        <w:t>：</w:t>
      </w:r>
      <w:proofErr w:type="spellStart"/>
      <w:r>
        <w:rPr>
          <w:rFonts w:hint="eastAsia"/>
          <w:sz w:val="24"/>
          <w:szCs w:val="36"/>
        </w:rPr>
        <w:t>sfr</w:t>
      </w:r>
      <w:proofErr w:type="spellEnd"/>
      <w:r>
        <w:rPr>
          <w:rFonts w:hint="eastAsia"/>
          <w:sz w:val="24"/>
          <w:szCs w:val="36"/>
        </w:rPr>
        <w:t xml:space="preserve"> vision studio</w:t>
      </w:r>
      <w:r>
        <w:rPr>
          <w:rFonts w:hint="eastAsia"/>
          <w:sz w:val="24"/>
          <w:szCs w:val="36"/>
        </w:rPr>
        <w:t>任务执行完成后，</w:t>
      </w:r>
      <w:r>
        <w:rPr>
          <w:rFonts w:hint="eastAsia"/>
          <w:sz w:val="24"/>
          <w:szCs w:val="36"/>
        </w:rPr>
        <w:t>FLAG[</w:t>
      </w:r>
      <w:proofErr w:type="spellStart"/>
      <w:r>
        <w:rPr>
          <w:rFonts w:hint="eastAsia"/>
          <w:sz w:val="24"/>
          <w:szCs w:val="36"/>
        </w:rPr>
        <w:t>task_status</w:t>
      </w:r>
      <w:proofErr w:type="spellEnd"/>
      <w:r>
        <w:rPr>
          <w:rFonts w:hint="eastAsia"/>
          <w:sz w:val="24"/>
          <w:szCs w:val="36"/>
        </w:rPr>
        <w:t>] = ON</w:t>
      </w:r>
      <w:r>
        <w:rPr>
          <w:rFonts w:hint="eastAsia"/>
          <w:sz w:val="24"/>
          <w:szCs w:val="36"/>
        </w:rPr>
        <w:t>。</w:t>
      </w:r>
    </w:p>
    <w:p w:rsidR="00601644" w:rsidRDefault="005C384E">
      <w:pPr>
        <w:pStyle w:val="body1"/>
        <w:numPr>
          <w:ilvl w:val="0"/>
          <w:numId w:val="4"/>
        </w:numPr>
        <w:spacing w:beforeLines="50" w:afterLines="50" w:after="120"/>
        <w:ind w:firstLineChars="200" w:firstLine="480"/>
        <w:rPr>
          <w:sz w:val="24"/>
          <w:szCs w:val="36"/>
        </w:rPr>
      </w:pPr>
      <w:proofErr w:type="spellStart"/>
      <w:r>
        <w:rPr>
          <w:rFonts w:hint="eastAsia"/>
          <w:sz w:val="24"/>
          <w:szCs w:val="36"/>
        </w:rPr>
        <w:t>ParamAt</w:t>
      </w:r>
      <w:proofErr w:type="spellEnd"/>
      <w:r>
        <w:rPr>
          <w:rFonts w:hint="eastAsia"/>
          <w:sz w:val="24"/>
          <w:szCs w:val="36"/>
        </w:rPr>
        <w:t xml:space="preserve"> 1 = 1, SFR Vision Studio</w:t>
      </w:r>
      <w:r>
        <w:rPr>
          <w:rFonts w:hint="eastAsia"/>
          <w:sz w:val="24"/>
          <w:szCs w:val="36"/>
        </w:rPr>
        <w:t>连接</w:t>
      </w:r>
    </w:p>
    <w:p w:rsidR="00601644" w:rsidRDefault="005C384E">
      <w:pPr>
        <w:pStyle w:val="body1"/>
        <w:spacing w:beforeLines="50" w:afterLines="50" w:after="120"/>
        <w:ind w:firstLineChars="200" w:firstLine="480"/>
        <w:rPr>
          <w:sz w:val="24"/>
          <w:szCs w:val="36"/>
        </w:rPr>
      </w:pPr>
      <w:r>
        <w:rPr>
          <w:rFonts w:hint="eastAsia"/>
          <w:sz w:val="24"/>
          <w:szCs w:val="36"/>
        </w:rPr>
        <w:t xml:space="preserve">CALL </w:t>
      </w:r>
      <w:proofErr w:type="gramStart"/>
      <w:r>
        <w:rPr>
          <w:rFonts w:hint="eastAsia"/>
          <w:sz w:val="24"/>
          <w:szCs w:val="36"/>
        </w:rPr>
        <w:t>ISIGHT(</w:t>
      </w:r>
      <w:proofErr w:type="gramEnd"/>
      <w:r>
        <w:rPr>
          <w:rFonts w:hint="eastAsia"/>
          <w:sz w:val="24"/>
          <w:szCs w:val="36"/>
        </w:rPr>
        <w:t>1)</w:t>
      </w:r>
    </w:p>
    <w:p w:rsidR="00601644" w:rsidRDefault="005C384E">
      <w:pPr>
        <w:pStyle w:val="body1"/>
        <w:numPr>
          <w:ilvl w:val="0"/>
          <w:numId w:val="4"/>
        </w:numPr>
        <w:spacing w:beforeLines="50" w:afterLines="50" w:after="120"/>
        <w:ind w:firstLineChars="200" w:firstLine="480"/>
        <w:rPr>
          <w:sz w:val="24"/>
          <w:szCs w:val="36"/>
        </w:rPr>
      </w:pPr>
      <w:proofErr w:type="spellStart"/>
      <w:r>
        <w:rPr>
          <w:rFonts w:hint="eastAsia"/>
          <w:sz w:val="24"/>
          <w:szCs w:val="36"/>
        </w:rPr>
        <w:t>ParamAt</w:t>
      </w:r>
      <w:proofErr w:type="spellEnd"/>
      <w:r>
        <w:rPr>
          <w:rFonts w:hint="eastAsia"/>
          <w:sz w:val="24"/>
          <w:szCs w:val="36"/>
        </w:rPr>
        <w:t xml:space="preserve"> 1 = 2, SFR Vision Studio</w:t>
      </w:r>
      <w:r>
        <w:rPr>
          <w:rFonts w:hint="eastAsia"/>
          <w:sz w:val="24"/>
          <w:szCs w:val="36"/>
        </w:rPr>
        <w:t>断开</w:t>
      </w:r>
    </w:p>
    <w:p w:rsidR="00601644" w:rsidRDefault="005C384E">
      <w:pPr>
        <w:pStyle w:val="body1"/>
        <w:spacing w:beforeLines="50" w:afterLines="50" w:after="120"/>
        <w:ind w:firstLineChars="200" w:firstLine="480"/>
        <w:rPr>
          <w:sz w:val="24"/>
          <w:szCs w:val="36"/>
        </w:rPr>
      </w:pPr>
      <w:r>
        <w:rPr>
          <w:rFonts w:hint="eastAsia"/>
          <w:sz w:val="24"/>
          <w:szCs w:val="36"/>
        </w:rPr>
        <w:lastRenderedPageBreak/>
        <w:t xml:space="preserve">CALL </w:t>
      </w:r>
      <w:proofErr w:type="gramStart"/>
      <w:r>
        <w:rPr>
          <w:rFonts w:hint="eastAsia"/>
          <w:sz w:val="24"/>
          <w:szCs w:val="36"/>
        </w:rPr>
        <w:t>ISIGHT(</w:t>
      </w:r>
      <w:proofErr w:type="gramEnd"/>
      <w:r>
        <w:rPr>
          <w:rFonts w:hint="eastAsia"/>
          <w:sz w:val="24"/>
          <w:szCs w:val="36"/>
        </w:rPr>
        <w:t>2)</w:t>
      </w:r>
    </w:p>
    <w:p w:rsidR="00601644" w:rsidRDefault="00601644">
      <w:pPr>
        <w:pStyle w:val="body1"/>
        <w:spacing w:beforeLines="50" w:afterLines="50" w:after="120"/>
        <w:ind w:firstLineChars="200" w:firstLine="480"/>
        <w:rPr>
          <w:sz w:val="24"/>
          <w:szCs w:val="36"/>
        </w:rPr>
      </w:pPr>
    </w:p>
    <w:p w:rsidR="00601644" w:rsidRDefault="005C384E">
      <w:pPr>
        <w:pStyle w:val="body1"/>
        <w:numPr>
          <w:ilvl w:val="0"/>
          <w:numId w:val="4"/>
        </w:numPr>
        <w:spacing w:beforeLines="50" w:afterLines="50" w:after="120"/>
        <w:ind w:firstLineChars="200" w:firstLine="480"/>
        <w:rPr>
          <w:sz w:val="24"/>
          <w:szCs w:val="36"/>
        </w:rPr>
      </w:pPr>
      <w:proofErr w:type="spellStart"/>
      <w:r>
        <w:rPr>
          <w:rFonts w:hint="eastAsia"/>
          <w:sz w:val="24"/>
          <w:szCs w:val="36"/>
        </w:rPr>
        <w:t>ParamAt</w:t>
      </w:r>
      <w:proofErr w:type="spellEnd"/>
      <w:r>
        <w:rPr>
          <w:rFonts w:hint="eastAsia"/>
          <w:sz w:val="24"/>
          <w:szCs w:val="36"/>
        </w:rPr>
        <w:t xml:space="preserve"> 1 = 3, SFR Vision Studio</w:t>
      </w:r>
      <w:r>
        <w:rPr>
          <w:rFonts w:hint="eastAsia"/>
          <w:sz w:val="24"/>
          <w:szCs w:val="36"/>
        </w:rPr>
        <w:t>数据交互</w:t>
      </w:r>
    </w:p>
    <w:p w:rsidR="00601644" w:rsidRDefault="005C384E">
      <w:pPr>
        <w:pStyle w:val="body1"/>
        <w:spacing w:beforeLines="50" w:afterLines="50" w:after="120"/>
        <w:ind w:firstLineChars="200" w:firstLine="480"/>
        <w:rPr>
          <w:sz w:val="24"/>
          <w:szCs w:val="36"/>
        </w:rPr>
      </w:pPr>
      <w:r>
        <w:rPr>
          <w:rFonts w:hint="eastAsia"/>
          <w:sz w:val="24"/>
          <w:szCs w:val="36"/>
        </w:rPr>
        <w:t xml:space="preserve">CALL </w:t>
      </w:r>
      <w:proofErr w:type="gramStart"/>
      <w:r>
        <w:rPr>
          <w:rFonts w:hint="eastAsia"/>
          <w:sz w:val="24"/>
          <w:szCs w:val="36"/>
        </w:rPr>
        <w:t>ISIGHT(</w:t>
      </w:r>
      <w:proofErr w:type="gramEnd"/>
      <w:r>
        <w:rPr>
          <w:rFonts w:hint="eastAsia"/>
          <w:sz w:val="24"/>
          <w:szCs w:val="36"/>
        </w:rPr>
        <w:t xml:space="preserve">3, </w:t>
      </w:r>
      <w:proofErr w:type="spellStart"/>
      <w:r>
        <w:rPr>
          <w:rFonts w:hint="eastAsia"/>
          <w:sz w:val="24"/>
          <w:szCs w:val="36"/>
        </w:rPr>
        <w:t>ParamAt</w:t>
      </w:r>
      <w:proofErr w:type="spellEnd"/>
      <w:r>
        <w:rPr>
          <w:rFonts w:hint="eastAsia"/>
          <w:sz w:val="24"/>
          <w:szCs w:val="36"/>
        </w:rPr>
        <w:t xml:space="preserve"> 2, ...)</w:t>
      </w:r>
    </w:p>
    <w:p w:rsidR="00601644" w:rsidRDefault="005C384E">
      <w:pPr>
        <w:pStyle w:val="body1"/>
        <w:numPr>
          <w:ilvl w:val="1"/>
          <w:numId w:val="4"/>
        </w:numPr>
        <w:spacing w:beforeLines="50" w:afterLines="50" w:after="120"/>
        <w:ind w:left="420" w:firstLineChars="200" w:firstLine="480"/>
        <w:rPr>
          <w:sz w:val="24"/>
          <w:szCs w:val="36"/>
        </w:rPr>
      </w:pPr>
      <w:proofErr w:type="spellStart"/>
      <w:r>
        <w:rPr>
          <w:rFonts w:hint="eastAsia"/>
          <w:sz w:val="24"/>
          <w:szCs w:val="36"/>
        </w:rPr>
        <w:t>ParamAt</w:t>
      </w:r>
      <w:proofErr w:type="spellEnd"/>
      <w:r>
        <w:rPr>
          <w:rFonts w:hint="eastAsia"/>
          <w:sz w:val="24"/>
          <w:szCs w:val="36"/>
        </w:rPr>
        <w:t xml:space="preserve"> 2 = 35, SFR Vision Studio</w:t>
      </w:r>
      <w:r>
        <w:rPr>
          <w:rFonts w:hint="eastAsia"/>
          <w:sz w:val="24"/>
          <w:szCs w:val="36"/>
        </w:rPr>
        <w:t>任务执行</w:t>
      </w:r>
    </w:p>
    <w:p w:rsidR="00601644" w:rsidRDefault="005C384E">
      <w:pPr>
        <w:pStyle w:val="body1"/>
        <w:numPr>
          <w:ilvl w:val="255"/>
          <w:numId w:val="0"/>
        </w:numPr>
        <w:spacing w:beforeLines="50" w:afterLines="50" w:after="120"/>
        <w:ind w:leftChars="400" w:left="960"/>
        <w:rPr>
          <w:sz w:val="24"/>
          <w:szCs w:val="36"/>
        </w:rPr>
      </w:pPr>
      <w:r>
        <w:rPr>
          <w:rFonts w:hint="eastAsia"/>
          <w:sz w:val="24"/>
          <w:szCs w:val="36"/>
        </w:rPr>
        <w:t xml:space="preserve">CALL </w:t>
      </w:r>
      <w:proofErr w:type="gramStart"/>
      <w:r>
        <w:rPr>
          <w:rFonts w:hint="eastAsia"/>
          <w:sz w:val="24"/>
          <w:szCs w:val="36"/>
        </w:rPr>
        <w:t>ISIGHT(</w:t>
      </w:r>
      <w:proofErr w:type="gramEnd"/>
      <w:r>
        <w:rPr>
          <w:rFonts w:hint="eastAsia"/>
          <w:sz w:val="24"/>
          <w:szCs w:val="36"/>
        </w:rPr>
        <w:t xml:space="preserve">3, 35, </w:t>
      </w:r>
      <w:proofErr w:type="spellStart"/>
      <w:r>
        <w:rPr>
          <w:rFonts w:hint="eastAsia"/>
          <w:sz w:val="24"/>
          <w:szCs w:val="36"/>
        </w:rPr>
        <w:t>trigger_type</w:t>
      </w:r>
      <w:proofErr w:type="spellEnd"/>
      <w:r>
        <w:rPr>
          <w:rFonts w:hint="eastAsia"/>
          <w:sz w:val="24"/>
          <w:szCs w:val="36"/>
        </w:rPr>
        <w:t xml:space="preserve">, </w:t>
      </w:r>
      <w:proofErr w:type="spellStart"/>
      <w:r>
        <w:rPr>
          <w:rFonts w:hint="eastAsia"/>
          <w:sz w:val="24"/>
          <w:szCs w:val="36"/>
        </w:rPr>
        <w:t>task_no</w:t>
      </w:r>
      <w:proofErr w:type="spellEnd"/>
      <w:r>
        <w:rPr>
          <w:rFonts w:hint="eastAsia"/>
          <w:sz w:val="24"/>
          <w:szCs w:val="36"/>
        </w:rPr>
        <w:t>, config1, config2, ...)</w:t>
      </w:r>
    </w:p>
    <w:p w:rsidR="00601644" w:rsidRDefault="005C384E">
      <w:pPr>
        <w:pStyle w:val="body1"/>
        <w:spacing w:beforeLines="50" w:afterLines="50" w:after="120"/>
        <w:ind w:leftChars="200" w:left="480" w:firstLineChars="200" w:firstLine="480"/>
        <w:rPr>
          <w:sz w:val="24"/>
          <w:szCs w:val="36"/>
        </w:rPr>
      </w:pPr>
      <w:proofErr w:type="spellStart"/>
      <w:r>
        <w:rPr>
          <w:rFonts w:hint="eastAsia"/>
          <w:sz w:val="24"/>
          <w:szCs w:val="36"/>
        </w:rPr>
        <w:t>trigger_type</w:t>
      </w:r>
      <w:proofErr w:type="spellEnd"/>
      <w:r>
        <w:rPr>
          <w:rFonts w:hint="eastAsia"/>
          <w:sz w:val="24"/>
          <w:szCs w:val="36"/>
        </w:rPr>
        <w:t>：触发模式，</w:t>
      </w:r>
    </w:p>
    <w:p w:rsidR="00601644" w:rsidRDefault="005C384E">
      <w:pPr>
        <w:pStyle w:val="body1"/>
        <w:spacing w:beforeLines="50" w:afterLines="50" w:after="120"/>
        <w:ind w:leftChars="200" w:left="480" w:firstLineChars="200" w:firstLine="480"/>
        <w:rPr>
          <w:sz w:val="24"/>
          <w:szCs w:val="36"/>
        </w:rPr>
      </w:pPr>
      <w:r>
        <w:rPr>
          <w:rFonts w:hint="eastAsia"/>
          <w:sz w:val="24"/>
          <w:szCs w:val="36"/>
        </w:rPr>
        <w:t>1</w:t>
      </w:r>
      <w:r>
        <w:rPr>
          <w:rFonts w:hint="eastAsia"/>
          <w:sz w:val="24"/>
          <w:szCs w:val="36"/>
        </w:rPr>
        <w:t>：单次触发，对应</w:t>
      </w:r>
      <w:r>
        <w:rPr>
          <w:rFonts w:hint="eastAsia"/>
          <w:sz w:val="24"/>
          <w:szCs w:val="36"/>
        </w:rPr>
        <w:t>SFR Vision Studio</w:t>
      </w:r>
      <w:r>
        <w:rPr>
          <w:rFonts w:hint="eastAsia"/>
          <w:sz w:val="24"/>
          <w:szCs w:val="36"/>
        </w:rPr>
        <w:t>采集一次数据；</w:t>
      </w:r>
    </w:p>
    <w:p w:rsidR="00601644" w:rsidRDefault="005C384E">
      <w:pPr>
        <w:pStyle w:val="body1"/>
        <w:spacing w:beforeLines="50" w:afterLines="50" w:after="120"/>
        <w:ind w:leftChars="200" w:left="480" w:firstLineChars="200" w:firstLine="480"/>
        <w:rPr>
          <w:sz w:val="24"/>
          <w:szCs w:val="36"/>
        </w:rPr>
      </w:pPr>
      <w:r>
        <w:rPr>
          <w:rFonts w:hint="eastAsia"/>
          <w:sz w:val="24"/>
          <w:szCs w:val="36"/>
        </w:rPr>
        <w:t>2</w:t>
      </w:r>
      <w:r>
        <w:rPr>
          <w:rFonts w:hint="eastAsia"/>
          <w:sz w:val="24"/>
          <w:szCs w:val="36"/>
        </w:rPr>
        <w:t>：连续触发，对应</w:t>
      </w:r>
      <w:r>
        <w:rPr>
          <w:rFonts w:hint="eastAsia"/>
          <w:sz w:val="24"/>
          <w:szCs w:val="36"/>
        </w:rPr>
        <w:t>SFR Vision Studio</w:t>
      </w:r>
      <w:r>
        <w:rPr>
          <w:rFonts w:hint="eastAsia"/>
          <w:sz w:val="24"/>
          <w:szCs w:val="36"/>
        </w:rPr>
        <w:t>采集指定次数的数据。根据相机需要采集的数据个数及采集频率，计算出机器人需要运动的时间。输入机器人的扫描速度及时间，机器人在到达指定速度后触发</w:t>
      </w:r>
      <w:r>
        <w:rPr>
          <w:rFonts w:hint="eastAsia"/>
          <w:sz w:val="24"/>
          <w:szCs w:val="36"/>
        </w:rPr>
        <w:t>SFR Vision Studio</w:t>
      </w:r>
      <w:r>
        <w:rPr>
          <w:rFonts w:hint="eastAsia"/>
          <w:sz w:val="24"/>
          <w:szCs w:val="36"/>
        </w:rPr>
        <w:t>任务并记录当前位置，经过指定时间后再次记录当前位置。</w:t>
      </w:r>
      <w:r>
        <w:rPr>
          <w:rFonts w:hint="eastAsia"/>
          <w:sz w:val="24"/>
          <w:szCs w:val="36"/>
        </w:rPr>
        <w:t>SFR Vision Studio</w:t>
      </w:r>
      <w:r>
        <w:rPr>
          <w:rFonts w:hint="eastAsia"/>
          <w:sz w:val="24"/>
          <w:szCs w:val="36"/>
        </w:rPr>
        <w:t>后续任务将使用起始终止点计算连续扫描数据中各点的坐标；</w:t>
      </w:r>
    </w:p>
    <w:p w:rsidR="00601644" w:rsidRDefault="005C384E">
      <w:pPr>
        <w:pStyle w:val="body1"/>
        <w:spacing w:beforeLines="50" w:afterLines="50" w:after="120"/>
        <w:ind w:leftChars="200" w:left="480" w:firstLineChars="200" w:firstLine="480"/>
        <w:rPr>
          <w:sz w:val="24"/>
          <w:szCs w:val="36"/>
        </w:rPr>
      </w:pPr>
      <w:r>
        <w:rPr>
          <w:rFonts w:hint="eastAsia"/>
          <w:sz w:val="24"/>
          <w:szCs w:val="36"/>
        </w:rPr>
        <w:t>3</w:t>
      </w:r>
      <w:r>
        <w:rPr>
          <w:rFonts w:hint="eastAsia"/>
          <w:sz w:val="24"/>
          <w:szCs w:val="36"/>
        </w:rPr>
        <w:t>：数据传递，对应</w:t>
      </w:r>
      <w:r>
        <w:rPr>
          <w:rFonts w:hint="eastAsia"/>
          <w:sz w:val="24"/>
          <w:szCs w:val="36"/>
        </w:rPr>
        <w:t>SFR Vision Studio</w:t>
      </w:r>
      <w:r>
        <w:rPr>
          <w:rFonts w:hint="eastAsia"/>
          <w:sz w:val="24"/>
          <w:szCs w:val="36"/>
        </w:rPr>
        <w:t>的任务需要获取机器人数据；</w:t>
      </w:r>
    </w:p>
    <w:p w:rsidR="00601644" w:rsidRDefault="005C384E">
      <w:pPr>
        <w:pStyle w:val="body1"/>
        <w:spacing w:beforeLines="50" w:afterLines="50" w:after="120"/>
        <w:ind w:leftChars="200" w:left="480" w:firstLineChars="200" w:firstLine="480"/>
        <w:rPr>
          <w:sz w:val="24"/>
          <w:szCs w:val="36"/>
        </w:rPr>
      </w:pPr>
      <w:proofErr w:type="spellStart"/>
      <w:r>
        <w:rPr>
          <w:rFonts w:hint="eastAsia"/>
          <w:sz w:val="24"/>
          <w:szCs w:val="36"/>
        </w:rPr>
        <w:t>task_no</w:t>
      </w:r>
      <w:proofErr w:type="spellEnd"/>
      <w:r>
        <w:rPr>
          <w:rFonts w:hint="eastAsia"/>
          <w:sz w:val="24"/>
          <w:szCs w:val="36"/>
        </w:rPr>
        <w:t>：对应</w:t>
      </w:r>
      <w:proofErr w:type="spellStart"/>
      <w:r>
        <w:rPr>
          <w:rFonts w:hint="eastAsia"/>
          <w:sz w:val="24"/>
          <w:szCs w:val="36"/>
        </w:rPr>
        <w:t>sfr</w:t>
      </w:r>
      <w:proofErr w:type="spellEnd"/>
      <w:r>
        <w:rPr>
          <w:rFonts w:hint="eastAsia"/>
          <w:sz w:val="24"/>
          <w:szCs w:val="36"/>
        </w:rPr>
        <w:t xml:space="preserve"> vision</w:t>
      </w:r>
      <w:r>
        <w:rPr>
          <w:rFonts w:hint="eastAsia"/>
          <w:sz w:val="24"/>
          <w:szCs w:val="36"/>
        </w:rPr>
        <w:t>的任务编号，从上向下第一个任务为</w:t>
      </w:r>
      <w:r>
        <w:rPr>
          <w:rFonts w:hint="eastAsia"/>
          <w:sz w:val="24"/>
          <w:szCs w:val="36"/>
        </w:rPr>
        <w:t>0</w:t>
      </w:r>
      <w:r>
        <w:rPr>
          <w:rFonts w:hint="eastAsia"/>
          <w:sz w:val="24"/>
          <w:szCs w:val="36"/>
        </w:rPr>
        <w:t>；</w:t>
      </w:r>
    </w:p>
    <w:p w:rsidR="00601644" w:rsidRDefault="005C384E">
      <w:pPr>
        <w:pStyle w:val="body1"/>
        <w:spacing w:beforeLines="50" w:afterLines="50" w:after="120"/>
        <w:ind w:leftChars="200" w:left="480" w:firstLineChars="200" w:firstLine="480"/>
        <w:rPr>
          <w:sz w:val="24"/>
          <w:szCs w:val="36"/>
        </w:rPr>
      </w:pPr>
      <w:r>
        <w:rPr>
          <w:rFonts w:hint="eastAsia"/>
          <w:sz w:val="24"/>
          <w:szCs w:val="36"/>
        </w:rPr>
        <w:t>config</w:t>
      </w:r>
      <w:r>
        <w:rPr>
          <w:rFonts w:hint="eastAsia"/>
          <w:sz w:val="24"/>
          <w:szCs w:val="36"/>
        </w:rPr>
        <w:t>：对应不同触发模式输入的设置内容，触发模式为；</w:t>
      </w:r>
    </w:p>
    <w:p w:rsidR="00601644" w:rsidRDefault="005C384E">
      <w:pPr>
        <w:pStyle w:val="body1"/>
        <w:spacing w:beforeLines="50" w:afterLines="50" w:after="120"/>
        <w:ind w:leftChars="200" w:left="480" w:firstLineChars="200" w:firstLine="480"/>
        <w:rPr>
          <w:sz w:val="24"/>
          <w:szCs w:val="36"/>
        </w:rPr>
      </w:pPr>
      <w:r>
        <w:rPr>
          <w:rFonts w:hint="eastAsia"/>
          <w:sz w:val="24"/>
          <w:szCs w:val="36"/>
        </w:rPr>
        <w:t>1</w:t>
      </w:r>
      <w:r>
        <w:rPr>
          <w:rFonts w:hint="eastAsia"/>
          <w:sz w:val="24"/>
          <w:szCs w:val="36"/>
        </w:rPr>
        <w:t>：无；</w:t>
      </w:r>
    </w:p>
    <w:p w:rsidR="00601644" w:rsidRDefault="005C384E">
      <w:pPr>
        <w:pStyle w:val="body1"/>
        <w:spacing w:beforeLines="50" w:afterLines="50" w:after="120"/>
        <w:ind w:leftChars="200" w:left="480" w:firstLineChars="200" w:firstLine="480"/>
        <w:rPr>
          <w:sz w:val="24"/>
          <w:szCs w:val="36"/>
        </w:rPr>
      </w:pPr>
      <w:r>
        <w:rPr>
          <w:rFonts w:hint="eastAsia"/>
          <w:sz w:val="24"/>
          <w:szCs w:val="36"/>
        </w:rPr>
        <w:t>2</w:t>
      </w:r>
      <w:r>
        <w:rPr>
          <w:rFonts w:hint="eastAsia"/>
          <w:sz w:val="24"/>
          <w:szCs w:val="36"/>
        </w:rPr>
        <w:t>：</w:t>
      </w:r>
      <w:r>
        <w:rPr>
          <w:rFonts w:hint="eastAsia"/>
          <w:sz w:val="24"/>
          <w:szCs w:val="36"/>
        </w:rPr>
        <w:t xml:space="preserve">config1 = </w:t>
      </w:r>
      <w:proofErr w:type="spellStart"/>
      <w:r>
        <w:rPr>
          <w:rFonts w:hint="eastAsia"/>
          <w:sz w:val="24"/>
          <w:szCs w:val="36"/>
        </w:rPr>
        <w:t>scan_spd</w:t>
      </w:r>
      <w:proofErr w:type="spellEnd"/>
      <w:r>
        <w:rPr>
          <w:rFonts w:hint="eastAsia"/>
          <w:sz w:val="24"/>
          <w:szCs w:val="36"/>
        </w:rPr>
        <w:t xml:space="preserve">, </w:t>
      </w:r>
      <w:r>
        <w:rPr>
          <w:rFonts w:hint="eastAsia"/>
          <w:sz w:val="24"/>
          <w:szCs w:val="36"/>
        </w:rPr>
        <w:t>机器人的扫描速度；</w:t>
      </w:r>
    </w:p>
    <w:p w:rsidR="00601644" w:rsidRDefault="005C384E">
      <w:pPr>
        <w:pStyle w:val="body1"/>
        <w:spacing w:beforeLines="50" w:afterLines="50" w:after="120"/>
        <w:ind w:leftChars="350" w:left="840" w:firstLineChars="200" w:firstLine="480"/>
        <w:rPr>
          <w:sz w:val="24"/>
          <w:szCs w:val="36"/>
        </w:rPr>
      </w:pPr>
      <w:r>
        <w:rPr>
          <w:rFonts w:hint="eastAsia"/>
          <w:sz w:val="24"/>
          <w:szCs w:val="36"/>
        </w:rPr>
        <w:t xml:space="preserve">config2 = </w:t>
      </w:r>
      <w:proofErr w:type="spellStart"/>
      <w:r>
        <w:rPr>
          <w:rFonts w:hint="eastAsia"/>
          <w:sz w:val="24"/>
          <w:szCs w:val="36"/>
        </w:rPr>
        <w:t>scan_time</w:t>
      </w:r>
      <w:proofErr w:type="spellEnd"/>
      <w:r>
        <w:rPr>
          <w:rFonts w:hint="eastAsia"/>
          <w:sz w:val="24"/>
          <w:szCs w:val="36"/>
        </w:rPr>
        <w:t xml:space="preserve">, </w:t>
      </w:r>
      <w:r>
        <w:rPr>
          <w:rFonts w:hint="eastAsia"/>
          <w:sz w:val="24"/>
          <w:szCs w:val="36"/>
        </w:rPr>
        <w:t>机器人的扫描时间；</w:t>
      </w:r>
    </w:p>
    <w:p w:rsidR="00601644" w:rsidRDefault="005C384E">
      <w:pPr>
        <w:pStyle w:val="body1"/>
        <w:spacing w:beforeLines="50" w:afterLines="50" w:after="120"/>
        <w:ind w:leftChars="350" w:left="840" w:firstLineChars="200" w:firstLine="480"/>
        <w:rPr>
          <w:sz w:val="24"/>
          <w:szCs w:val="36"/>
        </w:rPr>
      </w:pPr>
      <w:r>
        <w:rPr>
          <w:rFonts w:hint="eastAsia"/>
          <w:sz w:val="24"/>
          <w:szCs w:val="36"/>
        </w:rPr>
        <w:t xml:space="preserve">config3 = </w:t>
      </w:r>
      <w:proofErr w:type="spellStart"/>
      <w:r>
        <w:rPr>
          <w:rFonts w:hint="eastAsia"/>
          <w:sz w:val="24"/>
          <w:szCs w:val="36"/>
        </w:rPr>
        <w:t>tcp_gout</w:t>
      </w:r>
      <w:proofErr w:type="spellEnd"/>
      <w:r>
        <w:rPr>
          <w:rFonts w:hint="eastAsia"/>
          <w:sz w:val="24"/>
          <w:szCs w:val="36"/>
        </w:rPr>
        <w:t xml:space="preserve">, </w:t>
      </w:r>
      <w:r>
        <w:rPr>
          <w:rFonts w:hint="eastAsia"/>
          <w:sz w:val="24"/>
          <w:szCs w:val="36"/>
        </w:rPr>
        <w:t>机器人</w:t>
      </w:r>
      <w:proofErr w:type="spellStart"/>
      <w:r>
        <w:rPr>
          <w:rFonts w:hint="eastAsia"/>
          <w:sz w:val="24"/>
          <w:szCs w:val="36"/>
        </w:rPr>
        <w:t>tcp</w:t>
      </w:r>
      <w:proofErr w:type="spellEnd"/>
      <w:r>
        <w:rPr>
          <w:rFonts w:hint="eastAsia"/>
          <w:sz w:val="24"/>
          <w:szCs w:val="36"/>
        </w:rPr>
        <w:t xml:space="preserve"> speed</w:t>
      </w:r>
      <w:r>
        <w:rPr>
          <w:rFonts w:hint="eastAsia"/>
          <w:sz w:val="24"/>
          <w:szCs w:val="36"/>
        </w:rPr>
        <w:t>输出使用的</w:t>
      </w:r>
      <w:r>
        <w:rPr>
          <w:rFonts w:hint="eastAsia"/>
          <w:sz w:val="24"/>
          <w:szCs w:val="36"/>
        </w:rPr>
        <w:t>go</w:t>
      </w:r>
      <w:r>
        <w:rPr>
          <w:rFonts w:hint="eastAsia"/>
          <w:sz w:val="24"/>
          <w:szCs w:val="36"/>
        </w:rPr>
        <w:t>编号；</w:t>
      </w:r>
    </w:p>
    <w:p w:rsidR="00601644" w:rsidRDefault="005C384E">
      <w:pPr>
        <w:pStyle w:val="body1"/>
        <w:spacing w:beforeLines="50" w:afterLines="50" w:after="120"/>
        <w:ind w:leftChars="200" w:left="480" w:firstLineChars="200" w:firstLine="480"/>
        <w:rPr>
          <w:sz w:val="24"/>
          <w:szCs w:val="36"/>
        </w:rPr>
      </w:pPr>
      <w:r>
        <w:rPr>
          <w:rFonts w:hint="eastAsia"/>
          <w:sz w:val="24"/>
          <w:szCs w:val="36"/>
        </w:rPr>
        <w:t>3</w:t>
      </w:r>
      <w:r>
        <w:rPr>
          <w:rFonts w:hint="eastAsia"/>
          <w:sz w:val="24"/>
          <w:szCs w:val="36"/>
        </w:rPr>
        <w:t>：</w:t>
      </w:r>
      <w:r>
        <w:rPr>
          <w:rFonts w:hint="eastAsia"/>
          <w:sz w:val="24"/>
          <w:szCs w:val="36"/>
        </w:rPr>
        <w:t xml:space="preserve">config1 = </w:t>
      </w:r>
      <w:proofErr w:type="spellStart"/>
      <w:r>
        <w:rPr>
          <w:rFonts w:hint="eastAsia"/>
          <w:sz w:val="24"/>
          <w:szCs w:val="36"/>
        </w:rPr>
        <w:t>data_type</w:t>
      </w:r>
      <w:proofErr w:type="spellEnd"/>
      <w:r>
        <w:rPr>
          <w:rFonts w:hint="eastAsia"/>
          <w:sz w:val="24"/>
          <w:szCs w:val="36"/>
        </w:rPr>
        <w:t xml:space="preserve">, </w:t>
      </w:r>
      <w:r>
        <w:rPr>
          <w:rFonts w:hint="eastAsia"/>
          <w:sz w:val="24"/>
          <w:szCs w:val="36"/>
        </w:rPr>
        <w:t>传递的数据类型，机器人位置信息集合为</w:t>
      </w:r>
      <w:r>
        <w:rPr>
          <w:rFonts w:hint="eastAsia"/>
          <w:sz w:val="24"/>
          <w:szCs w:val="36"/>
        </w:rPr>
        <w:t>1</w:t>
      </w:r>
      <w:r>
        <w:rPr>
          <w:rFonts w:hint="eastAsia"/>
          <w:sz w:val="24"/>
          <w:szCs w:val="36"/>
        </w:rPr>
        <w:t>；</w:t>
      </w:r>
    </w:p>
    <w:p w:rsidR="00601644" w:rsidRDefault="005C384E">
      <w:pPr>
        <w:pStyle w:val="body1"/>
        <w:spacing w:beforeLines="50" w:afterLines="50" w:after="120"/>
        <w:ind w:leftChars="350" w:left="840" w:firstLineChars="200" w:firstLine="480"/>
        <w:rPr>
          <w:sz w:val="24"/>
          <w:szCs w:val="36"/>
        </w:rPr>
      </w:pPr>
      <w:r>
        <w:rPr>
          <w:rFonts w:hint="eastAsia"/>
          <w:sz w:val="24"/>
          <w:szCs w:val="36"/>
        </w:rPr>
        <w:t xml:space="preserve">config2 = </w:t>
      </w:r>
      <w:proofErr w:type="spellStart"/>
      <w:r>
        <w:rPr>
          <w:rFonts w:hint="eastAsia"/>
          <w:sz w:val="24"/>
          <w:szCs w:val="36"/>
        </w:rPr>
        <w:t>data_number</w:t>
      </w:r>
      <w:proofErr w:type="spellEnd"/>
      <w:r>
        <w:rPr>
          <w:rFonts w:hint="eastAsia"/>
          <w:sz w:val="24"/>
          <w:szCs w:val="36"/>
        </w:rPr>
        <w:t>，传递的数据个数；</w:t>
      </w:r>
    </w:p>
    <w:p w:rsidR="00601644" w:rsidRDefault="005C384E">
      <w:pPr>
        <w:pStyle w:val="body1"/>
        <w:spacing w:beforeLines="50" w:afterLines="50" w:after="120"/>
        <w:ind w:leftChars="350" w:left="840" w:firstLineChars="200" w:firstLine="480"/>
        <w:rPr>
          <w:sz w:val="24"/>
          <w:szCs w:val="36"/>
        </w:rPr>
      </w:pPr>
      <w:r>
        <w:rPr>
          <w:rFonts w:hint="eastAsia"/>
          <w:sz w:val="24"/>
          <w:szCs w:val="36"/>
        </w:rPr>
        <w:t xml:space="preserve">config3 = </w:t>
      </w:r>
      <w:proofErr w:type="spellStart"/>
      <w:r>
        <w:rPr>
          <w:rFonts w:hint="eastAsia"/>
          <w:sz w:val="24"/>
          <w:szCs w:val="36"/>
        </w:rPr>
        <w:t>index_start</w:t>
      </w:r>
      <w:proofErr w:type="spellEnd"/>
      <w:r>
        <w:rPr>
          <w:rFonts w:hint="eastAsia"/>
          <w:sz w:val="24"/>
          <w:szCs w:val="36"/>
        </w:rPr>
        <w:t xml:space="preserve">, </w:t>
      </w:r>
      <w:r>
        <w:rPr>
          <w:rFonts w:hint="eastAsia"/>
          <w:sz w:val="24"/>
          <w:szCs w:val="36"/>
        </w:rPr>
        <w:t>数据的索引起点。</w:t>
      </w:r>
    </w:p>
    <w:p w:rsidR="00601644" w:rsidRDefault="005C384E">
      <w:pPr>
        <w:pStyle w:val="body1"/>
        <w:numPr>
          <w:ilvl w:val="1"/>
          <w:numId w:val="4"/>
        </w:numPr>
        <w:spacing w:beforeLines="50" w:afterLines="50" w:after="120"/>
        <w:ind w:left="420" w:firstLineChars="200" w:firstLine="480"/>
        <w:rPr>
          <w:sz w:val="24"/>
          <w:szCs w:val="36"/>
        </w:rPr>
      </w:pPr>
      <w:proofErr w:type="spellStart"/>
      <w:r>
        <w:rPr>
          <w:rFonts w:hint="eastAsia"/>
          <w:sz w:val="24"/>
          <w:szCs w:val="36"/>
        </w:rPr>
        <w:t>ParamAt</w:t>
      </w:r>
      <w:proofErr w:type="spellEnd"/>
      <w:r>
        <w:rPr>
          <w:rFonts w:hint="eastAsia"/>
          <w:sz w:val="24"/>
          <w:szCs w:val="36"/>
        </w:rPr>
        <w:t xml:space="preserve"> 2 = 66, </w:t>
      </w:r>
      <w:r>
        <w:rPr>
          <w:rFonts w:hint="eastAsia"/>
          <w:sz w:val="24"/>
          <w:szCs w:val="36"/>
        </w:rPr>
        <w:t>获取连续扫描时，机器人到达指定速度时的起点坐标及从该点运动指定扫描时间后的终点坐标</w:t>
      </w:r>
    </w:p>
    <w:p w:rsidR="00601644" w:rsidRDefault="005C384E">
      <w:pPr>
        <w:pStyle w:val="body1"/>
        <w:numPr>
          <w:ilvl w:val="255"/>
          <w:numId w:val="0"/>
        </w:numPr>
        <w:spacing w:beforeLines="50" w:afterLines="50" w:after="120"/>
        <w:ind w:leftChars="400" w:left="960"/>
        <w:rPr>
          <w:sz w:val="24"/>
          <w:szCs w:val="36"/>
        </w:rPr>
      </w:pPr>
      <w:r>
        <w:rPr>
          <w:rFonts w:hint="eastAsia"/>
          <w:sz w:val="24"/>
          <w:szCs w:val="36"/>
        </w:rPr>
        <w:lastRenderedPageBreak/>
        <w:t xml:space="preserve">CALL </w:t>
      </w:r>
      <w:proofErr w:type="gramStart"/>
      <w:r>
        <w:rPr>
          <w:rFonts w:hint="eastAsia"/>
          <w:sz w:val="24"/>
          <w:szCs w:val="36"/>
        </w:rPr>
        <w:t>ISIGHT(</w:t>
      </w:r>
      <w:proofErr w:type="gramEnd"/>
      <w:r>
        <w:rPr>
          <w:rFonts w:hint="eastAsia"/>
          <w:sz w:val="24"/>
          <w:szCs w:val="36"/>
        </w:rPr>
        <w:t xml:space="preserve">3, 66, </w:t>
      </w:r>
      <w:proofErr w:type="spellStart"/>
      <w:r>
        <w:rPr>
          <w:rFonts w:hint="eastAsia"/>
          <w:sz w:val="24"/>
          <w:szCs w:val="36"/>
        </w:rPr>
        <w:t>pr_index</w:t>
      </w:r>
      <w:proofErr w:type="spellEnd"/>
      <w:r>
        <w:rPr>
          <w:rFonts w:hint="eastAsia"/>
          <w:sz w:val="24"/>
          <w:szCs w:val="36"/>
        </w:rPr>
        <w:t>)</w:t>
      </w:r>
    </w:p>
    <w:p w:rsidR="00601644" w:rsidRDefault="005C384E">
      <w:pPr>
        <w:pStyle w:val="body1"/>
        <w:numPr>
          <w:ilvl w:val="255"/>
          <w:numId w:val="0"/>
        </w:numPr>
        <w:spacing w:beforeLines="50" w:afterLines="50" w:after="120"/>
        <w:ind w:leftChars="400" w:left="960"/>
        <w:rPr>
          <w:sz w:val="24"/>
          <w:szCs w:val="36"/>
        </w:rPr>
      </w:pPr>
      <w:proofErr w:type="spellStart"/>
      <w:r>
        <w:rPr>
          <w:rFonts w:hint="eastAsia"/>
          <w:sz w:val="24"/>
          <w:szCs w:val="36"/>
        </w:rPr>
        <w:t>pr_index</w:t>
      </w:r>
      <w:proofErr w:type="spellEnd"/>
      <w:r>
        <w:rPr>
          <w:rFonts w:hint="eastAsia"/>
          <w:sz w:val="24"/>
          <w:szCs w:val="36"/>
        </w:rPr>
        <w:t>：存储扫描的起始点与终止点位置信息的</w:t>
      </w:r>
      <w:proofErr w:type="spellStart"/>
      <w:r>
        <w:rPr>
          <w:rFonts w:hint="eastAsia"/>
          <w:sz w:val="24"/>
          <w:szCs w:val="36"/>
        </w:rPr>
        <w:t>pr</w:t>
      </w:r>
      <w:proofErr w:type="spellEnd"/>
      <w:r>
        <w:rPr>
          <w:rFonts w:hint="eastAsia"/>
          <w:sz w:val="24"/>
          <w:szCs w:val="36"/>
        </w:rPr>
        <w:t>寄存器编号，起始点编号为</w:t>
      </w:r>
      <w:proofErr w:type="spellStart"/>
      <w:r>
        <w:rPr>
          <w:rFonts w:hint="eastAsia"/>
          <w:sz w:val="24"/>
          <w:szCs w:val="36"/>
        </w:rPr>
        <w:t>pr_index</w:t>
      </w:r>
      <w:proofErr w:type="spellEnd"/>
      <w:r>
        <w:rPr>
          <w:rFonts w:hint="eastAsia"/>
          <w:sz w:val="24"/>
          <w:szCs w:val="36"/>
        </w:rPr>
        <w:t>，终止点编号为</w:t>
      </w:r>
      <w:r>
        <w:rPr>
          <w:rFonts w:hint="eastAsia"/>
          <w:sz w:val="24"/>
          <w:szCs w:val="36"/>
        </w:rPr>
        <w:t>pr_index+1</w:t>
      </w:r>
      <w:r>
        <w:rPr>
          <w:rFonts w:hint="eastAsia"/>
          <w:sz w:val="24"/>
          <w:szCs w:val="36"/>
        </w:rPr>
        <w:t>。</w:t>
      </w:r>
    </w:p>
    <w:p w:rsidR="00601644" w:rsidRDefault="005C384E">
      <w:pPr>
        <w:pStyle w:val="body1"/>
        <w:numPr>
          <w:ilvl w:val="1"/>
          <w:numId w:val="4"/>
        </w:numPr>
        <w:spacing w:beforeLines="50" w:afterLines="50" w:after="120"/>
        <w:ind w:left="420" w:firstLineChars="200" w:firstLine="480"/>
        <w:rPr>
          <w:sz w:val="24"/>
          <w:szCs w:val="36"/>
        </w:rPr>
      </w:pPr>
      <w:proofErr w:type="spellStart"/>
      <w:r>
        <w:rPr>
          <w:rFonts w:hint="eastAsia"/>
          <w:sz w:val="24"/>
          <w:szCs w:val="36"/>
        </w:rPr>
        <w:t>ParamAt</w:t>
      </w:r>
      <w:proofErr w:type="spellEnd"/>
      <w:r>
        <w:rPr>
          <w:rFonts w:hint="eastAsia"/>
          <w:sz w:val="24"/>
          <w:szCs w:val="36"/>
        </w:rPr>
        <w:t xml:space="preserve"> 2 = 65, </w:t>
      </w:r>
      <w:r>
        <w:rPr>
          <w:rFonts w:hint="eastAsia"/>
          <w:sz w:val="24"/>
          <w:szCs w:val="36"/>
        </w:rPr>
        <w:t>获取</w:t>
      </w:r>
      <w:r>
        <w:rPr>
          <w:rFonts w:hint="eastAsia"/>
          <w:sz w:val="24"/>
          <w:szCs w:val="36"/>
        </w:rPr>
        <w:t>SFR Vision Studio</w:t>
      </w:r>
      <w:r>
        <w:rPr>
          <w:rFonts w:hint="eastAsia"/>
          <w:sz w:val="24"/>
          <w:szCs w:val="36"/>
        </w:rPr>
        <w:t>的任务运行结果</w:t>
      </w:r>
    </w:p>
    <w:p w:rsidR="00601644" w:rsidRDefault="005C384E">
      <w:pPr>
        <w:pStyle w:val="body1"/>
        <w:spacing w:beforeLines="50" w:afterLines="50" w:after="120"/>
        <w:ind w:left="480" w:firstLineChars="200" w:firstLine="480"/>
        <w:rPr>
          <w:sz w:val="24"/>
          <w:szCs w:val="36"/>
        </w:rPr>
      </w:pPr>
      <w:r>
        <w:rPr>
          <w:rFonts w:hint="eastAsia"/>
          <w:sz w:val="24"/>
          <w:szCs w:val="36"/>
        </w:rPr>
        <w:t xml:space="preserve">CALL </w:t>
      </w:r>
      <w:proofErr w:type="gramStart"/>
      <w:r>
        <w:rPr>
          <w:rFonts w:hint="eastAsia"/>
          <w:sz w:val="24"/>
          <w:szCs w:val="36"/>
        </w:rPr>
        <w:t>ISIGHT(</w:t>
      </w:r>
      <w:proofErr w:type="gramEnd"/>
      <w:r>
        <w:rPr>
          <w:rFonts w:hint="eastAsia"/>
          <w:sz w:val="24"/>
          <w:szCs w:val="36"/>
        </w:rPr>
        <w:t xml:space="preserve">3, 65, </w:t>
      </w:r>
      <w:proofErr w:type="spellStart"/>
      <w:r>
        <w:rPr>
          <w:rFonts w:hint="eastAsia"/>
          <w:sz w:val="24"/>
          <w:szCs w:val="36"/>
        </w:rPr>
        <w:t>num_found</w:t>
      </w:r>
      <w:proofErr w:type="spellEnd"/>
      <w:r>
        <w:rPr>
          <w:rFonts w:hint="eastAsia"/>
          <w:sz w:val="24"/>
          <w:szCs w:val="36"/>
        </w:rPr>
        <w:t xml:space="preserve"> = 1, </w:t>
      </w:r>
      <w:proofErr w:type="spellStart"/>
      <w:r>
        <w:rPr>
          <w:rFonts w:hint="eastAsia"/>
          <w:sz w:val="24"/>
          <w:szCs w:val="36"/>
        </w:rPr>
        <w:t>reg_index</w:t>
      </w:r>
      <w:proofErr w:type="spellEnd"/>
      <w:r>
        <w:rPr>
          <w:rFonts w:hint="eastAsia"/>
          <w:sz w:val="24"/>
          <w:szCs w:val="36"/>
        </w:rPr>
        <w:t xml:space="preserve"> = 2)</w:t>
      </w:r>
    </w:p>
    <w:p w:rsidR="00601644" w:rsidRDefault="005C384E">
      <w:pPr>
        <w:pStyle w:val="body1"/>
        <w:spacing w:beforeLines="50" w:afterLines="50" w:after="120"/>
        <w:ind w:left="480" w:firstLineChars="200" w:firstLine="480"/>
        <w:rPr>
          <w:sz w:val="24"/>
          <w:szCs w:val="36"/>
        </w:rPr>
      </w:pPr>
      <w:proofErr w:type="spellStart"/>
      <w:r>
        <w:rPr>
          <w:rFonts w:hint="eastAsia"/>
          <w:sz w:val="24"/>
          <w:szCs w:val="36"/>
        </w:rPr>
        <w:t>num_found</w:t>
      </w:r>
      <w:proofErr w:type="spellEnd"/>
      <w:r>
        <w:rPr>
          <w:rFonts w:hint="eastAsia"/>
          <w:sz w:val="24"/>
          <w:szCs w:val="36"/>
        </w:rPr>
        <w:t>：返回的结果个数；</w:t>
      </w:r>
    </w:p>
    <w:p w:rsidR="00601644" w:rsidRPr="00234850" w:rsidRDefault="005C384E">
      <w:pPr>
        <w:pStyle w:val="body1"/>
        <w:spacing w:beforeLines="50" w:afterLines="50" w:after="120"/>
        <w:ind w:left="480" w:firstLineChars="200" w:firstLine="480"/>
        <w:rPr>
          <w:sz w:val="24"/>
          <w:szCs w:val="36"/>
        </w:rPr>
      </w:pPr>
      <w:proofErr w:type="spellStart"/>
      <w:r>
        <w:rPr>
          <w:rFonts w:hint="eastAsia"/>
          <w:sz w:val="24"/>
          <w:szCs w:val="36"/>
        </w:rPr>
        <w:t>reg_index</w:t>
      </w:r>
      <w:proofErr w:type="spellEnd"/>
      <w:r>
        <w:rPr>
          <w:rFonts w:hint="eastAsia"/>
          <w:sz w:val="24"/>
          <w:szCs w:val="36"/>
        </w:rPr>
        <w:t>：若返回的结果为坐标，则从</w:t>
      </w:r>
      <w:proofErr w:type="spellStart"/>
      <w:r>
        <w:rPr>
          <w:rFonts w:hint="eastAsia"/>
          <w:sz w:val="24"/>
          <w:szCs w:val="36"/>
        </w:rPr>
        <w:t>pr</w:t>
      </w:r>
      <w:proofErr w:type="spellEnd"/>
      <w:r>
        <w:rPr>
          <w:rFonts w:hint="eastAsia"/>
          <w:sz w:val="24"/>
          <w:szCs w:val="36"/>
        </w:rPr>
        <w:t>[</w:t>
      </w:r>
      <w:proofErr w:type="spellStart"/>
      <w:r>
        <w:rPr>
          <w:rFonts w:hint="eastAsia"/>
          <w:sz w:val="24"/>
          <w:szCs w:val="36"/>
        </w:rPr>
        <w:t>reg_index</w:t>
      </w:r>
      <w:proofErr w:type="spellEnd"/>
      <w:r>
        <w:rPr>
          <w:rFonts w:hint="eastAsia"/>
          <w:sz w:val="24"/>
          <w:szCs w:val="36"/>
        </w:rPr>
        <w:t>]</w:t>
      </w:r>
      <w:r>
        <w:rPr>
          <w:rFonts w:hint="eastAsia"/>
          <w:sz w:val="24"/>
          <w:szCs w:val="36"/>
        </w:rPr>
        <w:t>保存第一个结果的坐标值，</w:t>
      </w:r>
      <w:r>
        <w:rPr>
          <w:rFonts w:hint="eastAsia"/>
          <w:sz w:val="24"/>
          <w:szCs w:val="36"/>
        </w:rPr>
        <w:t>r[</w:t>
      </w:r>
      <w:proofErr w:type="spellStart"/>
      <w:r>
        <w:rPr>
          <w:rFonts w:hint="eastAsia"/>
          <w:sz w:val="24"/>
          <w:szCs w:val="36"/>
        </w:rPr>
        <w:t>reg_index</w:t>
      </w:r>
      <w:proofErr w:type="spellEnd"/>
      <w:r>
        <w:rPr>
          <w:rFonts w:hint="eastAsia"/>
          <w:sz w:val="24"/>
          <w:szCs w:val="36"/>
        </w:rPr>
        <w:t>]</w:t>
      </w:r>
      <w:r>
        <w:rPr>
          <w:rFonts w:hint="eastAsia"/>
          <w:sz w:val="24"/>
          <w:szCs w:val="36"/>
        </w:rPr>
        <w:t>保存第一个结果的类别。</w:t>
      </w:r>
    </w:p>
    <w:p w:rsidR="00601644" w:rsidRPr="00EE2157" w:rsidRDefault="005C384E" w:rsidP="00EE2157">
      <w:pPr>
        <w:pStyle w:val="2"/>
        <w:pBdr>
          <w:bottom w:val="single" w:sz="12" w:space="1" w:color="auto"/>
        </w:pBdr>
        <w:spacing w:beforeLines="50" w:afterLines="50" w:after="120"/>
        <w:ind w:left="0"/>
        <w:rPr>
          <w:rFonts w:ascii="Times New Roman" w:hAnsi="Times New Roman"/>
          <w:sz w:val="28"/>
          <w:szCs w:val="28"/>
        </w:rPr>
      </w:pPr>
      <w:bookmarkStart w:id="22" w:name="_Toc149736194"/>
      <w:r w:rsidRPr="00EE2157">
        <w:rPr>
          <w:rFonts w:ascii="Times New Roman" w:hAnsi="Times New Roman" w:hint="eastAsia"/>
          <w:sz w:val="28"/>
          <w:szCs w:val="28"/>
        </w:rPr>
        <w:t xml:space="preserve">3.5   </w:t>
      </w:r>
      <w:r w:rsidRPr="00EE2157">
        <w:rPr>
          <w:rFonts w:ascii="Times New Roman" w:hAnsi="Times New Roman" w:hint="eastAsia"/>
          <w:sz w:val="28"/>
          <w:szCs w:val="28"/>
        </w:rPr>
        <w:t>宏程序载入（可选）</w:t>
      </w:r>
      <w:bookmarkEnd w:id="22"/>
    </w:p>
    <w:p w:rsidR="00601644" w:rsidRDefault="005C384E">
      <w:pPr>
        <w:pStyle w:val="body1"/>
        <w:spacing w:beforeLines="50" w:afterLines="50" w:after="120"/>
        <w:ind w:firstLineChars="200" w:firstLine="480"/>
        <w:rPr>
          <w:sz w:val="24"/>
          <w:szCs w:val="36"/>
          <w:lang w:val="zh-CN"/>
        </w:rPr>
      </w:pPr>
      <w:r>
        <w:rPr>
          <w:rFonts w:hint="eastAsia"/>
          <w:sz w:val="24"/>
          <w:szCs w:val="36"/>
        </w:rPr>
        <w:t>提供了多个宏程序简化机器人程序编写工作量</w:t>
      </w:r>
      <w:r>
        <w:rPr>
          <w:sz w:val="24"/>
          <w:szCs w:val="36"/>
          <w:lang w:val="zh-CN"/>
        </w:rPr>
        <w:t>。</w:t>
      </w:r>
    </w:p>
    <w:p w:rsidR="00601644" w:rsidRDefault="005C384E">
      <w:pPr>
        <w:pStyle w:val="body1"/>
        <w:numPr>
          <w:ilvl w:val="0"/>
          <w:numId w:val="5"/>
        </w:numPr>
        <w:spacing w:beforeLines="50" w:afterLines="50" w:after="120"/>
        <w:ind w:firstLineChars="200" w:firstLine="480"/>
        <w:rPr>
          <w:sz w:val="24"/>
          <w:szCs w:val="36"/>
        </w:rPr>
      </w:pPr>
      <w:r>
        <w:rPr>
          <w:rFonts w:hint="eastAsia"/>
          <w:sz w:val="24"/>
          <w:szCs w:val="36"/>
        </w:rPr>
        <w:t>通讯设置</w:t>
      </w:r>
    </w:p>
    <w:tbl>
      <w:tblPr>
        <w:tblW w:w="0" w:type="auto"/>
        <w:tblLook w:val="04A0" w:firstRow="1" w:lastRow="0" w:firstColumn="1" w:lastColumn="0" w:noHBand="0" w:noVBand="1"/>
      </w:tblPr>
      <w:tblGrid>
        <w:gridCol w:w="9549"/>
      </w:tblGrid>
      <w:tr w:rsidR="00601644">
        <w:tc>
          <w:tcPr>
            <w:tcW w:w="9549" w:type="dxa"/>
            <w:shd w:val="clear" w:color="auto" w:fill="auto"/>
            <w:vAlign w:val="center"/>
          </w:tcPr>
          <w:p w:rsidR="00601644" w:rsidRDefault="00700A68">
            <w:pPr>
              <w:jc w:val="center"/>
              <w:rPr>
                <w:lang w:eastAsia="zh-CN"/>
              </w:rPr>
            </w:pPr>
            <w:r>
              <w:pict>
                <v:shape id="_x0000_i1033" type="#_x0000_t75" style="width:468pt;height:81.15pt">
                  <v:imagedata r:id="rId20" o:title=""/>
                </v:shape>
              </w:pict>
            </w:r>
          </w:p>
        </w:tc>
      </w:tr>
      <w:tr w:rsidR="00601644">
        <w:trPr>
          <w:trHeight w:val="397"/>
        </w:trPr>
        <w:tc>
          <w:tcPr>
            <w:tcW w:w="9549" w:type="dxa"/>
            <w:shd w:val="clear" w:color="auto" w:fill="auto"/>
            <w:vAlign w:val="center"/>
          </w:tcPr>
          <w:p w:rsidR="00601644" w:rsidRDefault="005C384E">
            <w:pPr>
              <w:jc w:val="center"/>
              <w:rPr>
                <w:lang w:eastAsia="zh-CN"/>
              </w:rPr>
            </w:pPr>
            <w:r>
              <w:rPr>
                <w:rFonts w:ascii="等线 Light" w:eastAsia="黑体" w:hAnsi="等线 Light" w:hint="eastAsia"/>
                <w:kern w:val="2"/>
                <w:sz w:val="20"/>
                <w:lang w:eastAsia="zh-CN"/>
              </w:rPr>
              <w:t>图</w:t>
            </w:r>
            <w:r>
              <w:rPr>
                <w:rFonts w:ascii="等线 Light" w:eastAsia="黑体" w:hAnsi="等线 Light" w:hint="eastAsia"/>
                <w:kern w:val="2"/>
                <w:sz w:val="20"/>
                <w:lang w:eastAsia="zh-CN"/>
              </w:rPr>
              <w:t xml:space="preserve"> </w:t>
            </w:r>
            <w:r>
              <w:rPr>
                <w:rFonts w:ascii="等线 Light" w:eastAsia="黑体" w:hAnsi="等线 Light"/>
                <w:kern w:val="2"/>
                <w:sz w:val="20"/>
                <w:lang w:eastAsia="zh-CN"/>
              </w:rPr>
              <w:t>3.</w:t>
            </w:r>
            <w:r>
              <w:rPr>
                <w:rFonts w:ascii="等线 Light" w:eastAsia="黑体" w:hAnsi="等线 Light" w:hint="eastAsia"/>
                <w:kern w:val="2"/>
                <w:sz w:val="20"/>
                <w:lang w:eastAsia="zh-CN"/>
              </w:rPr>
              <w:t xml:space="preserve">5.1 </w:t>
            </w:r>
            <w:r>
              <w:rPr>
                <w:rFonts w:ascii="等线 Light" w:eastAsia="黑体" w:hAnsi="等线 Light" w:hint="eastAsia"/>
                <w:kern w:val="2"/>
                <w:sz w:val="20"/>
                <w:lang w:eastAsia="zh-CN"/>
              </w:rPr>
              <w:t>通讯设置</w:t>
            </w:r>
          </w:p>
        </w:tc>
      </w:tr>
    </w:tbl>
    <w:p w:rsidR="00601644" w:rsidRDefault="005C384E">
      <w:pPr>
        <w:pStyle w:val="body1"/>
        <w:spacing w:beforeLines="50" w:afterLines="50" w:after="120"/>
        <w:ind w:firstLineChars="200" w:firstLine="480"/>
        <w:rPr>
          <w:sz w:val="24"/>
          <w:szCs w:val="36"/>
        </w:rPr>
      </w:pPr>
      <w:r>
        <w:rPr>
          <w:rFonts w:hint="eastAsia"/>
          <w:sz w:val="24"/>
          <w:szCs w:val="36"/>
        </w:rPr>
        <w:t>CALL ISIGHT_CFG</w:t>
      </w:r>
      <w:r>
        <w:rPr>
          <w:rFonts w:hint="eastAsia"/>
          <w:sz w:val="24"/>
          <w:szCs w:val="36"/>
        </w:rPr>
        <w:t>（</w:t>
      </w:r>
      <w:proofErr w:type="spellStart"/>
      <w:r>
        <w:rPr>
          <w:rFonts w:hint="eastAsia"/>
          <w:sz w:val="24"/>
          <w:szCs w:val="36"/>
        </w:rPr>
        <w:t>is_simulate</w:t>
      </w:r>
      <w:proofErr w:type="spellEnd"/>
      <w:r>
        <w:rPr>
          <w:rFonts w:hint="eastAsia"/>
          <w:sz w:val="24"/>
          <w:szCs w:val="36"/>
        </w:rPr>
        <w:t xml:space="preserve"> = 0, tag = 'C1:', </w:t>
      </w:r>
      <w:proofErr w:type="spellStart"/>
      <w:r>
        <w:rPr>
          <w:rFonts w:hint="eastAsia"/>
          <w:sz w:val="24"/>
          <w:szCs w:val="36"/>
        </w:rPr>
        <w:t>time_out</w:t>
      </w:r>
      <w:proofErr w:type="spellEnd"/>
      <w:r>
        <w:rPr>
          <w:rFonts w:hint="eastAsia"/>
          <w:sz w:val="24"/>
          <w:szCs w:val="36"/>
        </w:rPr>
        <w:t xml:space="preserve"> = 5000, </w:t>
      </w:r>
      <w:proofErr w:type="spellStart"/>
      <w:r>
        <w:rPr>
          <w:rFonts w:hint="eastAsia"/>
          <w:sz w:val="24"/>
          <w:szCs w:val="36"/>
        </w:rPr>
        <w:t>task_status</w:t>
      </w:r>
      <w:proofErr w:type="spellEnd"/>
      <w:r>
        <w:rPr>
          <w:rFonts w:hint="eastAsia"/>
          <w:sz w:val="24"/>
          <w:szCs w:val="36"/>
        </w:rPr>
        <w:t xml:space="preserve"> = 1)</w:t>
      </w:r>
    </w:p>
    <w:p w:rsidR="00601644" w:rsidRDefault="005C384E">
      <w:pPr>
        <w:pStyle w:val="body1"/>
        <w:spacing w:beforeLines="50" w:afterLines="50" w:after="120"/>
        <w:ind w:firstLineChars="200" w:firstLine="480"/>
        <w:rPr>
          <w:sz w:val="24"/>
          <w:szCs w:val="36"/>
        </w:rPr>
      </w:pPr>
      <w:proofErr w:type="spellStart"/>
      <w:r>
        <w:rPr>
          <w:rFonts w:hint="eastAsia"/>
          <w:sz w:val="24"/>
          <w:szCs w:val="36"/>
        </w:rPr>
        <w:t>sfr</w:t>
      </w:r>
      <w:proofErr w:type="spellEnd"/>
      <w:r>
        <w:rPr>
          <w:rFonts w:hint="eastAsia"/>
          <w:sz w:val="24"/>
          <w:szCs w:val="36"/>
        </w:rPr>
        <w:t xml:space="preserve"> vision studio</w:t>
      </w:r>
      <w:r>
        <w:rPr>
          <w:rFonts w:hint="eastAsia"/>
          <w:sz w:val="24"/>
          <w:szCs w:val="36"/>
        </w:rPr>
        <w:t>通讯设置。</w:t>
      </w:r>
    </w:p>
    <w:p w:rsidR="00601644" w:rsidRDefault="005C384E">
      <w:pPr>
        <w:pStyle w:val="body1"/>
        <w:spacing w:beforeLines="50" w:afterLines="50" w:after="120"/>
        <w:ind w:firstLineChars="200" w:firstLine="480"/>
        <w:rPr>
          <w:sz w:val="24"/>
          <w:szCs w:val="36"/>
        </w:rPr>
      </w:pPr>
      <w:proofErr w:type="spellStart"/>
      <w:r>
        <w:rPr>
          <w:rFonts w:hint="eastAsia"/>
          <w:sz w:val="24"/>
          <w:szCs w:val="36"/>
        </w:rPr>
        <w:t>is_simulate</w:t>
      </w:r>
      <w:proofErr w:type="spellEnd"/>
      <w:r>
        <w:rPr>
          <w:rFonts w:hint="eastAsia"/>
          <w:sz w:val="24"/>
          <w:szCs w:val="36"/>
        </w:rPr>
        <w:t>：使用实际机器人时为</w:t>
      </w:r>
      <w:r>
        <w:rPr>
          <w:rFonts w:hint="eastAsia"/>
          <w:sz w:val="24"/>
          <w:szCs w:val="36"/>
        </w:rPr>
        <w:t>0</w:t>
      </w:r>
      <w:r>
        <w:rPr>
          <w:rFonts w:hint="eastAsia"/>
          <w:sz w:val="24"/>
          <w:szCs w:val="36"/>
        </w:rPr>
        <w:t>，使用</w:t>
      </w:r>
      <w:proofErr w:type="spellStart"/>
      <w:r>
        <w:rPr>
          <w:rFonts w:hint="eastAsia"/>
          <w:sz w:val="24"/>
          <w:szCs w:val="36"/>
        </w:rPr>
        <w:t>RoboGuide</w:t>
      </w:r>
      <w:proofErr w:type="spellEnd"/>
      <w:r>
        <w:rPr>
          <w:rFonts w:hint="eastAsia"/>
          <w:sz w:val="24"/>
          <w:szCs w:val="36"/>
        </w:rPr>
        <w:t>时为</w:t>
      </w:r>
      <w:r>
        <w:rPr>
          <w:rFonts w:hint="eastAsia"/>
          <w:sz w:val="24"/>
          <w:szCs w:val="36"/>
        </w:rPr>
        <w:t>1</w:t>
      </w:r>
      <w:r>
        <w:rPr>
          <w:rFonts w:hint="eastAsia"/>
          <w:sz w:val="24"/>
          <w:szCs w:val="36"/>
        </w:rPr>
        <w:t>；</w:t>
      </w:r>
    </w:p>
    <w:p w:rsidR="00601644" w:rsidRDefault="005C384E">
      <w:pPr>
        <w:pStyle w:val="body1"/>
        <w:spacing w:beforeLines="50" w:afterLines="50" w:after="120"/>
        <w:ind w:firstLineChars="200" w:firstLine="480"/>
        <w:rPr>
          <w:sz w:val="24"/>
          <w:szCs w:val="36"/>
        </w:rPr>
      </w:pPr>
      <w:r>
        <w:rPr>
          <w:rFonts w:hint="eastAsia"/>
          <w:sz w:val="24"/>
          <w:szCs w:val="36"/>
        </w:rPr>
        <w:t>tag</w:t>
      </w:r>
      <w:r>
        <w:rPr>
          <w:rFonts w:hint="eastAsia"/>
          <w:sz w:val="24"/>
          <w:szCs w:val="36"/>
        </w:rPr>
        <w:t>：</w:t>
      </w:r>
      <w:r>
        <w:rPr>
          <w:rFonts w:hint="eastAsia"/>
          <w:sz w:val="24"/>
          <w:szCs w:val="36"/>
        </w:rPr>
        <w:t>SM</w:t>
      </w:r>
      <w:r>
        <w:rPr>
          <w:rFonts w:hint="eastAsia"/>
          <w:sz w:val="24"/>
          <w:szCs w:val="36"/>
        </w:rPr>
        <w:t>通讯的标签，为三个字符，请输入‘：’；</w:t>
      </w:r>
    </w:p>
    <w:p w:rsidR="00601644" w:rsidRDefault="005C384E">
      <w:pPr>
        <w:pStyle w:val="body1"/>
        <w:spacing w:beforeLines="50" w:afterLines="50" w:after="120"/>
        <w:ind w:firstLineChars="200" w:firstLine="480"/>
        <w:rPr>
          <w:sz w:val="24"/>
          <w:szCs w:val="36"/>
        </w:rPr>
      </w:pPr>
      <w:proofErr w:type="spellStart"/>
      <w:r>
        <w:rPr>
          <w:rFonts w:hint="eastAsia"/>
          <w:sz w:val="24"/>
          <w:szCs w:val="36"/>
        </w:rPr>
        <w:t>time_out</w:t>
      </w:r>
      <w:proofErr w:type="spellEnd"/>
      <w:r>
        <w:rPr>
          <w:rFonts w:hint="eastAsia"/>
          <w:sz w:val="24"/>
          <w:szCs w:val="36"/>
        </w:rPr>
        <w:t>：</w:t>
      </w:r>
      <w:r>
        <w:rPr>
          <w:rFonts w:hint="eastAsia"/>
          <w:sz w:val="24"/>
          <w:szCs w:val="36"/>
        </w:rPr>
        <w:t>SM</w:t>
      </w:r>
      <w:r>
        <w:rPr>
          <w:rFonts w:hint="eastAsia"/>
          <w:sz w:val="24"/>
          <w:szCs w:val="36"/>
        </w:rPr>
        <w:t>通讯超时时间；</w:t>
      </w:r>
    </w:p>
    <w:p w:rsidR="00601644" w:rsidRDefault="005C384E">
      <w:pPr>
        <w:pStyle w:val="body1"/>
        <w:spacing w:beforeLines="50" w:afterLines="50" w:after="120"/>
        <w:ind w:firstLineChars="200" w:firstLine="480"/>
        <w:rPr>
          <w:sz w:val="24"/>
          <w:szCs w:val="36"/>
        </w:rPr>
      </w:pPr>
      <w:proofErr w:type="spellStart"/>
      <w:r>
        <w:rPr>
          <w:rFonts w:hint="eastAsia"/>
          <w:sz w:val="24"/>
          <w:szCs w:val="36"/>
        </w:rPr>
        <w:t>task_status</w:t>
      </w:r>
      <w:proofErr w:type="spellEnd"/>
      <w:r>
        <w:rPr>
          <w:rFonts w:hint="eastAsia"/>
          <w:sz w:val="24"/>
          <w:szCs w:val="36"/>
        </w:rPr>
        <w:t>：</w:t>
      </w:r>
      <w:proofErr w:type="spellStart"/>
      <w:r>
        <w:rPr>
          <w:rFonts w:hint="eastAsia"/>
          <w:sz w:val="24"/>
          <w:szCs w:val="36"/>
        </w:rPr>
        <w:t>sfr</w:t>
      </w:r>
      <w:proofErr w:type="spellEnd"/>
      <w:r>
        <w:rPr>
          <w:rFonts w:hint="eastAsia"/>
          <w:sz w:val="24"/>
          <w:szCs w:val="36"/>
        </w:rPr>
        <w:t xml:space="preserve"> vision studio</w:t>
      </w:r>
      <w:r>
        <w:rPr>
          <w:rFonts w:hint="eastAsia"/>
          <w:sz w:val="24"/>
          <w:szCs w:val="36"/>
        </w:rPr>
        <w:t>任务执行完成后，</w:t>
      </w:r>
      <w:r>
        <w:rPr>
          <w:rFonts w:hint="eastAsia"/>
          <w:sz w:val="24"/>
          <w:szCs w:val="36"/>
        </w:rPr>
        <w:t>FLAG[</w:t>
      </w:r>
      <w:proofErr w:type="spellStart"/>
      <w:r>
        <w:rPr>
          <w:rFonts w:hint="eastAsia"/>
          <w:sz w:val="24"/>
          <w:szCs w:val="36"/>
        </w:rPr>
        <w:t>task_status</w:t>
      </w:r>
      <w:proofErr w:type="spellEnd"/>
      <w:r>
        <w:rPr>
          <w:rFonts w:hint="eastAsia"/>
          <w:sz w:val="24"/>
          <w:szCs w:val="36"/>
        </w:rPr>
        <w:t>] = ON</w:t>
      </w:r>
      <w:r>
        <w:rPr>
          <w:rFonts w:hint="eastAsia"/>
          <w:sz w:val="24"/>
          <w:szCs w:val="36"/>
        </w:rPr>
        <w:t>。</w:t>
      </w:r>
    </w:p>
    <w:p w:rsidR="00601644" w:rsidRDefault="005C384E">
      <w:pPr>
        <w:pStyle w:val="body1"/>
        <w:numPr>
          <w:ilvl w:val="0"/>
          <w:numId w:val="5"/>
        </w:numPr>
        <w:spacing w:beforeLines="50" w:afterLines="50" w:after="120"/>
        <w:ind w:firstLineChars="200" w:firstLine="480"/>
        <w:rPr>
          <w:sz w:val="24"/>
          <w:szCs w:val="36"/>
        </w:rPr>
      </w:pPr>
      <w:r>
        <w:rPr>
          <w:rFonts w:hint="eastAsia"/>
          <w:sz w:val="24"/>
          <w:szCs w:val="36"/>
        </w:rPr>
        <w:t>通讯连接</w:t>
      </w:r>
    </w:p>
    <w:tbl>
      <w:tblPr>
        <w:tblW w:w="0" w:type="auto"/>
        <w:tblLook w:val="04A0" w:firstRow="1" w:lastRow="0" w:firstColumn="1" w:lastColumn="0" w:noHBand="0" w:noVBand="1"/>
      </w:tblPr>
      <w:tblGrid>
        <w:gridCol w:w="9549"/>
      </w:tblGrid>
      <w:tr w:rsidR="00601644">
        <w:tc>
          <w:tcPr>
            <w:tcW w:w="9549" w:type="dxa"/>
            <w:shd w:val="clear" w:color="auto" w:fill="auto"/>
            <w:vAlign w:val="center"/>
          </w:tcPr>
          <w:p w:rsidR="00601644" w:rsidRDefault="00700A68">
            <w:pPr>
              <w:jc w:val="center"/>
              <w:rPr>
                <w:lang w:eastAsia="zh-CN"/>
              </w:rPr>
            </w:pPr>
            <w:r>
              <w:pict>
                <v:shape id="_x0000_i1034" type="#_x0000_t75" style="width:466.95pt;height:70.4pt">
                  <v:imagedata r:id="rId21" o:title=""/>
                </v:shape>
              </w:pict>
            </w:r>
          </w:p>
        </w:tc>
      </w:tr>
      <w:tr w:rsidR="00601644">
        <w:trPr>
          <w:trHeight w:val="397"/>
        </w:trPr>
        <w:tc>
          <w:tcPr>
            <w:tcW w:w="9549" w:type="dxa"/>
            <w:shd w:val="clear" w:color="auto" w:fill="auto"/>
            <w:vAlign w:val="center"/>
          </w:tcPr>
          <w:p w:rsidR="00601644" w:rsidRDefault="005C384E">
            <w:pPr>
              <w:jc w:val="center"/>
              <w:rPr>
                <w:lang w:eastAsia="zh-CN"/>
              </w:rPr>
            </w:pPr>
            <w:r>
              <w:rPr>
                <w:rFonts w:ascii="等线 Light" w:eastAsia="黑体" w:hAnsi="等线 Light" w:hint="eastAsia"/>
                <w:kern w:val="2"/>
                <w:sz w:val="20"/>
                <w:lang w:eastAsia="zh-CN"/>
              </w:rPr>
              <w:lastRenderedPageBreak/>
              <w:t>图</w:t>
            </w:r>
            <w:r>
              <w:rPr>
                <w:rFonts w:ascii="等线 Light" w:eastAsia="黑体" w:hAnsi="等线 Light" w:hint="eastAsia"/>
                <w:kern w:val="2"/>
                <w:sz w:val="20"/>
                <w:lang w:eastAsia="zh-CN"/>
              </w:rPr>
              <w:t xml:space="preserve"> </w:t>
            </w:r>
            <w:r>
              <w:rPr>
                <w:rFonts w:ascii="等线 Light" w:eastAsia="黑体" w:hAnsi="等线 Light"/>
                <w:kern w:val="2"/>
                <w:sz w:val="20"/>
                <w:lang w:eastAsia="zh-CN"/>
              </w:rPr>
              <w:t>3.</w:t>
            </w:r>
            <w:r>
              <w:rPr>
                <w:rFonts w:ascii="等线 Light" w:eastAsia="黑体" w:hAnsi="等线 Light" w:hint="eastAsia"/>
                <w:kern w:val="2"/>
                <w:sz w:val="20"/>
                <w:lang w:eastAsia="zh-CN"/>
              </w:rPr>
              <w:t xml:space="preserve">5.2 </w:t>
            </w:r>
            <w:r>
              <w:rPr>
                <w:rFonts w:ascii="等线 Light" w:eastAsia="黑体" w:hAnsi="等线 Light" w:hint="eastAsia"/>
                <w:kern w:val="2"/>
                <w:sz w:val="20"/>
                <w:lang w:eastAsia="zh-CN"/>
              </w:rPr>
              <w:t>通讯连接</w:t>
            </w:r>
          </w:p>
        </w:tc>
      </w:tr>
    </w:tbl>
    <w:p w:rsidR="00601644" w:rsidRDefault="005C384E">
      <w:pPr>
        <w:pStyle w:val="body1"/>
        <w:spacing w:beforeLines="50" w:afterLines="50" w:after="120"/>
        <w:ind w:firstLineChars="200" w:firstLine="480"/>
        <w:rPr>
          <w:sz w:val="24"/>
          <w:szCs w:val="36"/>
        </w:rPr>
      </w:pPr>
      <w:r>
        <w:rPr>
          <w:rFonts w:hint="eastAsia"/>
          <w:sz w:val="24"/>
          <w:szCs w:val="36"/>
        </w:rPr>
        <w:t>CALL ISIGHT_CONN</w:t>
      </w:r>
    </w:p>
    <w:p w:rsidR="00601644" w:rsidRDefault="005C384E">
      <w:pPr>
        <w:pStyle w:val="body1"/>
        <w:spacing w:beforeLines="50" w:afterLines="50" w:after="120"/>
        <w:ind w:firstLineChars="200" w:firstLine="480"/>
        <w:rPr>
          <w:sz w:val="24"/>
          <w:szCs w:val="36"/>
        </w:rPr>
      </w:pPr>
      <w:r>
        <w:rPr>
          <w:rFonts w:hint="eastAsia"/>
          <w:sz w:val="24"/>
          <w:szCs w:val="36"/>
        </w:rPr>
        <w:t>连接</w:t>
      </w:r>
      <w:proofErr w:type="spellStart"/>
      <w:r>
        <w:rPr>
          <w:rFonts w:hint="eastAsia"/>
          <w:sz w:val="24"/>
          <w:szCs w:val="36"/>
        </w:rPr>
        <w:t>sfr</w:t>
      </w:r>
      <w:proofErr w:type="spellEnd"/>
      <w:r>
        <w:rPr>
          <w:rFonts w:hint="eastAsia"/>
          <w:sz w:val="24"/>
          <w:szCs w:val="36"/>
        </w:rPr>
        <w:t xml:space="preserve"> vision studio</w:t>
      </w:r>
      <w:r>
        <w:rPr>
          <w:rFonts w:hint="eastAsia"/>
          <w:sz w:val="24"/>
          <w:szCs w:val="36"/>
        </w:rPr>
        <w:t>。</w:t>
      </w:r>
    </w:p>
    <w:p w:rsidR="00601644" w:rsidRDefault="005C384E">
      <w:pPr>
        <w:pStyle w:val="body1"/>
        <w:numPr>
          <w:ilvl w:val="0"/>
          <w:numId w:val="5"/>
        </w:numPr>
        <w:spacing w:beforeLines="50" w:afterLines="50" w:after="120"/>
        <w:ind w:firstLineChars="200" w:firstLine="480"/>
        <w:rPr>
          <w:sz w:val="24"/>
          <w:szCs w:val="36"/>
        </w:rPr>
      </w:pPr>
      <w:r>
        <w:rPr>
          <w:rFonts w:hint="eastAsia"/>
          <w:sz w:val="24"/>
          <w:szCs w:val="36"/>
        </w:rPr>
        <w:t>通讯断开</w:t>
      </w:r>
    </w:p>
    <w:tbl>
      <w:tblPr>
        <w:tblW w:w="0" w:type="auto"/>
        <w:tblLook w:val="04A0" w:firstRow="1" w:lastRow="0" w:firstColumn="1" w:lastColumn="0" w:noHBand="0" w:noVBand="1"/>
      </w:tblPr>
      <w:tblGrid>
        <w:gridCol w:w="9549"/>
      </w:tblGrid>
      <w:tr w:rsidR="00601644">
        <w:tc>
          <w:tcPr>
            <w:tcW w:w="9549" w:type="dxa"/>
            <w:shd w:val="clear" w:color="auto" w:fill="auto"/>
            <w:vAlign w:val="center"/>
          </w:tcPr>
          <w:p w:rsidR="00601644" w:rsidRDefault="00700A68">
            <w:pPr>
              <w:jc w:val="center"/>
              <w:rPr>
                <w:lang w:eastAsia="zh-CN"/>
              </w:rPr>
            </w:pPr>
            <w:r>
              <w:pict>
                <v:shape id="_x0000_i1035" type="#_x0000_t75" style="width:468pt;height:75.75pt">
                  <v:imagedata r:id="rId22" o:title=""/>
                </v:shape>
              </w:pict>
            </w:r>
          </w:p>
        </w:tc>
      </w:tr>
      <w:tr w:rsidR="00601644">
        <w:trPr>
          <w:trHeight w:val="397"/>
        </w:trPr>
        <w:tc>
          <w:tcPr>
            <w:tcW w:w="9549" w:type="dxa"/>
            <w:shd w:val="clear" w:color="auto" w:fill="auto"/>
            <w:vAlign w:val="center"/>
          </w:tcPr>
          <w:p w:rsidR="00601644" w:rsidRDefault="005C384E">
            <w:pPr>
              <w:jc w:val="center"/>
              <w:rPr>
                <w:lang w:eastAsia="zh-CN"/>
              </w:rPr>
            </w:pPr>
            <w:r>
              <w:rPr>
                <w:rFonts w:ascii="等线 Light" w:eastAsia="黑体" w:hAnsi="等线 Light" w:hint="eastAsia"/>
                <w:kern w:val="2"/>
                <w:sz w:val="20"/>
                <w:lang w:eastAsia="zh-CN"/>
              </w:rPr>
              <w:t>图</w:t>
            </w:r>
            <w:r>
              <w:rPr>
                <w:rFonts w:ascii="等线 Light" w:eastAsia="黑体" w:hAnsi="等线 Light" w:hint="eastAsia"/>
                <w:kern w:val="2"/>
                <w:sz w:val="20"/>
                <w:lang w:eastAsia="zh-CN"/>
              </w:rPr>
              <w:t xml:space="preserve"> </w:t>
            </w:r>
            <w:r>
              <w:rPr>
                <w:rFonts w:ascii="等线 Light" w:eastAsia="黑体" w:hAnsi="等线 Light"/>
                <w:kern w:val="2"/>
                <w:sz w:val="20"/>
                <w:lang w:eastAsia="zh-CN"/>
              </w:rPr>
              <w:t>3.</w:t>
            </w:r>
            <w:r>
              <w:rPr>
                <w:rFonts w:ascii="等线 Light" w:eastAsia="黑体" w:hAnsi="等线 Light" w:hint="eastAsia"/>
                <w:kern w:val="2"/>
                <w:sz w:val="20"/>
                <w:lang w:eastAsia="zh-CN"/>
              </w:rPr>
              <w:t xml:space="preserve">5.3 </w:t>
            </w:r>
            <w:r>
              <w:rPr>
                <w:rFonts w:ascii="等线 Light" w:eastAsia="黑体" w:hAnsi="等线 Light" w:hint="eastAsia"/>
                <w:kern w:val="2"/>
                <w:sz w:val="20"/>
                <w:lang w:eastAsia="zh-CN"/>
              </w:rPr>
              <w:t>通讯断开</w:t>
            </w:r>
          </w:p>
        </w:tc>
      </w:tr>
    </w:tbl>
    <w:p w:rsidR="00601644" w:rsidRDefault="005C384E">
      <w:pPr>
        <w:pStyle w:val="body1"/>
        <w:spacing w:beforeLines="50" w:afterLines="50" w:after="120"/>
        <w:ind w:firstLineChars="200" w:firstLine="480"/>
        <w:rPr>
          <w:sz w:val="24"/>
          <w:szCs w:val="36"/>
        </w:rPr>
      </w:pPr>
      <w:r>
        <w:rPr>
          <w:rFonts w:hint="eastAsia"/>
          <w:sz w:val="24"/>
          <w:szCs w:val="36"/>
        </w:rPr>
        <w:t>CALL ISIGHT_DISC</w:t>
      </w:r>
    </w:p>
    <w:p w:rsidR="00601644" w:rsidRDefault="005C384E">
      <w:pPr>
        <w:pStyle w:val="body1"/>
        <w:spacing w:beforeLines="50" w:afterLines="50" w:after="120"/>
        <w:ind w:firstLineChars="200" w:firstLine="480"/>
        <w:rPr>
          <w:sz w:val="24"/>
          <w:szCs w:val="36"/>
        </w:rPr>
      </w:pPr>
      <w:r>
        <w:rPr>
          <w:rFonts w:hint="eastAsia"/>
          <w:sz w:val="24"/>
          <w:szCs w:val="36"/>
        </w:rPr>
        <w:t>断开</w:t>
      </w:r>
      <w:proofErr w:type="spellStart"/>
      <w:r>
        <w:rPr>
          <w:rFonts w:hint="eastAsia"/>
          <w:sz w:val="24"/>
          <w:szCs w:val="36"/>
        </w:rPr>
        <w:t>sfr</w:t>
      </w:r>
      <w:proofErr w:type="spellEnd"/>
      <w:r>
        <w:rPr>
          <w:rFonts w:hint="eastAsia"/>
          <w:sz w:val="24"/>
          <w:szCs w:val="36"/>
        </w:rPr>
        <w:t xml:space="preserve"> vision studio</w:t>
      </w:r>
      <w:r>
        <w:rPr>
          <w:rFonts w:hint="eastAsia"/>
          <w:sz w:val="24"/>
          <w:szCs w:val="36"/>
        </w:rPr>
        <w:t>。</w:t>
      </w:r>
    </w:p>
    <w:p w:rsidR="00601644" w:rsidRDefault="005C384E">
      <w:pPr>
        <w:pStyle w:val="body1"/>
        <w:numPr>
          <w:ilvl w:val="0"/>
          <w:numId w:val="5"/>
        </w:numPr>
        <w:spacing w:beforeLines="50" w:afterLines="50" w:after="120"/>
        <w:ind w:firstLineChars="200" w:firstLine="480"/>
        <w:rPr>
          <w:sz w:val="24"/>
          <w:szCs w:val="36"/>
        </w:rPr>
      </w:pPr>
      <w:r>
        <w:rPr>
          <w:rFonts w:hint="eastAsia"/>
          <w:sz w:val="24"/>
          <w:szCs w:val="36"/>
        </w:rPr>
        <w:t>视觉任务触发</w:t>
      </w:r>
    </w:p>
    <w:tbl>
      <w:tblPr>
        <w:tblW w:w="0" w:type="auto"/>
        <w:tblLook w:val="04A0" w:firstRow="1" w:lastRow="0" w:firstColumn="1" w:lastColumn="0" w:noHBand="0" w:noVBand="1"/>
      </w:tblPr>
      <w:tblGrid>
        <w:gridCol w:w="9549"/>
      </w:tblGrid>
      <w:tr w:rsidR="00601644">
        <w:tc>
          <w:tcPr>
            <w:tcW w:w="9549" w:type="dxa"/>
            <w:shd w:val="clear" w:color="auto" w:fill="auto"/>
            <w:vAlign w:val="center"/>
          </w:tcPr>
          <w:p w:rsidR="00601644" w:rsidRDefault="00700A68">
            <w:pPr>
              <w:jc w:val="center"/>
              <w:rPr>
                <w:lang w:eastAsia="zh-CN"/>
              </w:rPr>
            </w:pPr>
            <w:r>
              <w:pict>
                <v:shape id="_x0000_i1036" type="#_x0000_t75" style="width:466.95pt;height:270.25pt">
                  <v:imagedata r:id="rId23" o:title=""/>
                </v:shape>
              </w:pict>
            </w:r>
          </w:p>
        </w:tc>
      </w:tr>
      <w:tr w:rsidR="00601644">
        <w:trPr>
          <w:trHeight w:val="397"/>
        </w:trPr>
        <w:tc>
          <w:tcPr>
            <w:tcW w:w="9549" w:type="dxa"/>
            <w:shd w:val="clear" w:color="auto" w:fill="auto"/>
            <w:vAlign w:val="center"/>
          </w:tcPr>
          <w:p w:rsidR="00601644" w:rsidRDefault="005C384E">
            <w:pPr>
              <w:jc w:val="center"/>
              <w:rPr>
                <w:lang w:eastAsia="zh-CN"/>
              </w:rPr>
            </w:pPr>
            <w:r>
              <w:rPr>
                <w:rFonts w:ascii="等线 Light" w:eastAsia="黑体" w:hAnsi="等线 Light" w:hint="eastAsia"/>
                <w:kern w:val="2"/>
                <w:sz w:val="20"/>
                <w:lang w:eastAsia="zh-CN"/>
              </w:rPr>
              <w:t>图</w:t>
            </w:r>
            <w:r>
              <w:rPr>
                <w:rFonts w:ascii="等线 Light" w:eastAsia="黑体" w:hAnsi="等线 Light" w:hint="eastAsia"/>
                <w:kern w:val="2"/>
                <w:sz w:val="20"/>
                <w:lang w:eastAsia="zh-CN"/>
              </w:rPr>
              <w:t xml:space="preserve"> </w:t>
            </w:r>
            <w:r>
              <w:rPr>
                <w:rFonts w:ascii="等线 Light" w:eastAsia="黑体" w:hAnsi="等线 Light"/>
                <w:kern w:val="2"/>
                <w:sz w:val="20"/>
                <w:lang w:eastAsia="zh-CN"/>
              </w:rPr>
              <w:t>3.</w:t>
            </w:r>
            <w:r>
              <w:rPr>
                <w:rFonts w:ascii="等线 Light" w:eastAsia="黑体" w:hAnsi="等线 Light" w:hint="eastAsia"/>
                <w:kern w:val="2"/>
                <w:sz w:val="20"/>
                <w:lang w:eastAsia="zh-CN"/>
              </w:rPr>
              <w:t xml:space="preserve">5.4 </w:t>
            </w:r>
            <w:r>
              <w:rPr>
                <w:rFonts w:ascii="等线 Light" w:eastAsia="黑体" w:hAnsi="等线 Light" w:hint="eastAsia"/>
                <w:kern w:val="2"/>
                <w:sz w:val="20"/>
                <w:lang w:eastAsia="zh-CN"/>
              </w:rPr>
              <w:t>视觉任务触发</w:t>
            </w:r>
          </w:p>
        </w:tc>
      </w:tr>
    </w:tbl>
    <w:p w:rsidR="00601644" w:rsidRDefault="005C384E">
      <w:pPr>
        <w:pStyle w:val="body1"/>
        <w:spacing w:beforeLines="50" w:afterLines="50" w:after="120"/>
        <w:ind w:firstLineChars="200" w:firstLine="480"/>
        <w:rPr>
          <w:sz w:val="24"/>
          <w:szCs w:val="36"/>
        </w:rPr>
      </w:pPr>
      <w:r>
        <w:rPr>
          <w:rFonts w:hint="eastAsia"/>
          <w:sz w:val="24"/>
          <w:szCs w:val="36"/>
        </w:rPr>
        <w:t>CALL ISIGHT_TRIG</w:t>
      </w:r>
    </w:p>
    <w:p w:rsidR="00601644" w:rsidRDefault="005C384E">
      <w:pPr>
        <w:pStyle w:val="body1"/>
        <w:spacing w:beforeLines="50" w:afterLines="50" w:after="120"/>
        <w:ind w:firstLineChars="200" w:firstLine="480"/>
        <w:rPr>
          <w:sz w:val="24"/>
          <w:szCs w:val="36"/>
        </w:rPr>
      </w:pPr>
      <w:r>
        <w:rPr>
          <w:rFonts w:hint="eastAsia"/>
          <w:sz w:val="24"/>
          <w:szCs w:val="36"/>
        </w:rPr>
        <w:t>触发</w:t>
      </w:r>
      <w:proofErr w:type="spellStart"/>
      <w:r>
        <w:rPr>
          <w:rFonts w:hint="eastAsia"/>
          <w:sz w:val="24"/>
          <w:szCs w:val="36"/>
        </w:rPr>
        <w:t>sfr</w:t>
      </w:r>
      <w:proofErr w:type="spellEnd"/>
      <w:r>
        <w:rPr>
          <w:rFonts w:hint="eastAsia"/>
          <w:sz w:val="24"/>
          <w:szCs w:val="36"/>
        </w:rPr>
        <w:t xml:space="preserve"> vision</w:t>
      </w:r>
      <w:r>
        <w:rPr>
          <w:rFonts w:hint="eastAsia"/>
          <w:sz w:val="24"/>
          <w:szCs w:val="36"/>
        </w:rPr>
        <w:t>中的任务。</w:t>
      </w:r>
    </w:p>
    <w:p w:rsidR="00601644" w:rsidRDefault="005C384E">
      <w:pPr>
        <w:pStyle w:val="body1"/>
        <w:spacing w:beforeLines="50" w:afterLines="50" w:after="120"/>
        <w:ind w:firstLineChars="200" w:firstLine="480"/>
        <w:rPr>
          <w:sz w:val="24"/>
          <w:szCs w:val="36"/>
        </w:rPr>
      </w:pPr>
      <w:r>
        <w:rPr>
          <w:rFonts w:hint="eastAsia"/>
          <w:sz w:val="24"/>
          <w:szCs w:val="36"/>
        </w:rPr>
        <w:t>通过修改</w:t>
      </w:r>
      <w:r>
        <w:rPr>
          <w:rFonts w:hint="eastAsia"/>
          <w:sz w:val="24"/>
          <w:szCs w:val="36"/>
        </w:rPr>
        <w:t>R</w:t>
      </w:r>
      <w:r>
        <w:rPr>
          <w:rFonts w:hint="eastAsia"/>
          <w:sz w:val="24"/>
          <w:szCs w:val="36"/>
        </w:rPr>
        <w:t>寄存器内的</w:t>
      </w:r>
      <w:proofErr w:type="gramStart"/>
      <w:r>
        <w:rPr>
          <w:rFonts w:hint="eastAsia"/>
          <w:sz w:val="24"/>
          <w:szCs w:val="36"/>
        </w:rPr>
        <w:t>值实现</w:t>
      </w:r>
      <w:proofErr w:type="gramEnd"/>
      <w:r>
        <w:rPr>
          <w:rFonts w:hint="eastAsia"/>
          <w:sz w:val="24"/>
          <w:szCs w:val="36"/>
        </w:rPr>
        <w:t>不同功能。</w:t>
      </w:r>
    </w:p>
    <w:p w:rsidR="00601644" w:rsidRDefault="005C384E">
      <w:pPr>
        <w:pStyle w:val="body1"/>
        <w:numPr>
          <w:ilvl w:val="0"/>
          <w:numId w:val="5"/>
        </w:numPr>
        <w:spacing w:beforeLines="50" w:afterLines="50" w:after="120"/>
        <w:ind w:firstLineChars="200" w:firstLine="480"/>
        <w:rPr>
          <w:sz w:val="24"/>
          <w:szCs w:val="36"/>
        </w:rPr>
      </w:pPr>
      <w:r>
        <w:rPr>
          <w:rFonts w:hint="eastAsia"/>
          <w:sz w:val="24"/>
          <w:szCs w:val="36"/>
        </w:rPr>
        <w:t>连续扫描</w:t>
      </w:r>
    </w:p>
    <w:p w:rsidR="00601644" w:rsidRDefault="005C384E">
      <w:pPr>
        <w:pStyle w:val="body1"/>
        <w:spacing w:beforeLines="50" w:afterLines="50" w:after="120"/>
        <w:ind w:firstLineChars="200" w:firstLine="480"/>
        <w:rPr>
          <w:sz w:val="24"/>
          <w:szCs w:val="36"/>
        </w:rPr>
      </w:pPr>
      <w:r>
        <w:rPr>
          <w:rFonts w:hint="eastAsia"/>
          <w:sz w:val="24"/>
          <w:szCs w:val="36"/>
        </w:rPr>
        <w:lastRenderedPageBreak/>
        <w:t>RUN ISIGHT_SCAN</w:t>
      </w:r>
    </w:p>
    <w:p w:rsidR="00601644" w:rsidRDefault="005C384E">
      <w:pPr>
        <w:pStyle w:val="body1"/>
        <w:spacing w:beforeLines="50" w:afterLines="50" w:after="120"/>
        <w:ind w:firstLineChars="200" w:firstLine="480"/>
        <w:rPr>
          <w:sz w:val="24"/>
          <w:szCs w:val="36"/>
        </w:rPr>
      </w:pPr>
      <w:r>
        <w:rPr>
          <w:rFonts w:hint="eastAsia"/>
          <w:sz w:val="24"/>
          <w:szCs w:val="36"/>
        </w:rPr>
        <w:t>触发</w:t>
      </w:r>
      <w:proofErr w:type="spellStart"/>
      <w:r>
        <w:rPr>
          <w:rFonts w:hint="eastAsia"/>
          <w:sz w:val="24"/>
          <w:szCs w:val="36"/>
        </w:rPr>
        <w:t>sfr</w:t>
      </w:r>
      <w:proofErr w:type="spellEnd"/>
      <w:r>
        <w:rPr>
          <w:rFonts w:hint="eastAsia"/>
          <w:sz w:val="24"/>
          <w:szCs w:val="36"/>
        </w:rPr>
        <w:t xml:space="preserve"> vision</w:t>
      </w:r>
      <w:r>
        <w:rPr>
          <w:rFonts w:hint="eastAsia"/>
          <w:sz w:val="24"/>
          <w:szCs w:val="36"/>
        </w:rPr>
        <w:t>中的（连续扫描）任务。</w:t>
      </w:r>
    </w:p>
    <w:p w:rsidR="00601644" w:rsidRDefault="005C384E">
      <w:pPr>
        <w:pStyle w:val="body1"/>
        <w:spacing w:beforeLines="50" w:afterLines="50" w:after="120"/>
        <w:ind w:firstLineChars="200" w:firstLine="480"/>
        <w:rPr>
          <w:sz w:val="24"/>
          <w:szCs w:val="36"/>
        </w:rPr>
      </w:pPr>
      <w:r>
        <w:rPr>
          <w:rFonts w:hint="eastAsia"/>
          <w:sz w:val="24"/>
          <w:szCs w:val="36"/>
        </w:rPr>
        <w:t>通过修改</w:t>
      </w:r>
      <w:r>
        <w:rPr>
          <w:rFonts w:hint="eastAsia"/>
          <w:sz w:val="24"/>
          <w:szCs w:val="36"/>
        </w:rPr>
        <w:t>R</w:t>
      </w:r>
      <w:r>
        <w:rPr>
          <w:rFonts w:hint="eastAsia"/>
          <w:sz w:val="24"/>
          <w:szCs w:val="36"/>
        </w:rPr>
        <w:t>寄存器内的</w:t>
      </w:r>
      <w:proofErr w:type="gramStart"/>
      <w:r>
        <w:rPr>
          <w:rFonts w:hint="eastAsia"/>
          <w:sz w:val="24"/>
          <w:szCs w:val="36"/>
        </w:rPr>
        <w:t>值实现</w:t>
      </w:r>
      <w:proofErr w:type="gramEnd"/>
      <w:r>
        <w:rPr>
          <w:rFonts w:hint="eastAsia"/>
          <w:sz w:val="24"/>
          <w:szCs w:val="36"/>
        </w:rPr>
        <w:t>不同功能。</w:t>
      </w:r>
    </w:p>
    <w:tbl>
      <w:tblPr>
        <w:tblW w:w="0" w:type="auto"/>
        <w:tblLook w:val="04A0" w:firstRow="1" w:lastRow="0" w:firstColumn="1" w:lastColumn="0" w:noHBand="0" w:noVBand="1"/>
      </w:tblPr>
      <w:tblGrid>
        <w:gridCol w:w="9549"/>
      </w:tblGrid>
      <w:tr w:rsidR="00601644">
        <w:tc>
          <w:tcPr>
            <w:tcW w:w="9549" w:type="dxa"/>
            <w:shd w:val="clear" w:color="auto" w:fill="auto"/>
            <w:vAlign w:val="center"/>
          </w:tcPr>
          <w:p w:rsidR="00601644" w:rsidRDefault="00700A68">
            <w:pPr>
              <w:jc w:val="center"/>
              <w:rPr>
                <w:lang w:eastAsia="zh-CN"/>
              </w:rPr>
            </w:pPr>
            <w:r>
              <w:pict>
                <v:shape id="_x0000_i1037" type="#_x0000_t75" style="width:466.4pt;height:140.25pt">
                  <v:imagedata r:id="rId24" o:title=""/>
                </v:shape>
              </w:pict>
            </w:r>
          </w:p>
        </w:tc>
      </w:tr>
      <w:tr w:rsidR="00601644">
        <w:trPr>
          <w:trHeight w:val="397"/>
        </w:trPr>
        <w:tc>
          <w:tcPr>
            <w:tcW w:w="9549" w:type="dxa"/>
            <w:shd w:val="clear" w:color="auto" w:fill="auto"/>
            <w:vAlign w:val="center"/>
          </w:tcPr>
          <w:p w:rsidR="00601644" w:rsidRDefault="005C384E">
            <w:pPr>
              <w:jc w:val="center"/>
              <w:rPr>
                <w:lang w:eastAsia="zh-CN"/>
              </w:rPr>
            </w:pPr>
            <w:r>
              <w:rPr>
                <w:rFonts w:ascii="等线 Light" w:eastAsia="黑体" w:hAnsi="等线 Light" w:hint="eastAsia"/>
                <w:kern w:val="2"/>
                <w:sz w:val="20"/>
                <w:lang w:eastAsia="zh-CN"/>
              </w:rPr>
              <w:t>图</w:t>
            </w:r>
            <w:r>
              <w:rPr>
                <w:rFonts w:ascii="等线 Light" w:eastAsia="黑体" w:hAnsi="等线 Light" w:hint="eastAsia"/>
                <w:kern w:val="2"/>
                <w:sz w:val="20"/>
                <w:lang w:eastAsia="zh-CN"/>
              </w:rPr>
              <w:t xml:space="preserve"> </w:t>
            </w:r>
            <w:r>
              <w:rPr>
                <w:rFonts w:ascii="等线 Light" w:eastAsia="黑体" w:hAnsi="等线 Light"/>
                <w:kern w:val="2"/>
                <w:sz w:val="20"/>
                <w:lang w:eastAsia="zh-CN"/>
              </w:rPr>
              <w:t>3.</w:t>
            </w:r>
            <w:r>
              <w:rPr>
                <w:rFonts w:ascii="等线 Light" w:eastAsia="黑体" w:hAnsi="等线 Light" w:hint="eastAsia"/>
                <w:kern w:val="2"/>
                <w:sz w:val="20"/>
                <w:lang w:eastAsia="zh-CN"/>
              </w:rPr>
              <w:t xml:space="preserve">5.5 </w:t>
            </w:r>
            <w:r>
              <w:rPr>
                <w:rFonts w:ascii="等线 Light" w:eastAsia="黑体" w:hAnsi="等线 Light" w:hint="eastAsia"/>
                <w:kern w:val="2"/>
                <w:sz w:val="20"/>
                <w:lang w:eastAsia="zh-CN"/>
              </w:rPr>
              <w:t>视觉任务（连续扫描）触发</w:t>
            </w:r>
          </w:p>
        </w:tc>
      </w:tr>
    </w:tbl>
    <w:p w:rsidR="00601644" w:rsidRDefault="005C384E">
      <w:pPr>
        <w:pStyle w:val="body1"/>
        <w:numPr>
          <w:ilvl w:val="0"/>
          <w:numId w:val="5"/>
        </w:numPr>
        <w:spacing w:beforeLines="50" w:afterLines="50" w:after="120"/>
        <w:ind w:firstLineChars="200" w:firstLine="480"/>
        <w:rPr>
          <w:sz w:val="24"/>
          <w:szCs w:val="36"/>
        </w:rPr>
      </w:pPr>
      <w:r>
        <w:rPr>
          <w:rFonts w:hint="eastAsia"/>
          <w:sz w:val="24"/>
          <w:szCs w:val="36"/>
        </w:rPr>
        <w:t>视觉任务结果获取</w:t>
      </w:r>
    </w:p>
    <w:tbl>
      <w:tblPr>
        <w:tblW w:w="0" w:type="auto"/>
        <w:tblLook w:val="04A0" w:firstRow="1" w:lastRow="0" w:firstColumn="1" w:lastColumn="0" w:noHBand="0" w:noVBand="1"/>
      </w:tblPr>
      <w:tblGrid>
        <w:gridCol w:w="9549"/>
      </w:tblGrid>
      <w:tr w:rsidR="00601644">
        <w:tc>
          <w:tcPr>
            <w:tcW w:w="9549" w:type="dxa"/>
            <w:shd w:val="clear" w:color="auto" w:fill="auto"/>
            <w:vAlign w:val="center"/>
          </w:tcPr>
          <w:p w:rsidR="00601644" w:rsidRDefault="00700A68">
            <w:pPr>
              <w:jc w:val="center"/>
              <w:rPr>
                <w:lang w:eastAsia="zh-CN"/>
              </w:rPr>
            </w:pPr>
            <w:r>
              <w:pict>
                <v:shape id="_x0000_i1038" type="#_x0000_t75" style="width:466.4pt;height:75.75pt">
                  <v:imagedata r:id="rId25" o:title=""/>
                </v:shape>
              </w:pict>
            </w:r>
          </w:p>
        </w:tc>
      </w:tr>
      <w:tr w:rsidR="00601644">
        <w:trPr>
          <w:trHeight w:val="397"/>
        </w:trPr>
        <w:tc>
          <w:tcPr>
            <w:tcW w:w="9549" w:type="dxa"/>
            <w:shd w:val="clear" w:color="auto" w:fill="auto"/>
            <w:vAlign w:val="center"/>
          </w:tcPr>
          <w:p w:rsidR="00601644" w:rsidRDefault="005C384E">
            <w:pPr>
              <w:jc w:val="center"/>
              <w:rPr>
                <w:lang w:eastAsia="zh-CN"/>
              </w:rPr>
            </w:pPr>
            <w:r>
              <w:rPr>
                <w:rFonts w:ascii="等线 Light" w:eastAsia="黑体" w:hAnsi="等线 Light" w:hint="eastAsia"/>
                <w:kern w:val="2"/>
                <w:sz w:val="20"/>
                <w:lang w:eastAsia="zh-CN"/>
              </w:rPr>
              <w:t>图</w:t>
            </w:r>
            <w:r>
              <w:rPr>
                <w:rFonts w:ascii="等线 Light" w:eastAsia="黑体" w:hAnsi="等线 Light" w:hint="eastAsia"/>
                <w:kern w:val="2"/>
                <w:sz w:val="20"/>
                <w:lang w:eastAsia="zh-CN"/>
              </w:rPr>
              <w:t xml:space="preserve"> </w:t>
            </w:r>
            <w:r>
              <w:rPr>
                <w:rFonts w:ascii="等线 Light" w:eastAsia="黑体" w:hAnsi="等线 Light"/>
                <w:kern w:val="2"/>
                <w:sz w:val="20"/>
                <w:lang w:eastAsia="zh-CN"/>
              </w:rPr>
              <w:t>3.</w:t>
            </w:r>
            <w:r>
              <w:rPr>
                <w:rFonts w:ascii="等线 Light" w:eastAsia="黑体" w:hAnsi="等线 Light" w:hint="eastAsia"/>
                <w:kern w:val="2"/>
                <w:sz w:val="20"/>
                <w:lang w:eastAsia="zh-CN"/>
              </w:rPr>
              <w:t xml:space="preserve">5.6 </w:t>
            </w:r>
            <w:r>
              <w:rPr>
                <w:rFonts w:ascii="等线 Light" w:eastAsia="黑体" w:hAnsi="等线 Light" w:hint="eastAsia"/>
                <w:kern w:val="2"/>
                <w:sz w:val="20"/>
                <w:lang w:eastAsia="zh-CN"/>
              </w:rPr>
              <w:t>视觉任务结果获取</w:t>
            </w:r>
          </w:p>
        </w:tc>
      </w:tr>
    </w:tbl>
    <w:p w:rsidR="00601644" w:rsidRDefault="005C384E">
      <w:pPr>
        <w:pStyle w:val="body1"/>
        <w:spacing w:beforeLines="50" w:afterLines="50" w:after="120"/>
        <w:ind w:firstLineChars="200" w:firstLine="480"/>
        <w:rPr>
          <w:sz w:val="24"/>
          <w:szCs w:val="36"/>
        </w:rPr>
      </w:pPr>
      <w:r>
        <w:rPr>
          <w:rFonts w:hint="eastAsia"/>
          <w:sz w:val="24"/>
          <w:szCs w:val="36"/>
        </w:rPr>
        <w:t>CALL ISIGHT_FOUND(</w:t>
      </w:r>
      <w:proofErr w:type="spellStart"/>
      <w:r>
        <w:rPr>
          <w:rFonts w:hint="eastAsia"/>
          <w:sz w:val="24"/>
          <w:szCs w:val="36"/>
        </w:rPr>
        <w:t>num_found</w:t>
      </w:r>
      <w:proofErr w:type="spellEnd"/>
      <w:r>
        <w:rPr>
          <w:rFonts w:hint="eastAsia"/>
          <w:sz w:val="24"/>
          <w:szCs w:val="36"/>
        </w:rPr>
        <w:t xml:space="preserve"> = 1, </w:t>
      </w:r>
      <w:proofErr w:type="spellStart"/>
      <w:r>
        <w:rPr>
          <w:rFonts w:hint="eastAsia"/>
          <w:sz w:val="24"/>
          <w:szCs w:val="36"/>
        </w:rPr>
        <w:t>reg_index</w:t>
      </w:r>
      <w:proofErr w:type="spellEnd"/>
      <w:r>
        <w:rPr>
          <w:rFonts w:hint="eastAsia"/>
          <w:sz w:val="24"/>
          <w:szCs w:val="36"/>
        </w:rPr>
        <w:t xml:space="preserve"> = 2)</w:t>
      </w:r>
      <w:r>
        <w:rPr>
          <w:rFonts w:hint="eastAsia"/>
          <w:sz w:val="24"/>
          <w:szCs w:val="36"/>
        </w:rPr>
        <w:t>。</w:t>
      </w:r>
    </w:p>
    <w:p w:rsidR="00601644" w:rsidRDefault="005C384E">
      <w:pPr>
        <w:pStyle w:val="body1"/>
        <w:spacing w:beforeLines="50" w:afterLines="50" w:after="120"/>
        <w:ind w:firstLineChars="200" w:firstLine="480"/>
        <w:rPr>
          <w:sz w:val="24"/>
          <w:szCs w:val="36"/>
        </w:rPr>
      </w:pPr>
      <w:r>
        <w:rPr>
          <w:rFonts w:hint="eastAsia"/>
          <w:sz w:val="24"/>
          <w:szCs w:val="36"/>
        </w:rPr>
        <w:t>获取</w:t>
      </w:r>
      <w:proofErr w:type="spellStart"/>
      <w:r>
        <w:rPr>
          <w:rFonts w:hint="eastAsia"/>
          <w:sz w:val="24"/>
          <w:szCs w:val="36"/>
        </w:rPr>
        <w:t>sfr</w:t>
      </w:r>
      <w:proofErr w:type="spellEnd"/>
      <w:r>
        <w:rPr>
          <w:rFonts w:hint="eastAsia"/>
          <w:sz w:val="24"/>
          <w:szCs w:val="36"/>
        </w:rPr>
        <w:t xml:space="preserve"> vision</w:t>
      </w:r>
      <w:r>
        <w:rPr>
          <w:rFonts w:hint="eastAsia"/>
          <w:sz w:val="24"/>
          <w:szCs w:val="36"/>
        </w:rPr>
        <w:t>的任务运行结果。</w:t>
      </w:r>
    </w:p>
    <w:p w:rsidR="00601644" w:rsidRDefault="005C384E">
      <w:pPr>
        <w:pStyle w:val="body1"/>
        <w:spacing w:beforeLines="50" w:afterLines="50" w:after="120"/>
        <w:ind w:firstLineChars="200" w:firstLine="480"/>
        <w:rPr>
          <w:sz w:val="24"/>
          <w:szCs w:val="36"/>
        </w:rPr>
      </w:pPr>
      <w:proofErr w:type="spellStart"/>
      <w:r>
        <w:rPr>
          <w:rFonts w:hint="eastAsia"/>
          <w:sz w:val="24"/>
          <w:szCs w:val="36"/>
        </w:rPr>
        <w:t>num_found</w:t>
      </w:r>
      <w:proofErr w:type="spellEnd"/>
      <w:r>
        <w:rPr>
          <w:rFonts w:hint="eastAsia"/>
          <w:sz w:val="24"/>
          <w:szCs w:val="36"/>
        </w:rPr>
        <w:t>：返回的结果个数；</w:t>
      </w:r>
    </w:p>
    <w:p w:rsidR="00601644" w:rsidRDefault="005C384E">
      <w:pPr>
        <w:pStyle w:val="body1"/>
        <w:spacing w:beforeLines="50" w:afterLines="50" w:after="120"/>
        <w:ind w:firstLineChars="200" w:firstLine="480"/>
        <w:rPr>
          <w:sz w:val="24"/>
          <w:szCs w:val="36"/>
        </w:rPr>
      </w:pPr>
      <w:proofErr w:type="spellStart"/>
      <w:r>
        <w:rPr>
          <w:rFonts w:hint="eastAsia"/>
          <w:sz w:val="24"/>
          <w:szCs w:val="36"/>
        </w:rPr>
        <w:t>reg_index</w:t>
      </w:r>
      <w:proofErr w:type="spellEnd"/>
      <w:r>
        <w:rPr>
          <w:rFonts w:hint="eastAsia"/>
          <w:sz w:val="24"/>
          <w:szCs w:val="36"/>
        </w:rPr>
        <w:t>：若返回的结果为坐标，则从</w:t>
      </w:r>
      <w:proofErr w:type="spellStart"/>
      <w:r>
        <w:rPr>
          <w:rFonts w:hint="eastAsia"/>
          <w:sz w:val="24"/>
          <w:szCs w:val="36"/>
        </w:rPr>
        <w:t>pr</w:t>
      </w:r>
      <w:proofErr w:type="spellEnd"/>
      <w:r>
        <w:rPr>
          <w:rFonts w:hint="eastAsia"/>
          <w:sz w:val="24"/>
          <w:szCs w:val="36"/>
        </w:rPr>
        <w:t>[</w:t>
      </w:r>
      <w:proofErr w:type="spellStart"/>
      <w:r>
        <w:rPr>
          <w:rFonts w:hint="eastAsia"/>
          <w:sz w:val="24"/>
          <w:szCs w:val="36"/>
        </w:rPr>
        <w:t>reg_index</w:t>
      </w:r>
      <w:proofErr w:type="spellEnd"/>
      <w:r>
        <w:rPr>
          <w:rFonts w:hint="eastAsia"/>
          <w:sz w:val="24"/>
          <w:szCs w:val="36"/>
        </w:rPr>
        <w:t>]</w:t>
      </w:r>
      <w:r>
        <w:rPr>
          <w:rFonts w:hint="eastAsia"/>
          <w:sz w:val="24"/>
          <w:szCs w:val="36"/>
        </w:rPr>
        <w:t>保存第一个结果的坐标值，</w:t>
      </w:r>
      <w:r>
        <w:rPr>
          <w:rFonts w:hint="eastAsia"/>
          <w:sz w:val="24"/>
          <w:szCs w:val="36"/>
        </w:rPr>
        <w:t>r[</w:t>
      </w:r>
      <w:proofErr w:type="spellStart"/>
      <w:r>
        <w:rPr>
          <w:rFonts w:hint="eastAsia"/>
          <w:sz w:val="24"/>
          <w:szCs w:val="36"/>
        </w:rPr>
        <w:t>reg_index</w:t>
      </w:r>
      <w:proofErr w:type="spellEnd"/>
      <w:r>
        <w:rPr>
          <w:rFonts w:hint="eastAsia"/>
          <w:sz w:val="24"/>
          <w:szCs w:val="36"/>
        </w:rPr>
        <w:t>]</w:t>
      </w:r>
      <w:r>
        <w:rPr>
          <w:rFonts w:hint="eastAsia"/>
          <w:sz w:val="24"/>
          <w:szCs w:val="36"/>
        </w:rPr>
        <w:t>保存第一个结果的类别。</w:t>
      </w:r>
    </w:p>
    <w:p w:rsidR="00601644" w:rsidRPr="00906B45" w:rsidRDefault="00F26BE7">
      <w:pPr>
        <w:pStyle w:val="1"/>
        <w:pBdr>
          <w:bottom w:val="single" w:sz="18" w:space="1" w:color="auto"/>
        </w:pBdr>
        <w:spacing w:beforeLines="50" w:before="120" w:afterLines="50" w:after="120"/>
        <w:rPr>
          <w:rFonts w:ascii="Times New Roman" w:hAnsi="Times New Roman"/>
          <w:sz w:val="32"/>
          <w:szCs w:val="32"/>
        </w:rPr>
      </w:pPr>
      <w:bookmarkStart w:id="23" w:name="_Toc149736195"/>
      <w:r w:rsidRPr="00906B45">
        <w:rPr>
          <w:rFonts w:ascii="Times New Roman" w:hAnsi="Times New Roman"/>
          <w:sz w:val="32"/>
          <w:szCs w:val="32"/>
        </w:rPr>
        <w:t>4</w:t>
      </w:r>
      <w:r w:rsidR="005C384E" w:rsidRPr="00906B45">
        <w:rPr>
          <w:rFonts w:ascii="Times New Roman" w:hAnsi="Times New Roman"/>
          <w:sz w:val="32"/>
          <w:szCs w:val="32"/>
        </w:rPr>
        <w:t xml:space="preserve">  </w:t>
      </w:r>
      <w:r w:rsidR="005C384E" w:rsidRPr="00906B45">
        <w:rPr>
          <w:rFonts w:ascii="Times New Roman" w:hAnsi="Times New Roman"/>
          <w:sz w:val="32"/>
          <w:szCs w:val="32"/>
        </w:rPr>
        <w:t>机器人程序编写建议</w:t>
      </w:r>
      <w:bookmarkEnd w:id="23"/>
    </w:p>
    <w:p w:rsidR="00601644" w:rsidRDefault="005C384E">
      <w:pPr>
        <w:pStyle w:val="body1"/>
        <w:spacing w:beforeLines="50" w:afterLines="50" w:after="120"/>
        <w:ind w:firstLineChars="200" w:firstLine="480"/>
        <w:rPr>
          <w:sz w:val="24"/>
          <w:szCs w:val="36"/>
        </w:rPr>
      </w:pPr>
      <w:r>
        <w:rPr>
          <w:rFonts w:hint="eastAsia"/>
          <w:sz w:val="24"/>
          <w:szCs w:val="36"/>
        </w:rPr>
        <w:t>机器人程序仅用于触发</w:t>
      </w:r>
      <w:r>
        <w:rPr>
          <w:rFonts w:hint="eastAsia"/>
          <w:sz w:val="24"/>
          <w:szCs w:val="36"/>
        </w:rPr>
        <w:t>SFR Vision Studio</w:t>
      </w:r>
      <w:r>
        <w:rPr>
          <w:rFonts w:hint="eastAsia"/>
          <w:sz w:val="24"/>
          <w:szCs w:val="36"/>
        </w:rPr>
        <w:t>任务，设置的参数均为通讯设置、寄存器编号及相机扫描速度与时间，视觉相关参数请在</w:t>
      </w:r>
      <w:r>
        <w:rPr>
          <w:rFonts w:hint="eastAsia"/>
          <w:sz w:val="24"/>
          <w:szCs w:val="36"/>
        </w:rPr>
        <w:t>SFR Vision Studio</w:t>
      </w:r>
      <w:r>
        <w:rPr>
          <w:rFonts w:hint="eastAsia"/>
          <w:sz w:val="24"/>
          <w:szCs w:val="36"/>
        </w:rPr>
        <w:t>中设置。</w:t>
      </w:r>
    </w:p>
    <w:p w:rsidR="00601644" w:rsidRDefault="005C384E">
      <w:pPr>
        <w:pStyle w:val="body1"/>
        <w:spacing w:beforeLines="50" w:afterLines="50" w:after="120"/>
        <w:ind w:firstLineChars="200" w:firstLine="480"/>
        <w:rPr>
          <w:sz w:val="24"/>
          <w:szCs w:val="36"/>
        </w:rPr>
      </w:pPr>
      <w:r>
        <w:rPr>
          <w:rFonts w:hint="eastAsia"/>
          <w:sz w:val="24"/>
          <w:szCs w:val="36"/>
        </w:rPr>
        <w:t>相机拍照或扫描时，请使用相机的标定结果作为工具坐标系，并确保用户坐标系和玻璃安装位置使用的用户坐标系相同。</w:t>
      </w:r>
    </w:p>
    <w:p w:rsidR="00601644" w:rsidRDefault="005C384E">
      <w:pPr>
        <w:pStyle w:val="body1"/>
        <w:spacing w:beforeLines="50" w:afterLines="50" w:after="120"/>
        <w:ind w:firstLineChars="200" w:firstLine="480"/>
        <w:rPr>
          <w:sz w:val="24"/>
          <w:szCs w:val="36"/>
        </w:rPr>
      </w:pPr>
      <w:r>
        <w:rPr>
          <w:rFonts w:hint="eastAsia"/>
          <w:sz w:val="24"/>
          <w:szCs w:val="36"/>
        </w:rPr>
        <w:lastRenderedPageBreak/>
        <w:t>若使用连续扫描功能，机器人扫描轨迹必须为匀速直线</w:t>
      </w:r>
      <w:r>
        <w:rPr>
          <w:rFonts w:hint="eastAsia"/>
          <w:sz w:val="24"/>
          <w:szCs w:val="36"/>
        </w:rPr>
        <w:t>FINE</w:t>
      </w:r>
      <w:r>
        <w:rPr>
          <w:rFonts w:hint="eastAsia"/>
          <w:sz w:val="24"/>
          <w:szCs w:val="36"/>
        </w:rPr>
        <w:t>，且运动时间需大于相机扫描时间。机器人沿扫描轨迹开始运动后</w:t>
      </w:r>
      <w:r>
        <w:rPr>
          <w:rFonts w:hint="eastAsia"/>
          <w:sz w:val="24"/>
          <w:szCs w:val="36"/>
        </w:rPr>
        <w:t>RUN</w:t>
      </w:r>
      <w:r>
        <w:rPr>
          <w:rFonts w:hint="eastAsia"/>
          <w:sz w:val="24"/>
          <w:szCs w:val="36"/>
        </w:rPr>
        <w:t>连续扫描程序，确保扫描完成后再获取扫描轨迹起始点与终止点的坐标。</w:t>
      </w:r>
      <w:r>
        <w:rPr>
          <w:rFonts w:hint="eastAsia"/>
          <w:b/>
          <w:bCs/>
          <w:color w:val="FF0000"/>
          <w:sz w:val="24"/>
          <w:szCs w:val="36"/>
        </w:rPr>
        <w:t>机器人扫描速度建议为</w:t>
      </w:r>
      <w:r>
        <w:rPr>
          <w:rFonts w:hint="eastAsia"/>
          <w:b/>
          <w:bCs/>
          <w:color w:val="FF0000"/>
          <w:sz w:val="24"/>
          <w:szCs w:val="36"/>
        </w:rPr>
        <w:t>100 - 150mm/s</w:t>
      </w:r>
      <w:r>
        <w:rPr>
          <w:rFonts w:hint="eastAsia"/>
          <w:b/>
          <w:bCs/>
          <w:color w:val="FF0000"/>
          <w:sz w:val="24"/>
          <w:szCs w:val="36"/>
        </w:rPr>
        <w:t>。</w:t>
      </w:r>
    </w:p>
    <w:p w:rsidR="00601644" w:rsidRDefault="005C384E">
      <w:pPr>
        <w:pStyle w:val="body1"/>
        <w:spacing w:beforeLines="50" w:afterLines="50" w:after="120"/>
        <w:ind w:firstLineChars="200" w:firstLine="480"/>
        <w:rPr>
          <w:sz w:val="24"/>
          <w:szCs w:val="36"/>
        </w:rPr>
      </w:pPr>
      <w:r>
        <w:rPr>
          <w:rFonts w:hint="eastAsia"/>
          <w:sz w:val="24"/>
          <w:szCs w:val="36"/>
        </w:rPr>
        <w:t>车身基准模型制作时请尽可能地扫描整个车框，实际匹配时可以酌情缩短扫描距离（整个车框的三分之一以上）。</w:t>
      </w:r>
      <w:r>
        <w:rPr>
          <w:rFonts w:hint="eastAsia"/>
          <w:b/>
          <w:bCs/>
          <w:color w:val="FF0000"/>
          <w:sz w:val="24"/>
          <w:szCs w:val="36"/>
        </w:rPr>
        <w:t>实际匹配的扫描轨迹需要和基准模型的扫描轨迹在同一直线上。</w:t>
      </w:r>
      <w:proofErr w:type="gramStart"/>
      <w:r>
        <w:rPr>
          <w:rFonts w:hint="eastAsia"/>
          <w:sz w:val="24"/>
          <w:szCs w:val="36"/>
        </w:rPr>
        <w:t>请确保</w:t>
      </w:r>
      <w:proofErr w:type="gramEnd"/>
      <w:r>
        <w:rPr>
          <w:rFonts w:hint="eastAsia"/>
          <w:sz w:val="24"/>
          <w:szCs w:val="36"/>
        </w:rPr>
        <w:t>扫描轨迹尽可能与车框保持平行，以免发生车辆移动导致特征出相机视野范围的情况发生。</w:t>
      </w:r>
    </w:p>
    <w:p w:rsidR="00601644" w:rsidRDefault="005C384E">
      <w:pPr>
        <w:pStyle w:val="body1"/>
        <w:spacing w:beforeLines="50" w:afterLines="50" w:after="120"/>
        <w:ind w:firstLineChars="200" w:firstLine="480"/>
        <w:rPr>
          <w:sz w:val="24"/>
          <w:szCs w:val="36"/>
        </w:rPr>
      </w:pPr>
      <w:r>
        <w:rPr>
          <w:rFonts w:hint="eastAsia"/>
          <w:sz w:val="24"/>
          <w:szCs w:val="36"/>
        </w:rPr>
        <w:t>SFR Vision Studio</w:t>
      </w:r>
      <w:r>
        <w:rPr>
          <w:rFonts w:hint="eastAsia"/>
          <w:sz w:val="24"/>
          <w:szCs w:val="36"/>
        </w:rPr>
        <w:t>返回的结果为用户坐标系偏移，所以需要在车身基准模型建立完成后示教玻璃的基准安装位置。补偿值的使用方式为</w:t>
      </w:r>
      <w:r>
        <w:rPr>
          <w:rFonts w:hint="eastAsia"/>
          <w:sz w:val="24"/>
          <w:szCs w:val="36"/>
        </w:rPr>
        <w:t>CALL MATRIX</w:t>
      </w:r>
      <w:r>
        <w:rPr>
          <w:rFonts w:hint="eastAsia"/>
          <w:sz w:val="24"/>
          <w:szCs w:val="36"/>
        </w:rPr>
        <w:t>（</w:t>
      </w:r>
      <w:r>
        <w:rPr>
          <w:rFonts w:hint="eastAsia"/>
          <w:sz w:val="24"/>
          <w:szCs w:val="36"/>
        </w:rPr>
        <w:t>OFFSET</w:t>
      </w:r>
      <w:r>
        <w:rPr>
          <w:rFonts w:hint="eastAsia"/>
          <w:sz w:val="24"/>
          <w:szCs w:val="36"/>
        </w:rPr>
        <w:t>，</w:t>
      </w:r>
      <w:r>
        <w:rPr>
          <w:rFonts w:hint="eastAsia"/>
          <w:sz w:val="24"/>
          <w:szCs w:val="36"/>
        </w:rPr>
        <w:t>REF_POS, TARGET_POS</w:t>
      </w:r>
      <w:r>
        <w:rPr>
          <w:rFonts w:hint="eastAsia"/>
          <w:sz w:val="24"/>
          <w:szCs w:val="36"/>
        </w:rPr>
        <w:t>）。</w:t>
      </w:r>
    </w:p>
    <w:p w:rsidR="00601644" w:rsidRDefault="005C384E">
      <w:pPr>
        <w:pStyle w:val="body1"/>
        <w:spacing w:beforeLines="50" w:afterLines="50" w:after="120"/>
        <w:ind w:firstLineChars="200" w:firstLine="480"/>
        <w:rPr>
          <w:sz w:val="24"/>
          <w:szCs w:val="36"/>
        </w:rPr>
      </w:pPr>
      <w:r>
        <w:rPr>
          <w:rFonts w:hint="eastAsia"/>
          <w:sz w:val="24"/>
          <w:szCs w:val="36"/>
        </w:rPr>
        <w:t>以下程序为测试时使用的连续四段车框扫描程序，仅供参考。</w:t>
      </w:r>
    </w:p>
    <w:tbl>
      <w:tblPr>
        <w:tblW w:w="0" w:type="auto"/>
        <w:tblLook w:val="04A0" w:firstRow="1" w:lastRow="0" w:firstColumn="1" w:lastColumn="0" w:noHBand="0" w:noVBand="1"/>
      </w:tblPr>
      <w:tblGrid>
        <w:gridCol w:w="9549"/>
      </w:tblGrid>
      <w:tr w:rsidR="00601644">
        <w:tc>
          <w:tcPr>
            <w:tcW w:w="9549" w:type="dxa"/>
            <w:shd w:val="clear" w:color="auto" w:fill="auto"/>
            <w:vAlign w:val="center"/>
          </w:tcPr>
          <w:p w:rsidR="00601644" w:rsidRDefault="00700A68">
            <w:pPr>
              <w:jc w:val="center"/>
            </w:pPr>
            <w:r>
              <w:pict>
                <v:shape id="_x0000_i1039" type="#_x0000_t75" style="width:468pt;height:274.05pt">
                  <v:imagedata r:id="rId26" o:title=""/>
                </v:shape>
              </w:pict>
            </w:r>
          </w:p>
          <w:p w:rsidR="00601644" w:rsidRDefault="00700A68">
            <w:pPr>
              <w:jc w:val="center"/>
              <w:rPr>
                <w:lang w:eastAsia="zh-CN"/>
              </w:rPr>
            </w:pPr>
            <w:r>
              <w:lastRenderedPageBreak/>
              <w:pict>
                <v:shape id="_x0000_i1040" type="#_x0000_t75" style="width:466.4pt;height:272.95pt">
                  <v:imagedata r:id="rId27" o:title=""/>
                </v:shape>
              </w:pict>
            </w:r>
          </w:p>
        </w:tc>
      </w:tr>
      <w:tr w:rsidR="00601644">
        <w:trPr>
          <w:trHeight w:val="397"/>
        </w:trPr>
        <w:tc>
          <w:tcPr>
            <w:tcW w:w="9549" w:type="dxa"/>
            <w:shd w:val="clear" w:color="auto" w:fill="auto"/>
            <w:vAlign w:val="center"/>
          </w:tcPr>
          <w:p w:rsidR="00601644" w:rsidRDefault="005C384E">
            <w:pPr>
              <w:jc w:val="center"/>
              <w:rPr>
                <w:lang w:eastAsia="zh-CN"/>
              </w:rPr>
            </w:pPr>
            <w:r>
              <w:rPr>
                <w:rFonts w:ascii="等线 Light" w:eastAsia="黑体" w:hAnsi="等线 Light" w:hint="eastAsia"/>
                <w:kern w:val="2"/>
                <w:sz w:val="20"/>
                <w:lang w:eastAsia="zh-CN"/>
              </w:rPr>
              <w:lastRenderedPageBreak/>
              <w:t>图</w:t>
            </w:r>
            <w:r>
              <w:rPr>
                <w:rFonts w:ascii="等线 Light" w:eastAsia="黑体" w:hAnsi="等线 Light" w:hint="eastAsia"/>
                <w:kern w:val="2"/>
                <w:sz w:val="20"/>
                <w:lang w:eastAsia="zh-CN"/>
              </w:rPr>
              <w:t xml:space="preserve"> 4 </w:t>
            </w:r>
            <w:r>
              <w:rPr>
                <w:rFonts w:ascii="等线 Light" w:eastAsia="黑体" w:hAnsi="等线 Light" w:hint="eastAsia"/>
                <w:kern w:val="2"/>
                <w:sz w:val="20"/>
                <w:lang w:eastAsia="zh-CN"/>
              </w:rPr>
              <w:t>机器人程序实例</w:t>
            </w:r>
          </w:p>
        </w:tc>
      </w:tr>
    </w:tbl>
    <w:p w:rsidR="00F26BE7" w:rsidRPr="00906B45" w:rsidRDefault="00F26BE7" w:rsidP="00F26BE7">
      <w:pPr>
        <w:pStyle w:val="1"/>
        <w:pBdr>
          <w:bottom w:val="single" w:sz="18" w:space="1" w:color="auto"/>
        </w:pBdr>
        <w:spacing w:beforeLines="50" w:before="120" w:afterLines="50" w:after="120"/>
        <w:rPr>
          <w:rFonts w:ascii="Times New Roman" w:hAnsi="Times New Roman"/>
          <w:sz w:val="32"/>
          <w:szCs w:val="32"/>
        </w:rPr>
      </w:pPr>
      <w:bookmarkStart w:id="24" w:name="_Toc149736196"/>
      <w:r w:rsidRPr="00906B45">
        <w:rPr>
          <w:rFonts w:ascii="Times New Roman" w:hAnsi="Times New Roman"/>
          <w:sz w:val="32"/>
          <w:szCs w:val="32"/>
        </w:rPr>
        <w:t xml:space="preserve">5  </w:t>
      </w:r>
      <w:proofErr w:type="spellStart"/>
      <w:r w:rsidRPr="00906B45">
        <w:rPr>
          <w:rFonts w:ascii="Times New Roman" w:hAnsi="Times New Roman"/>
          <w:sz w:val="32"/>
          <w:szCs w:val="32"/>
        </w:rPr>
        <w:t>SfrCalib</w:t>
      </w:r>
      <w:proofErr w:type="spellEnd"/>
      <w:r w:rsidRPr="00906B45">
        <w:rPr>
          <w:rFonts w:ascii="Times New Roman" w:hAnsi="Times New Roman"/>
          <w:sz w:val="32"/>
          <w:szCs w:val="32"/>
        </w:rPr>
        <w:t>使用指导</w:t>
      </w:r>
      <w:bookmarkEnd w:id="24"/>
    </w:p>
    <w:p w:rsidR="00601644" w:rsidRDefault="00AF0FB0" w:rsidP="001A2D89">
      <w:pPr>
        <w:spacing w:beforeLines="50" w:before="120" w:line="360" w:lineRule="auto"/>
        <w:ind w:firstLineChars="200" w:firstLine="480"/>
        <w:rPr>
          <w:szCs w:val="36"/>
          <w:lang w:eastAsia="zh-CN"/>
        </w:rPr>
      </w:pPr>
      <w:r w:rsidRPr="00AF0FB0">
        <w:rPr>
          <w:rFonts w:hint="eastAsia"/>
          <w:szCs w:val="36"/>
          <w:lang w:eastAsia="zh-CN"/>
        </w:rPr>
        <w:t>在本节中，我们将为您提供</w:t>
      </w:r>
      <w:proofErr w:type="spellStart"/>
      <w:r w:rsidRPr="00AF0FB0">
        <w:rPr>
          <w:rFonts w:hint="eastAsia"/>
          <w:szCs w:val="36"/>
          <w:lang w:eastAsia="zh-CN"/>
        </w:rPr>
        <w:t>SfrCalib</w:t>
      </w:r>
      <w:proofErr w:type="spellEnd"/>
      <w:r w:rsidRPr="00AF0FB0">
        <w:rPr>
          <w:rFonts w:hint="eastAsia"/>
          <w:szCs w:val="36"/>
          <w:lang w:eastAsia="zh-CN"/>
        </w:rPr>
        <w:t>软件的安装和使用指南，以确保您能顺利开始使用这款高级线扫描相机标定软件。</w:t>
      </w:r>
    </w:p>
    <w:p w:rsidR="00C80863" w:rsidRPr="002E2803" w:rsidRDefault="00416DEB" w:rsidP="00C80863">
      <w:pPr>
        <w:pStyle w:val="2"/>
        <w:pBdr>
          <w:bottom w:val="single" w:sz="12" w:space="1" w:color="auto"/>
        </w:pBdr>
        <w:spacing w:beforeLines="50" w:afterLines="50" w:after="120"/>
        <w:ind w:left="0"/>
        <w:rPr>
          <w:rFonts w:ascii="Times New Roman" w:hAnsi="Times New Roman"/>
          <w:sz w:val="28"/>
          <w:szCs w:val="28"/>
        </w:rPr>
      </w:pPr>
      <w:bookmarkStart w:id="25" w:name="_Toc149736197"/>
      <w:r>
        <w:rPr>
          <w:rFonts w:ascii="Times New Roman" w:hAnsi="Times New Roman"/>
          <w:sz w:val="28"/>
          <w:szCs w:val="28"/>
        </w:rPr>
        <w:t>5.1</w:t>
      </w:r>
      <w:r w:rsidR="00C80863" w:rsidRPr="002E2803">
        <w:rPr>
          <w:rFonts w:ascii="Times New Roman" w:hAnsi="Times New Roman" w:hint="eastAsia"/>
          <w:sz w:val="28"/>
          <w:szCs w:val="28"/>
        </w:rPr>
        <w:t xml:space="preserve">  </w:t>
      </w:r>
      <w:r w:rsidR="00F93D39">
        <w:rPr>
          <w:rFonts w:ascii="Times New Roman" w:hAnsi="Times New Roman"/>
          <w:sz w:val="28"/>
          <w:szCs w:val="28"/>
        </w:rPr>
        <w:t xml:space="preserve"> </w:t>
      </w:r>
      <w:r w:rsidR="00F93D39">
        <w:rPr>
          <w:rFonts w:ascii="Times New Roman" w:hAnsi="Times New Roman" w:hint="eastAsia"/>
          <w:sz w:val="28"/>
          <w:szCs w:val="28"/>
        </w:rPr>
        <w:t>软件</w:t>
      </w:r>
      <w:r w:rsidR="00012413">
        <w:rPr>
          <w:rFonts w:ascii="Times New Roman" w:hAnsi="Times New Roman" w:hint="eastAsia"/>
          <w:sz w:val="28"/>
          <w:szCs w:val="28"/>
        </w:rPr>
        <w:t>安装</w:t>
      </w:r>
      <w:bookmarkEnd w:id="25"/>
    </w:p>
    <w:p w:rsidR="00C80863" w:rsidRPr="00AE3C42" w:rsidRDefault="00911F25" w:rsidP="007A05E0">
      <w:pPr>
        <w:spacing w:beforeLines="100" w:before="240" w:line="360" w:lineRule="auto"/>
        <w:ind w:firstLineChars="200" w:firstLine="480"/>
        <w:rPr>
          <w:rFonts w:ascii="Times New Roman" w:hAnsi="Times New Roman"/>
          <w:noProof/>
          <w:lang w:eastAsia="zh-CN"/>
        </w:rPr>
      </w:pPr>
      <w:r>
        <w:rPr>
          <w:noProof/>
        </w:rPr>
        <w:pict>
          <v:shape id="图片 1" o:spid="_x0000_s1041" type="#_x0000_t75" style="position:absolute;left:0;text-align:left;margin-left:3.75pt;margin-top:2.45pt;width:75.75pt;height:90.65pt;z-index:1;visibility:visible;mso-wrap-style:square;mso-position-horizontal-relative:text;mso-position-vertical-relative:text;mso-width-relative:page;mso-height-relative:page">
            <v:imagedata r:id="rId28" o:title=""/>
            <w10:wrap type="square"/>
          </v:shape>
        </w:pict>
      </w:r>
      <w:r w:rsidR="007712E8" w:rsidRPr="00567014">
        <w:rPr>
          <w:rFonts w:ascii="Times New Roman" w:hAnsi="Times New Roman"/>
          <w:noProof/>
          <w:lang w:eastAsia="zh-CN"/>
        </w:rPr>
        <w:t>SfrCalib-Setup.exe</w:t>
      </w:r>
      <w:r w:rsidR="007712E8" w:rsidRPr="00567014">
        <w:rPr>
          <w:rFonts w:ascii="Times New Roman" w:hAnsi="Times New Roman"/>
          <w:noProof/>
          <w:lang w:eastAsia="zh-CN"/>
        </w:rPr>
        <w:t>是</w:t>
      </w:r>
      <w:r w:rsidR="00567014" w:rsidRPr="00567014">
        <w:rPr>
          <w:rFonts w:ascii="Times New Roman" w:hAnsi="Times New Roman"/>
          <w:noProof/>
          <w:lang w:eastAsia="zh-CN"/>
        </w:rPr>
        <w:t>SfrCalib</w:t>
      </w:r>
      <w:r w:rsidR="00E2695F">
        <w:rPr>
          <w:rFonts w:ascii="Times New Roman" w:hAnsi="Times New Roman" w:hint="eastAsia"/>
          <w:noProof/>
          <w:lang w:eastAsia="zh-CN"/>
        </w:rPr>
        <w:t>软件</w:t>
      </w:r>
      <w:r w:rsidR="007712E8" w:rsidRPr="00567014">
        <w:rPr>
          <w:rFonts w:ascii="Times New Roman" w:hAnsi="Times New Roman"/>
          <w:noProof/>
          <w:lang w:eastAsia="zh-CN"/>
        </w:rPr>
        <w:t>便捷、高效的软件安装包，专为工业自动化领域设计。该安装包旨在提供快速、稳定的安装体验</w:t>
      </w:r>
      <w:r w:rsidR="0082622D">
        <w:rPr>
          <w:rFonts w:ascii="Times New Roman" w:hAnsi="Times New Roman" w:hint="eastAsia"/>
          <w:noProof/>
          <w:lang w:eastAsia="zh-CN"/>
        </w:rPr>
        <w:t>，</w:t>
      </w:r>
      <w:r w:rsidR="00335571" w:rsidRPr="00335571">
        <w:rPr>
          <w:rFonts w:ascii="Times New Roman" w:hAnsi="Times New Roman" w:hint="eastAsia"/>
          <w:noProof/>
          <w:lang w:eastAsia="zh-CN"/>
        </w:rPr>
        <w:t>无论您是工程师、研究人员还是制造商，</w:t>
      </w:r>
      <w:r w:rsidR="00335571" w:rsidRPr="00335571">
        <w:rPr>
          <w:rFonts w:ascii="Times New Roman" w:hAnsi="Times New Roman" w:hint="eastAsia"/>
          <w:noProof/>
          <w:lang w:eastAsia="zh-CN"/>
        </w:rPr>
        <w:t>SfrCalib-Setup.exe</w:t>
      </w:r>
      <w:r w:rsidR="00335571" w:rsidRPr="00335571">
        <w:rPr>
          <w:rFonts w:ascii="Times New Roman" w:hAnsi="Times New Roman" w:hint="eastAsia"/>
          <w:noProof/>
          <w:lang w:eastAsia="zh-CN"/>
        </w:rPr>
        <w:t>都将帮助您快速启动相机和机械臂的手眼关系标定任务。</w:t>
      </w:r>
    </w:p>
    <w:p w:rsidR="00C91ECE" w:rsidRDefault="00C91ECE" w:rsidP="004D5EA4">
      <w:pPr>
        <w:spacing w:beforeLines="50" w:before="120" w:line="360" w:lineRule="auto"/>
        <w:rPr>
          <w:noProof/>
          <w:lang w:eastAsia="zh-CN"/>
        </w:rPr>
      </w:pPr>
      <w:r>
        <w:rPr>
          <w:rFonts w:hint="eastAsia"/>
          <w:noProof/>
          <w:lang w:eastAsia="zh-CN"/>
        </w:rPr>
        <w:t>安装具体流程请参考如下：</w:t>
      </w:r>
    </w:p>
    <w:p w:rsidR="00C91ECE" w:rsidRPr="00C91ECE" w:rsidRDefault="00C91ECE" w:rsidP="004D5EA4">
      <w:pPr>
        <w:spacing w:beforeLines="50" w:before="120" w:line="360" w:lineRule="auto"/>
        <w:rPr>
          <w:rFonts w:ascii="Times New Roman" w:hAnsi="Times New Roman"/>
          <w:b/>
          <w:noProof/>
          <w:lang w:eastAsia="zh-CN"/>
        </w:rPr>
      </w:pPr>
      <w:r w:rsidRPr="00C91ECE">
        <w:rPr>
          <w:rFonts w:ascii="Times New Roman" w:hAnsi="Times New Roman"/>
          <w:b/>
          <w:noProof/>
          <w:lang w:eastAsia="zh-CN"/>
        </w:rPr>
        <w:t>STEP</w:t>
      </w:r>
      <w:r w:rsidR="00C45B95">
        <w:rPr>
          <w:rFonts w:ascii="Times New Roman" w:hAnsi="Times New Roman"/>
          <w:b/>
          <w:noProof/>
          <w:lang w:eastAsia="zh-CN"/>
        </w:rPr>
        <w:t>-</w:t>
      </w:r>
      <w:r w:rsidRPr="00C91ECE">
        <w:rPr>
          <w:rFonts w:ascii="Times New Roman" w:hAnsi="Times New Roman"/>
          <w:b/>
          <w:noProof/>
          <w:lang w:eastAsia="zh-CN"/>
        </w:rPr>
        <w:t>1</w:t>
      </w:r>
      <w:r w:rsidRPr="00C91ECE">
        <w:rPr>
          <w:rFonts w:ascii="Times New Roman" w:hAnsi="Times New Roman"/>
          <w:b/>
          <w:noProof/>
          <w:lang w:eastAsia="zh-CN"/>
        </w:rPr>
        <w:t>：</w:t>
      </w:r>
      <w:r w:rsidR="006F4D7C">
        <w:rPr>
          <w:rFonts w:ascii="Times New Roman" w:hAnsi="Times New Roman" w:hint="eastAsia"/>
          <w:b/>
          <w:noProof/>
          <w:lang w:eastAsia="zh-CN"/>
        </w:rPr>
        <w:t>运行安装，接受许可并执行下一步</w:t>
      </w:r>
    </w:p>
    <w:p w:rsidR="007C687A" w:rsidRDefault="00700A68" w:rsidP="004D45FA">
      <w:pPr>
        <w:spacing w:beforeLines="50" w:before="120" w:line="360" w:lineRule="auto"/>
        <w:jc w:val="center"/>
        <w:rPr>
          <w:noProof/>
        </w:rPr>
      </w:pPr>
      <w:r>
        <w:rPr>
          <w:noProof/>
        </w:rPr>
        <w:lastRenderedPageBreak/>
        <w:pict>
          <v:shape id="图片 1" o:spid="_x0000_i1041" type="#_x0000_t75" style="width:375.6pt;height:279.95pt;visibility:visible;mso-wrap-style:square">
            <v:imagedata r:id="rId29" o:title=""/>
          </v:shape>
        </w:pict>
      </w:r>
    </w:p>
    <w:p w:rsidR="006F4D7C" w:rsidRPr="006F4D7C" w:rsidRDefault="006F4D7C" w:rsidP="006F4D7C">
      <w:pPr>
        <w:spacing w:beforeLines="50" w:before="120" w:line="360" w:lineRule="auto"/>
        <w:rPr>
          <w:rFonts w:ascii="Times New Roman" w:hAnsi="Times New Roman"/>
          <w:b/>
          <w:noProof/>
          <w:lang w:eastAsia="zh-CN"/>
        </w:rPr>
      </w:pPr>
      <w:r w:rsidRPr="00C91ECE">
        <w:rPr>
          <w:rFonts w:ascii="Times New Roman" w:hAnsi="Times New Roman"/>
          <w:b/>
          <w:noProof/>
          <w:lang w:eastAsia="zh-CN"/>
        </w:rPr>
        <w:t>STEP</w:t>
      </w:r>
      <w:r w:rsidR="00C45B95">
        <w:rPr>
          <w:rFonts w:ascii="Times New Roman" w:hAnsi="Times New Roman"/>
          <w:b/>
          <w:noProof/>
          <w:lang w:eastAsia="zh-CN"/>
        </w:rPr>
        <w:t>-</w:t>
      </w:r>
      <w:r w:rsidR="00C81717">
        <w:rPr>
          <w:rFonts w:ascii="Times New Roman" w:hAnsi="Times New Roman"/>
          <w:b/>
          <w:noProof/>
          <w:lang w:eastAsia="zh-CN"/>
        </w:rPr>
        <w:t>2</w:t>
      </w:r>
      <w:r w:rsidRPr="00C91ECE">
        <w:rPr>
          <w:rFonts w:ascii="Times New Roman" w:hAnsi="Times New Roman"/>
          <w:b/>
          <w:noProof/>
          <w:lang w:eastAsia="zh-CN"/>
        </w:rPr>
        <w:t>：</w:t>
      </w:r>
      <w:r w:rsidR="00E23EB9">
        <w:rPr>
          <w:rFonts w:ascii="Times New Roman" w:hAnsi="Times New Roman" w:hint="eastAsia"/>
          <w:b/>
          <w:noProof/>
          <w:lang w:eastAsia="zh-CN"/>
        </w:rPr>
        <w:t>设置安装目录，默认安装在系统文件夹下（建议</w:t>
      </w:r>
      <w:r w:rsidR="00D81DBD">
        <w:rPr>
          <w:rFonts w:ascii="Times New Roman" w:hAnsi="Times New Roman" w:hint="eastAsia"/>
          <w:b/>
          <w:noProof/>
          <w:lang w:eastAsia="zh-CN"/>
        </w:rPr>
        <w:t>自定义</w:t>
      </w:r>
      <w:r w:rsidR="008E3A61">
        <w:rPr>
          <w:rFonts w:ascii="Times New Roman" w:hAnsi="Times New Roman" w:hint="eastAsia"/>
          <w:b/>
          <w:noProof/>
          <w:lang w:eastAsia="zh-CN"/>
        </w:rPr>
        <w:t>路径</w:t>
      </w:r>
      <w:r w:rsidR="00D81DBD">
        <w:rPr>
          <w:rFonts w:ascii="Times New Roman" w:hAnsi="Times New Roman" w:hint="eastAsia"/>
          <w:b/>
          <w:noProof/>
          <w:lang w:eastAsia="zh-CN"/>
        </w:rPr>
        <w:t>安装</w:t>
      </w:r>
      <w:r w:rsidR="00E23EB9">
        <w:rPr>
          <w:rFonts w:ascii="Times New Roman" w:hAnsi="Times New Roman" w:hint="eastAsia"/>
          <w:b/>
          <w:noProof/>
          <w:lang w:eastAsia="zh-CN"/>
        </w:rPr>
        <w:t>）</w:t>
      </w:r>
    </w:p>
    <w:p w:rsidR="004D45FA" w:rsidRDefault="00700A68" w:rsidP="004D45FA">
      <w:pPr>
        <w:spacing w:beforeLines="50" w:before="120" w:line="360" w:lineRule="auto"/>
        <w:jc w:val="center"/>
        <w:rPr>
          <w:noProof/>
        </w:rPr>
      </w:pPr>
      <w:r>
        <w:rPr>
          <w:noProof/>
        </w:rPr>
        <w:pict>
          <v:shape id="_x0000_i1042" type="#_x0000_t75" style="width:378.8pt;height:281.55pt;visibility:visible;mso-wrap-style:square">
            <v:imagedata r:id="rId30" o:title=""/>
          </v:shape>
        </w:pict>
      </w:r>
    </w:p>
    <w:p w:rsidR="009D1E27" w:rsidRPr="009D1E27" w:rsidRDefault="009D1E27" w:rsidP="009D1E27">
      <w:pPr>
        <w:spacing w:beforeLines="50" w:before="120" w:line="360" w:lineRule="auto"/>
        <w:rPr>
          <w:rFonts w:ascii="Times New Roman" w:hAnsi="Times New Roman"/>
          <w:b/>
          <w:noProof/>
          <w:lang w:eastAsia="zh-CN"/>
        </w:rPr>
      </w:pPr>
      <w:r w:rsidRPr="00C91ECE">
        <w:rPr>
          <w:rFonts w:ascii="Times New Roman" w:hAnsi="Times New Roman"/>
          <w:b/>
          <w:noProof/>
          <w:lang w:eastAsia="zh-CN"/>
        </w:rPr>
        <w:t>STEP</w:t>
      </w:r>
      <w:r w:rsidR="00C45B95">
        <w:rPr>
          <w:rFonts w:ascii="Times New Roman" w:hAnsi="Times New Roman"/>
          <w:b/>
          <w:noProof/>
          <w:lang w:eastAsia="zh-CN"/>
        </w:rPr>
        <w:t>-</w:t>
      </w:r>
      <w:r w:rsidR="00D56ABD">
        <w:rPr>
          <w:rFonts w:ascii="Times New Roman" w:hAnsi="Times New Roman"/>
          <w:b/>
          <w:noProof/>
          <w:lang w:eastAsia="zh-CN"/>
        </w:rPr>
        <w:t>3</w:t>
      </w:r>
      <w:r w:rsidRPr="00C91ECE">
        <w:rPr>
          <w:rFonts w:ascii="Times New Roman" w:hAnsi="Times New Roman"/>
          <w:b/>
          <w:noProof/>
          <w:lang w:eastAsia="zh-CN"/>
        </w:rPr>
        <w:t>：</w:t>
      </w:r>
      <w:r>
        <w:rPr>
          <w:rFonts w:ascii="Times New Roman" w:hAnsi="Times New Roman" w:hint="eastAsia"/>
          <w:b/>
          <w:noProof/>
          <w:lang w:eastAsia="zh-CN"/>
        </w:rPr>
        <w:t>创建桌面快捷方式，并执行安装</w:t>
      </w:r>
    </w:p>
    <w:p w:rsidR="004D45FA" w:rsidRDefault="00700A68" w:rsidP="004D45FA">
      <w:pPr>
        <w:spacing w:beforeLines="50" w:before="120" w:line="360" w:lineRule="auto"/>
        <w:jc w:val="center"/>
        <w:rPr>
          <w:szCs w:val="36"/>
          <w:lang w:eastAsia="zh-CN"/>
        </w:rPr>
      </w:pPr>
      <w:r>
        <w:rPr>
          <w:noProof/>
        </w:rPr>
        <w:lastRenderedPageBreak/>
        <w:pict>
          <v:shape id="_x0000_i1043" type="#_x0000_t75" style="width:402.45pt;height:298.2pt;visibility:visible;mso-wrap-style:square">
            <v:imagedata r:id="rId31" o:title=""/>
          </v:shape>
        </w:pict>
      </w:r>
    </w:p>
    <w:p w:rsidR="00416DEB" w:rsidRPr="002E2803" w:rsidRDefault="00416DEB" w:rsidP="00416DEB">
      <w:pPr>
        <w:pStyle w:val="2"/>
        <w:pBdr>
          <w:bottom w:val="single" w:sz="12" w:space="1" w:color="auto"/>
        </w:pBdr>
        <w:spacing w:beforeLines="50" w:afterLines="50" w:after="120"/>
        <w:ind w:left="0"/>
        <w:rPr>
          <w:rFonts w:ascii="Times New Roman" w:hAnsi="Times New Roman"/>
          <w:sz w:val="28"/>
          <w:szCs w:val="28"/>
        </w:rPr>
      </w:pPr>
      <w:bookmarkStart w:id="26" w:name="_Toc149736198"/>
      <w:r>
        <w:rPr>
          <w:rFonts w:ascii="Times New Roman" w:hAnsi="Times New Roman"/>
          <w:sz w:val="28"/>
          <w:szCs w:val="28"/>
        </w:rPr>
        <w:t>5.2</w:t>
      </w:r>
      <w:r w:rsidRPr="002E2803">
        <w:rPr>
          <w:rFonts w:ascii="Times New Roman" w:hAnsi="Times New Roman" w:hint="eastAsia"/>
          <w:sz w:val="28"/>
          <w:szCs w:val="28"/>
        </w:rPr>
        <w:t xml:space="preserve">  </w:t>
      </w:r>
      <w:r>
        <w:rPr>
          <w:rFonts w:ascii="Times New Roman" w:hAnsi="Times New Roman"/>
          <w:sz w:val="28"/>
          <w:szCs w:val="28"/>
        </w:rPr>
        <w:t xml:space="preserve"> </w:t>
      </w:r>
      <w:r>
        <w:rPr>
          <w:rFonts w:ascii="Times New Roman" w:hAnsi="Times New Roman" w:hint="eastAsia"/>
          <w:sz w:val="28"/>
          <w:szCs w:val="28"/>
        </w:rPr>
        <w:t>使用指导</w:t>
      </w:r>
      <w:bookmarkEnd w:id="26"/>
    </w:p>
    <w:p w:rsidR="002C5913" w:rsidRDefault="00D00A63" w:rsidP="00B830A3">
      <w:pPr>
        <w:spacing w:beforeLines="100" w:before="240" w:line="360" w:lineRule="auto"/>
        <w:ind w:firstLineChars="200" w:firstLine="480"/>
        <w:rPr>
          <w:rFonts w:ascii="Times New Roman" w:hAnsi="Times New Roman"/>
          <w:noProof/>
          <w:lang w:eastAsia="zh-CN"/>
        </w:rPr>
      </w:pPr>
      <w:r w:rsidRPr="004C2A99">
        <w:rPr>
          <w:rFonts w:ascii="Times New Roman" w:hAnsi="Times New Roman"/>
          <w:noProof/>
          <w:lang w:eastAsia="zh-CN"/>
        </w:rPr>
        <w:t>考虑到两种</w:t>
      </w:r>
      <w:r w:rsidR="00C3390F">
        <w:rPr>
          <w:rFonts w:ascii="Times New Roman" w:hAnsi="Times New Roman" w:hint="eastAsia"/>
          <w:noProof/>
          <w:lang w:eastAsia="zh-CN"/>
        </w:rPr>
        <w:t>使用</w:t>
      </w:r>
      <w:r w:rsidRPr="004C2A99">
        <w:rPr>
          <w:rFonts w:ascii="Times New Roman" w:hAnsi="Times New Roman"/>
          <w:noProof/>
          <w:lang w:eastAsia="zh-CN"/>
        </w:rPr>
        <w:t>情况</w:t>
      </w:r>
      <w:r w:rsidR="00C3390F">
        <w:rPr>
          <w:rFonts w:ascii="Times New Roman" w:hAnsi="Times New Roman" w:hint="eastAsia"/>
          <w:noProof/>
          <w:lang w:eastAsia="zh-CN"/>
        </w:rPr>
        <w:t>：</w:t>
      </w:r>
      <w:r w:rsidR="009D0C25">
        <w:rPr>
          <w:rFonts w:ascii="Times New Roman" w:hAnsi="Times New Roman" w:hint="eastAsia"/>
          <w:noProof/>
          <w:lang w:eastAsia="zh-CN"/>
        </w:rPr>
        <w:t>1</w:t>
      </w:r>
      <w:r w:rsidR="009D0C25">
        <w:rPr>
          <w:rFonts w:ascii="Times New Roman" w:hAnsi="Times New Roman" w:hint="eastAsia"/>
          <w:noProof/>
          <w:lang w:eastAsia="zh-CN"/>
        </w:rPr>
        <w:t>）</w:t>
      </w:r>
      <w:r w:rsidR="007A2DD5" w:rsidRPr="004C2A99">
        <w:rPr>
          <w:rFonts w:ascii="Times New Roman" w:hAnsi="Times New Roman"/>
          <w:noProof/>
          <w:lang w:eastAsia="zh-CN"/>
        </w:rPr>
        <w:t>用户已经采集好了标定数据，需要在</w:t>
      </w:r>
      <w:r w:rsidR="007A2DD5" w:rsidRPr="004C2A99">
        <w:rPr>
          <w:rFonts w:ascii="Times New Roman" w:hAnsi="Times New Roman"/>
          <w:noProof/>
          <w:lang w:eastAsia="zh-CN"/>
        </w:rPr>
        <w:t>PC</w:t>
      </w:r>
      <w:r w:rsidR="007A2DD5" w:rsidRPr="004C2A99">
        <w:rPr>
          <w:rFonts w:ascii="Times New Roman" w:hAnsi="Times New Roman"/>
          <w:noProof/>
          <w:lang w:eastAsia="zh-CN"/>
        </w:rPr>
        <w:t>上导入重新标定</w:t>
      </w:r>
      <w:r w:rsidR="009D0C25">
        <w:rPr>
          <w:rFonts w:ascii="Times New Roman" w:hAnsi="Times New Roman" w:hint="eastAsia"/>
          <w:noProof/>
          <w:lang w:eastAsia="zh-CN"/>
        </w:rPr>
        <w:t>；</w:t>
      </w:r>
      <w:r w:rsidR="009D0C25">
        <w:rPr>
          <w:rFonts w:ascii="Times New Roman" w:hAnsi="Times New Roman" w:hint="eastAsia"/>
          <w:noProof/>
          <w:lang w:eastAsia="zh-CN"/>
        </w:rPr>
        <w:t>2</w:t>
      </w:r>
      <w:r w:rsidR="009D0C25">
        <w:rPr>
          <w:rFonts w:ascii="Times New Roman" w:hAnsi="Times New Roman" w:hint="eastAsia"/>
          <w:noProof/>
          <w:lang w:eastAsia="zh-CN"/>
        </w:rPr>
        <w:t>）用户</w:t>
      </w:r>
      <w:r w:rsidR="00825E7D">
        <w:rPr>
          <w:rFonts w:ascii="Times New Roman" w:hAnsi="Times New Roman" w:hint="eastAsia"/>
          <w:noProof/>
          <w:lang w:eastAsia="zh-CN"/>
        </w:rPr>
        <w:t>在新设备上</w:t>
      </w:r>
      <w:r w:rsidR="009D0C25">
        <w:rPr>
          <w:rFonts w:ascii="Times New Roman" w:hAnsi="Times New Roman" w:hint="eastAsia"/>
          <w:noProof/>
          <w:lang w:eastAsia="zh-CN"/>
        </w:rPr>
        <w:t>采集标定数据</w:t>
      </w:r>
      <w:r w:rsidR="00825E7D">
        <w:rPr>
          <w:rFonts w:ascii="Times New Roman" w:hAnsi="Times New Roman" w:hint="eastAsia"/>
          <w:noProof/>
          <w:lang w:eastAsia="zh-CN"/>
        </w:rPr>
        <w:t>进行标定。对于第一种情况，用户</w:t>
      </w:r>
      <w:r w:rsidR="002B3DD5">
        <w:rPr>
          <w:rFonts w:ascii="Times New Roman" w:hAnsi="Times New Roman" w:hint="eastAsia"/>
          <w:noProof/>
          <w:lang w:eastAsia="zh-CN"/>
        </w:rPr>
        <w:t>只需要将工程文件</w:t>
      </w:r>
      <w:r w:rsidR="002B3DD5">
        <w:rPr>
          <w:rFonts w:ascii="Times New Roman" w:hAnsi="Times New Roman" w:hint="eastAsia"/>
          <w:noProof/>
          <w:lang w:eastAsia="zh-CN"/>
        </w:rPr>
        <w:t>*</w:t>
      </w:r>
      <w:r w:rsidR="002B3DD5">
        <w:rPr>
          <w:rFonts w:ascii="Times New Roman" w:hAnsi="Times New Roman"/>
          <w:noProof/>
          <w:lang w:eastAsia="zh-CN"/>
        </w:rPr>
        <w:t>.sec</w:t>
      </w:r>
      <w:r w:rsidR="002B3DD5">
        <w:rPr>
          <w:rFonts w:ascii="Times New Roman" w:hAnsi="Times New Roman" w:hint="eastAsia"/>
          <w:noProof/>
          <w:lang w:eastAsia="zh-CN"/>
        </w:rPr>
        <w:t>导入重新标定即可</w:t>
      </w:r>
      <w:r w:rsidR="00EA2478">
        <w:rPr>
          <w:rFonts w:ascii="Times New Roman" w:hAnsi="Times New Roman" w:hint="eastAsia"/>
          <w:noProof/>
          <w:lang w:eastAsia="zh-CN"/>
        </w:rPr>
        <w:t>（导入后需要修改线扫数据和机器人数据路径）</w:t>
      </w:r>
      <w:r w:rsidR="00794EFE">
        <w:rPr>
          <w:rFonts w:ascii="Times New Roman" w:hAnsi="Times New Roman" w:hint="eastAsia"/>
          <w:noProof/>
          <w:lang w:eastAsia="zh-CN"/>
        </w:rPr>
        <w:t>，</w:t>
      </w:r>
      <w:r w:rsidR="0019143D">
        <w:rPr>
          <w:rFonts w:ascii="Times New Roman" w:hAnsi="Times New Roman" w:hint="eastAsia"/>
          <w:noProof/>
          <w:lang w:eastAsia="zh-CN"/>
        </w:rPr>
        <w:t>本节将重点介绍第二种情况详细设置流程，包括数据采集规范。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5"/>
        <w:gridCol w:w="8004"/>
      </w:tblGrid>
      <w:tr w:rsidR="00046E2D" w:rsidRPr="00046E2D" w:rsidTr="004E04D6">
        <w:trPr>
          <w:jc w:val="center"/>
        </w:trPr>
        <w:tc>
          <w:tcPr>
            <w:tcW w:w="1286" w:type="dxa"/>
            <w:shd w:val="clear" w:color="auto" w:fill="auto"/>
            <w:vAlign w:val="center"/>
          </w:tcPr>
          <w:p w:rsidR="00F705AF" w:rsidRPr="00046E2D" w:rsidRDefault="00700A68" w:rsidP="00046E2D">
            <w:pPr>
              <w:spacing w:beforeLines="50" w:before="120" w:line="360" w:lineRule="auto"/>
              <w:rPr>
                <w:rFonts w:ascii="Times New Roman" w:hAnsi="Times New Roman"/>
                <w:noProof/>
                <w:lang w:eastAsia="zh-CN"/>
              </w:rPr>
            </w:pPr>
            <w:r>
              <w:rPr>
                <w:rFonts w:ascii="Times New Roman" w:hAnsi="Times New Roman"/>
                <w:noProof/>
                <w:lang w:eastAsia="zh-CN"/>
              </w:rPr>
              <w:pict>
                <v:shape id="_x0000_i1044" type="#_x0000_t75" style="width:66.65pt;height:59.1pt;visibility:visible;mso-wrap-style:square">
                  <v:imagedata r:id="rId32" o:title=""/>
                </v:shape>
              </w:pict>
            </w:r>
          </w:p>
        </w:tc>
        <w:tc>
          <w:tcPr>
            <w:tcW w:w="8013" w:type="dxa"/>
            <w:shd w:val="clear" w:color="auto" w:fill="auto"/>
            <w:vAlign w:val="center"/>
          </w:tcPr>
          <w:p w:rsidR="00F705AF" w:rsidRPr="00046E2D" w:rsidRDefault="00F705AF" w:rsidP="00046E2D">
            <w:pPr>
              <w:spacing w:beforeLines="50" w:before="120" w:line="312" w:lineRule="auto"/>
              <w:rPr>
                <w:rFonts w:ascii="Times New Roman" w:hAnsi="Times New Roman"/>
                <w:noProof/>
                <w:lang w:eastAsia="zh-CN"/>
              </w:rPr>
            </w:pPr>
            <w:r w:rsidRPr="00046E2D">
              <w:rPr>
                <w:rFonts w:ascii="Times New Roman" w:hAnsi="Times New Roman" w:hint="eastAsia"/>
                <w:noProof/>
                <w:lang w:eastAsia="zh-CN"/>
              </w:rPr>
              <w:t>注：当用户用导入的</w:t>
            </w:r>
            <w:r w:rsidRPr="00046E2D">
              <w:rPr>
                <w:rFonts w:ascii="Times New Roman" w:hAnsi="Times New Roman" w:hint="eastAsia"/>
                <w:noProof/>
                <w:lang w:eastAsia="zh-CN"/>
              </w:rPr>
              <w:t>*</w:t>
            </w:r>
            <w:r w:rsidRPr="00046E2D">
              <w:rPr>
                <w:rFonts w:ascii="Times New Roman" w:hAnsi="Times New Roman"/>
                <w:noProof/>
                <w:lang w:eastAsia="zh-CN"/>
              </w:rPr>
              <w:t>.sec</w:t>
            </w:r>
            <w:r w:rsidRPr="00046E2D">
              <w:rPr>
                <w:rFonts w:ascii="Times New Roman" w:hAnsi="Times New Roman"/>
                <w:noProof/>
                <w:lang w:eastAsia="zh-CN"/>
              </w:rPr>
              <w:t>进行标定时，需要修改</w:t>
            </w:r>
            <w:r w:rsidRPr="00046E2D">
              <w:rPr>
                <w:rFonts w:ascii="Times New Roman" w:hAnsi="Times New Roman" w:hint="eastAsia"/>
                <w:noProof/>
                <w:lang w:eastAsia="zh-CN"/>
              </w:rPr>
              <w:t>线扫数据路径（图片路径）和机器人数据文件，这是数据路径是通过绝对路径写入</w:t>
            </w:r>
            <w:r w:rsidRPr="00046E2D">
              <w:rPr>
                <w:rFonts w:ascii="Times New Roman" w:hAnsi="Times New Roman" w:hint="eastAsia"/>
                <w:noProof/>
                <w:lang w:eastAsia="zh-CN"/>
              </w:rPr>
              <w:t>*</w:t>
            </w:r>
            <w:r w:rsidRPr="00046E2D">
              <w:rPr>
                <w:rFonts w:ascii="Times New Roman" w:hAnsi="Times New Roman"/>
                <w:noProof/>
                <w:lang w:eastAsia="zh-CN"/>
              </w:rPr>
              <w:t>.sec</w:t>
            </w:r>
            <w:r w:rsidRPr="00046E2D">
              <w:rPr>
                <w:rFonts w:ascii="Times New Roman" w:hAnsi="Times New Roman"/>
                <w:noProof/>
                <w:lang w:eastAsia="zh-CN"/>
              </w:rPr>
              <w:t>中，</w:t>
            </w:r>
            <w:r w:rsidRPr="00046E2D">
              <w:rPr>
                <w:rFonts w:ascii="Times New Roman" w:hAnsi="Times New Roman" w:hint="eastAsia"/>
                <w:noProof/>
                <w:lang w:eastAsia="zh-CN"/>
              </w:rPr>
              <w:t>修改路径是为了确保工程文件路径和本地计算机数据保存路径一致</w:t>
            </w:r>
          </w:p>
        </w:tc>
      </w:tr>
    </w:tbl>
    <w:p w:rsidR="00844D84" w:rsidRDefault="00661995" w:rsidP="00A244D1">
      <w:pPr>
        <w:spacing w:beforeLines="100" w:before="240" w:line="360" w:lineRule="auto"/>
        <w:rPr>
          <w:rFonts w:ascii="Times New Roman" w:hAnsi="Times New Roman"/>
          <w:b/>
          <w:noProof/>
          <w:lang w:eastAsia="zh-CN"/>
        </w:rPr>
      </w:pPr>
      <w:r w:rsidRPr="00C91ECE">
        <w:rPr>
          <w:rFonts w:ascii="Times New Roman" w:hAnsi="Times New Roman"/>
          <w:b/>
          <w:noProof/>
          <w:lang w:eastAsia="zh-CN"/>
        </w:rPr>
        <w:t>STEP</w:t>
      </w:r>
      <w:r>
        <w:rPr>
          <w:rFonts w:ascii="Times New Roman" w:hAnsi="Times New Roman"/>
          <w:b/>
          <w:noProof/>
          <w:lang w:eastAsia="zh-CN"/>
        </w:rPr>
        <w:t>-</w:t>
      </w:r>
      <w:r w:rsidRPr="00C91ECE">
        <w:rPr>
          <w:rFonts w:ascii="Times New Roman" w:hAnsi="Times New Roman"/>
          <w:b/>
          <w:noProof/>
          <w:lang w:eastAsia="zh-CN"/>
        </w:rPr>
        <w:t>1</w:t>
      </w:r>
      <w:r w:rsidRPr="00C91ECE">
        <w:rPr>
          <w:rFonts w:ascii="Times New Roman" w:hAnsi="Times New Roman"/>
          <w:b/>
          <w:noProof/>
          <w:lang w:eastAsia="zh-CN"/>
        </w:rPr>
        <w:t>：</w:t>
      </w:r>
      <w:r>
        <w:rPr>
          <w:rFonts w:ascii="Times New Roman" w:hAnsi="Times New Roman" w:hint="eastAsia"/>
          <w:b/>
          <w:noProof/>
          <w:lang w:eastAsia="zh-CN"/>
        </w:rPr>
        <w:t>新建标定工程</w:t>
      </w:r>
    </w:p>
    <w:p w:rsidR="00A40C88" w:rsidRDefault="001E2222" w:rsidP="00844D84">
      <w:pPr>
        <w:spacing w:beforeLines="50" w:before="120" w:line="360" w:lineRule="auto"/>
        <w:rPr>
          <w:rFonts w:ascii="Times New Roman" w:hAnsi="Times New Roman"/>
          <w:noProof/>
          <w:lang w:eastAsia="zh-CN"/>
        </w:rPr>
      </w:pPr>
      <w:r>
        <w:rPr>
          <w:rFonts w:ascii="Times New Roman" w:hAnsi="Times New Roman" w:hint="eastAsia"/>
          <w:noProof/>
          <w:lang w:eastAsia="zh-CN"/>
        </w:rPr>
        <w:t>点击软件控件区的</w:t>
      </w:r>
      <w:r w:rsidR="007C5F29">
        <w:rPr>
          <w:rStyle w:val="aff0"/>
          <w:rFonts w:ascii="Times New Roman" w:hAnsi="Times New Roman"/>
          <w:bdr w:val="single" w:sz="2" w:space="0" w:color="D9D9E3" w:frame="1"/>
          <w:shd w:val="clear" w:color="auto" w:fill="F7F7F8"/>
          <w:lang w:eastAsia="zh-CN"/>
        </w:rPr>
        <w:t>New S</w:t>
      </w:r>
      <w:r w:rsidR="007C5F29" w:rsidRPr="00762132">
        <w:rPr>
          <w:rStyle w:val="aff0"/>
          <w:rFonts w:ascii="Times New Roman" w:hAnsi="Times New Roman"/>
          <w:bdr w:val="single" w:sz="2" w:space="0" w:color="D9D9E3" w:frame="1"/>
          <w:shd w:val="clear" w:color="auto" w:fill="F7F7F8"/>
          <w:lang w:eastAsia="zh-CN"/>
        </w:rPr>
        <w:t>ection</w:t>
      </w:r>
      <w:r w:rsidR="007C5F29">
        <w:rPr>
          <w:rFonts w:ascii="Times New Roman" w:hAnsi="Times New Roman" w:hint="eastAsia"/>
          <w:noProof/>
          <w:lang w:eastAsia="zh-CN"/>
        </w:rPr>
        <w:t>，启动新建</w:t>
      </w:r>
      <w:r w:rsidR="007C5F29">
        <w:rPr>
          <w:rFonts w:ascii="Times New Roman" w:hAnsi="Times New Roman" w:hint="eastAsia"/>
          <w:noProof/>
          <w:lang w:eastAsia="zh-CN"/>
        </w:rPr>
        <w:t>Section</w:t>
      </w:r>
      <w:r w:rsidR="007C5F29">
        <w:rPr>
          <w:rFonts w:ascii="Times New Roman" w:hAnsi="Times New Roman" w:hint="eastAsia"/>
          <w:noProof/>
          <w:lang w:eastAsia="zh-CN"/>
        </w:rPr>
        <w:t>对话窗口，如图</w:t>
      </w:r>
      <w:r w:rsidR="007C5F29">
        <w:rPr>
          <w:rFonts w:ascii="Times New Roman" w:hAnsi="Times New Roman" w:hint="eastAsia"/>
          <w:noProof/>
          <w:lang w:eastAsia="zh-CN"/>
        </w:rPr>
        <w:t>5</w:t>
      </w:r>
      <w:r w:rsidR="007C5F29">
        <w:rPr>
          <w:rFonts w:ascii="Times New Roman" w:hAnsi="Times New Roman"/>
          <w:noProof/>
          <w:lang w:eastAsia="zh-CN"/>
        </w:rPr>
        <w:t>.1</w:t>
      </w:r>
      <w:r w:rsidR="007C5F29">
        <w:rPr>
          <w:rFonts w:ascii="Times New Roman" w:hAnsi="Times New Roman" w:hint="eastAsia"/>
          <w:noProof/>
          <w:lang w:eastAsia="zh-CN"/>
        </w:rPr>
        <w:t>所示，</w:t>
      </w:r>
      <w:r w:rsidR="00F75ABE">
        <w:rPr>
          <w:rFonts w:ascii="Times New Roman" w:hAnsi="Times New Roman" w:hint="eastAsia"/>
          <w:noProof/>
          <w:lang w:eastAsia="zh-CN"/>
        </w:rPr>
        <w:t>流程如下：</w:t>
      </w:r>
    </w:p>
    <w:p w:rsidR="00FB400E" w:rsidRDefault="00E40AA0" w:rsidP="00A40C88">
      <w:pPr>
        <w:numPr>
          <w:ilvl w:val="0"/>
          <w:numId w:val="7"/>
        </w:numPr>
        <w:spacing w:beforeLines="50" w:before="120" w:line="360" w:lineRule="auto"/>
        <w:ind w:left="480" w:hangingChars="200" w:hanging="480"/>
        <w:rPr>
          <w:rFonts w:ascii="Times New Roman" w:hAnsi="Times New Roman"/>
          <w:noProof/>
          <w:lang w:eastAsia="zh-CN"/>
        </w:rPr>
      </w:pPr>
      <w:r>
        <w:rPr>
          <w:rFonts w:ascii="Times New Roman" w:hAnsi="Times New Roman" w:hint="eastAsia"/>
          <w:noProof/>
          <w:lang w:eastAsia="zh-CN"/>
        </w:rPr>
        <w:t>在</w:t>
      </w:r>
      <w:r>
        <w:rPr>
          <w:rFonts w:ascii="Times New Roman" w:hAnsi="Times New Roman" w:hint="eastAsia"/>
          <w:noProof/>
          <w:lang w:eastAsia="zh-CN"/>
        </w:rPr>
        <w:t>Description</w:t>
      </w:r>
      <w:r>
        <w:rPr>
          <w:rFonts w:ascii="Times New Roman" w:hAnsi="Times New Roman" w:hint="eastAsia"/>
          <w:noProof/>
          <w:lang w:eastAsia="zh-CN"/>
        </w:rPr>
        <w:t>中输入标定工程的描述（可选）</w:t>
      </w:r>
    </w:p>
    <w:p w:rsidR="002032CE" w:rsidRDefault="00E40AA0" w:rsidP="002032CE">
      <w:pPr>
        <w:numPr>
          <w:ilvl w:val="0"/>
          <w:numId w:val="7"/>
        </w:numPr>
        <w:spacing w:beforeLines="50" w:before="120" w:line="360" w:lineRule="auto"/>
        <w:ind w:left="480" w:hangingChars="200" w:hanging="480"/>
        <w:rPr>
          <w:rFonts w:ascii="Times New Roman" w:hAnsi="Times New Roman"/>
          <w:noProof/>
          <w:lang w:eastAsia="zh-CN"/>
        </w:rPr>
      </w:pPr>
      <w:r>
        <w:rPr>
          <w:rFonts w:ascii="Times New Roman" w:hAnsi="Times New Roman" w:hint="eastAsia"/>
          <w:noProof/>
          <w:lang w:eastAsia="zh-CN"/>
        </w:rPr>
        <w:t>修改</w:t>
      </w:r>
      <w:r>
        <w:rPr>
          <w:rFonts w:ascii="Times New Roman" w:hAnsi="Times New Roman" w:hint="eastAsia"/>
          <w:noProof/>
          <w:lang w:eastAsia="zh-CN"/>
        </w:rPr>
        <w:t>Images</w:t>
      </w:r>
      <w:r>
        <w:rPr>
          <w:rFonts w:ascii="Times New Roman" w:hAnsi="Times New Roman"/>
          <w:noProof/>
          <w:lang w:eastAsia="zh-CN"/>
        </w:rPr>
        <w:t xml:space="preserve"> </w:t>
      </w:r>
      <w:r>
        <w:rPr>
          <w:rFonts w:ascii="Times New Roman" w:hAnsi="Times New Roman" w:hint="eastAsia"/>
          <w:noProof/>
          <w:lang w:eastAsia="zh-CN"/>
        </w:rPr>
        <w:t>Directory</w:t>
      </w:r>
      <w:r>
        <w:rPr>
          <w:rFonts w:ascii="Times New Roman" w:hAnsi="Times New Roman" w:hint="eastAsia"/>
          <w:noProof/>
          <w:lang w:eastAsia="zh-CN"/>
        </w:rPr>
        <w:t>指向保存线扫相机数据的文件夹</w:t>
      </w:r>
      <w:r w:rsidR="00E6710B">
        <w:rPr>
          <w:rFonts w:ascii="Times New Roman" w:hAnsi="Times New Roman" w:hint="eastAsia"/>
          <w:noProof/>
          <w:lang w:eastAsia="zh-CN"/>
        </w:rPr>
        <w:t>，文件夹中</w:t>
      </w:r>
      <w:r w:rsidR="00863869">
        <w:rPr>
          <w:rFonts w:ascii="Times New Roman" w:hAnsi="Times New Roman" w:hint="eastAsia"/>
          <w:noProof/>
          <w:lang w:eastAsia="zh-CN"/>
        </w:rPr>
        <w:t>线扫</w:t>
      </w:r>
      <w:r w:rsidR="00E6710B">
        <w:rPr>
          <w:rFonts w:ascii="Times New Roman" w:hAnsi="Times New Roman" w:hint="eastAsia"/>
          <w:noProof/>
          <w:lang w:eastAsia="zh-CN"/>
        </w:rPr>
        <w:t>数据以</w:t>
      </w:r>
      <w:r w:rsidR="00E6710B">
        <w:rPr>
          <w:rFonts w:ascii="Times New Roman" w:hAnsi="Times New Roman" w:hint="eastAsia"/>
          <w:noProof/>
          <w:lang w:eastAsia="zh-CN"/>
        </w:rPr>
        <w:t>p</w:t>
      </w:r>
      <w:r w:rsidR="00E6710B">
        <w:rPr>
          <w:rFonts w:ascii="Times New Roman" w:hAnsi="Times New Roman"/>
          <w:noProof/>
          <w:lang w:eastAsia="zh-CN"/>
        </w:rPr>
        <w:t>*.yml</w:t>
      </w:r>
      <w:r w:rsidR="00E6710B">
        <w:rPr>
          <w:rFonts w:ascii="Times New Roman" w:hAnsi="Times New Roman" w:hint="eastAsia"/>
          <w:noProof/>
          <w:lang w:eastAsia="zh-CN"/>
        </w:rPr>
        <w:t>形式保存</w:t>
      </w:r>
      <w:r w:rsidR="00FB400E">
        <w:rPr>
          <w:rFonts w:ascii="Times New Roman" w:hAnsi="Times New Roman" w:hint="eastAsia"/>
          <w:noProof/>
          <w:lang w:eastAsia="zh-CN"/>
        </w:rPr>
        <w:t>，例如第一个点</w:t>
      </w:r>
      <w:r>
        <w:rPr>
          <w:rFonts w:ascii="Times New Roman" w:hAnsi="Times New Roman" w:hint="eastAsia"/>
          <w:noProof/>
          <w:lang w:eastAsia="zh-CN"/>
        </w:rPr>
        <w:t>，</w:t>
      </w:r>
      <w:r w:rsidR="00863869">
        <w:rPr>
          <w:rFonts w:ascii="Times New Roman" w:hAnsi="Times New Roman" w:hint="eastAsia"/>
          <w:noProof/>
          <w:lang w:eastAsia="zh-CN"/>
        </w:rPr>
        <w:t>数据文件名称为</w:t>
      </w:r>
      <w:r w:rsidR="00863869">
        <w:rPr>
          <w:rFonts w:ascii="Times New Roman" w:hAnsi="Times New Roman" w:hint="eastAsia"/>
          <w:noProof/>
          <w:lang w:eastAsia="zh-CN"/>
        </w:rPr>
        <w:t>p</w:t>
      </w:r>
      <w:r w:rsidR="00863869">
        <w:rPr>
          <w:rFonts w:ascii="Times New Roman" w:hAnsi="Times New Roman"/>
          <w:noProof/>
          <w:lang w:eastAsia="zh-CN"/>
        </w:rPr>
        <w:t>1.yml</w:t>
      </w:r>
      <w:r w:rsidR="00863869">
        <w:rPr>
          <w:rFonts w:ascii="Times New Roman" w:hAnsi="Times New Roman" w:hint="eastAsia"/>
          <w:noProof/>
          <w:lang w:eastAsia="zh-CN"/>
        </w:rPr>
        <w:t>；</w:t>
      </w:r>
    </w:p>
    <w:p w:rsidR="00844D84" w:rsidRDefault="00E40AA0" w:rsidP="002032CE">
      <w:pPr>
        <w:numPr>
          <w:ilvl w:val="0"/>
          <w:numId w:val="7"/>
        </w:numPr>
        <w:spacing w:beforeLines="50" w:before="120" w:line="360" w:lineRule="auto"/>
        <w:ind w:left="480" w:hangingChars="200" w:hanging="480"/>
        <w:rPr>
          <w:rFonts w:ascii="Times New Roman" w:hAnsi="Times New Roman"/>
          <w:noProof/>
          <w:lang w:eastAsia="zh-CN"/>
        </w:rPr>
      </w:pPr>
      <w:r>
        <w:rPr>
          <w:rFonts w:ascii="Times New Roman" w:hAnsi="Times New Roman" w:hint="eastAsia"/>
          <w:noProof/>
          <w:lang w:eastAsia="zh-CN"/>
        </w:rPr>
        <w:lastRenderedPageBreak/>
        <w:t>修改</w:t>
      </w:r>
      <w:r>
        <w:rPr>
          <w:rFonts w:ascii="Times New Roman" w:hAnsi="Times New Roman" w:hint="eastAsia"/>
          <w:noProof/>
          <w:lang w:eastAsia="zh-CN"/>
        </w:rPr>
        <w:t>Rob</w:t>
      </w:r>
      <w:r>
        <w:rPr>
          <w:rFonts w:ascii="Times New Roman" w:hAnsi="Times New Roman"/>
          <w:noProof/>
          <w:lang w:eastAsia="zh-CN"/>
        </w:rPr>
        <w:t>ot Data File</w:t>
      </w:r>
      <w:r>
        <w:rPr>
          <w:rFonts w:ascii="Times New Roman" w:hAnsi="Times New Roman" w:hint="eastAsia"/>
          <w:noProof/>
          <w:lang w:eastAsia="zh-CN"/>
        </w:rPr>
        <w:t>指向机器人点位数据文件</w:t>
      </w:r>
      <w:r>
        <w:rPr>
          <w:rFonts w:ascii="Times New Roman" w:hAnsi="Times New Roman" w:hint="eastAsia"/>
          <w:noProof/>
          <w:lang w:eastAsia="zh-CN"/>
        </w:rPr>
        <w:t>*.</w:t>
      </w:r>
      <w:r>
        <w:rPr>
          <w:rFonts w:ascii="Times New Roman" w:hAnsi="Times New Roman"/>
          <w:noProof/>
          <w:lang w:eastAsia="zh-CN"/>
        </w:rPr>
        <w:t>rob</w:t>
      </w:r>
      <w:r w:rsidR="00AC5FCE">
        <w:rPr>
          <w:rFonts w:ascii="Times New Roman" w:hAnsi="Times New Roman" w:hint="eastAsia"/>
          <w:noProof/>
          <w:lang w:eastAsia="zh-CN"/>
        </w:rPr>
        <w:t>，该文件中记录的机器人示教点个数应该以线扫数据文件格式对应一致；</w:t>
      </w:r>
    </w:p>
    <w:p w:rsidR="00AC5FCE" w:rsidRDefault="00B814FB" w:rsidP="002032CE">
      <w:pPr>
        <w:numPr>
          <w:ilvl w:val="0"/>
          <w:numId w:val="7"/>
        </w:numPr>
        <w:spacing w:beforeLines="50" w:before="120" w:line="360" w:lineRule="auto"/>
        <w:ind w:left="480" w:hangingChars="200" w:hanging="480"/>
        <w:rPr>
          <w:rFonts w:ascii="Times New Roman" w:hAnsi="Times New Roman"/>
          <w:noProof/>
          <w:lang w:eastAsia="zh-CN"/>
        </w:rPr>
      </w:pPr>
      <w:r>
        <w:rPr>
          <w:rFonts w:ascii="Times New Roman" w:hAnsi="Times New Roman" w:hint="eastAsia"/>
          <w:noProof/>
          <w:lang w:eastAsia="zh-CN"/>
        </w:rPr>
        <w:t>设置</w:t>
      </w:r>
      <w:r>
        <w:rPr>
          <w:rFonts w:ascii="Times New Roman" w:hAnsi="Times New Roman" w:hint="eastAsia"/>
          <w:noProof/>
          <w:lang w:eastAsia="zh-CN"/>
        </w:rPr>
        <w:t>Num</w:t>
      </w:r>
      <w:r>
        <w:rPr>
          <w:rFonts w:ascii="Times New Roman" w:hAnsi="Times New Roman"/>
          <w:noProof/>
          <w:lang w:eastAsia="zh-CN"/>
        </w:rPr>
        <w:t>ber of Data</w:t>
      </w:r>
      <w:r>
        <w:rPr>
          <w:rFonts w:ascii="Times New Roman" w:hAnsi="Times New Roman" w:hint="eastAsia"/>
          <w:noProof/>
          <w:lang w:eastAsia="zh-CN"/>
        </w:rPr>
        <w:t>，表示标定数据</w:t>
      </w:r>
      <w:r w:rsidR="00531865">
        <w:rPr>
          <w:rFonts w:ascii="Times New Roman" w:hAnsi="Times New Roman" w:hint="eastAsia"/>
          <w:noProof/>
          <w:lang w:eastAsia="zh-CN"/>
        </w:rPr>
        <w:t>数量</w:t>
      </w:r>
      <w:r>
        <w:rPr>
          <w:rFonts w:ascii="Times New Roman" w:hAnsi="Times New Roman" w:hint="eastAsia"/>
          <w:noProof/>
          <w:lang w:eastAsia="zh-CN"/>
        </w:rPr>
        <w:t>，和机器人示教点</w:t>
      </w:r>
      <w:r>
        <w:rPr>
          <w:rFonts w:ascii="Times New Roman" w:hAnsi="Times New Roman" w:hint="eastAsia"/>
          <w:noProof/>
          <w:lang w:eastAsia="zh-CN"/>
        </w:rPr>
        <w:t>/</w:t>
      </w:r>
      <w:r>
        <w:rPr>
          <w:rFonts w:ascii="Times New Roman" w:hAnsi="Times New Roman" w:hint="eastAsia"/>
          <w:noProof/>
          <w:lang w:eastAsia="zh-CN"/>
        </w:rPr>
        <w:t>线扫数据文件</w:t>
      </w:r>
      <w:r w:rsidR="00531865">
        <w:rPr>
          <w:rFonts w:ascii="Times New Roman" w:hAnsi="Times New Roman" w:hint="eastAsia"/>
          <w:noProof/>
          <w:lang w:eastAsia="zh-CN"/>
        </w:rPr>
        <w:t>个数</w:t>
      </w:r>
      <w:r w:rsidR="00654589">
        <w:rPr>
          <w:rFonts w:ascii="Times New Roman" w:hAnsi="Times New Roman" w:hint="eastAsia"/>
          <w:noProof/>
          <w:lang w:eastAsia="zh-CN"/>
        </w:rPr>
        <w:t>相同</w:t>
      </w:r>
    </w:p>
    <w:p w:rsidR="00520EC5" w:rsidRDefault="00A43632" w:rsidP="002032CE">
      <w:pPr>
        <w:numPr>
          <w:ilvl w:val="0"/>
          <w:numId w:val="7"/>
        </w:numPr>
        <w:spacing w:beforeLines="50" w:before="120" w:line="360" w:lineRule="auto"/>
        <w:ind w:left="480" w:hangingChars="200" w:hanging="480"/>
        <w:rPr>
          <w:rFonts w:ascii="Times New Roman" w:hAnsi="Times New Roman"/>
          <w:noProof/>
          <w:lang w:eastAsia="zh-CN"/>
        </w:rPr>
      </w:pPr>
      <w:r>
        <w:rPr>
          <w:rFonts w:ascii="Times New Roman" w:hAnsi="Times New Roman" w:hint="eastAsia"/>
          <w:noProof/>
          <w:lang w:eastAsia="zh-CN"/>
        </w:rPr>
        <w:t>标定算法</w:t>
      </w:r>
      <w:r>
        <w:rPr>
          <w:rFonts w:ascii="Times New Roman" w:hAnsi="Times New Roman" w:hint="eastAsia"/>
          <w:noProof/>
          <w:lang w:eastAsia="zh-CN"/>
        </w:rPr>
        <w:t>Algorithm</w:t>
      </w:r>
      <w:r>
        <w:rPr>
          <w:rFonts w:ascii="Times New Roman" w:hAnsi="Times New Roman" w:hint="eastAsia"/>
          <w:noProof/>
          <w:lang w:eastAsia="zh-CN"/>
        </w:rPr>
        <w:t>和类型</w:t>
      </w:r>
      <w:r>
        <w:rPr>
          <w:rFonts w:ascii="Times New Roman" w:hAnsi="Times New Roman" w:hint="eastAsia"/>
          <w:noProof/>
          <w:lang w:eastAsia="zh-CN"/>
        </w:rPr>
        <w:t>Calibrat</w:t>
      </w:r>
      <w:r>
        <w:rPr>
          <w:rFonts w:ascii="Times New Roman" w:hAnsi="Times New Roman"/>
          <w:noProof/>
          <w:lang w:eastAsia="zh-CN"/>
        </w:rPr>
        <w:t>e type</w:t>
      </w:r>
      <w:r>
        <w:rPr>
          <w:rFonts w:ascii="Times New Roman" w:hAnsi="Times New Roman" w:hint="eastAsia"/>
          <w:noProof/>
          <w:lang w:eastAsia="zh-CN"/>
        </w:rPr>
        <w:t>，算法支持迭代和回归算法，综合评测下来，迭代算法精度要更高一些，类型包括眼在手上</w:t>
      </w:r>
      <w:r>
        <w:rPr>
          <w:rFonts w:ascii="Times New Roman" w:hAnsi="Times New Roman" w:hint="eastAsia"/>
          <w:noProof/>
          <w:lang w:eastAsia="zh-CN"/>
        </w:rPr>
        <w:t>Eye</w:t>
      </w:r>
      <w:r>
        <w:rPr>
          <w:rFonts w:ascii="Times New Roman" w:hAnsi="Times New Roman"/>
          <w:noProof/>
          <w:lang w:eastAsia="zh-CN"/>
        </w:rPr>
        <w:t>InHand</w:t>
      </w:r>
      <w:r>
        <w:rPr>
          <w:rFonts w:ascii="Times New Roman" w:hAnsi="Times New Roman" w:hint="eastAsia"/>
          <w:noProof/>
          <w:lang w:eastAsia="zh-CN"/>
        </w:rPr>
        <w:t>和眼在手外</w:t>
      </w:r>
      <w:r>
        <w:rPr>
          <w:rFonts w:ascii="Times New Roman" w:hAnsi="Times New Roman" w:hint="eastAsia"/>
          <w:noProof/>
          <w:lang w:eastAsia="zh-CN"/>
        </w:rPr>
        <w:t>EyeToHand</w:t>
      </w:r>
      <w:r>
        <w:rPr>
          <w:rFonts w:ascii="Times New Roman" w:hAnsi="Times New Roman" w:hint="eastAsia"/>
          <w:noProof/>
          <w:lang w:eastAsia="zh-CN"/>
        </w:rPr>
        <w:t>，根据具体情况设置</w:t>
      </w:r>
    </w:p>
    <w:p w:rsidR="00A43632" w:rsidRPr="00844D84" w:rsidRDefault="001447A2" w:rsidP="002032CE">
      <w:pPr>
        <w:numPr>
          <w:ilvl w:val="0"/>
          <w:numId w:val="7"/>
        </w:numPr>
        <w:spacing w:beforeLines="50" w:before="120" w:line="360" w:lineRule="auto"/>
        <w:ind w:left="480" w:hangingChars="200" w:hanging="480"/>
        <w:rPr>
          <w:rFonts w:ascii="Times New Roman" w:hAnsi="Times New Roman"/>
          <w:noProof/>
          <w:lang w:eastAsia="zh-CN"/>
        </w:rPr>
      </w:pPr>
      <w:r>
        <w:rPr>
          <w:rFonts w:ascii="Times New Roman" w:hAnsi="Times New Roman" w:hint="eastAsia"/>
          <w:noProof/>
          <w:lang w:eastAsia="zh-CN"/>
        </w:rPr>
        <w:t>标定物体，如果是球标定，将</w:t>
      </w:r>
      <w:r>
        <w:rPr>
          <w:rFonts w:ascii="Times New Roman" w:hAnsi="Times New Roman" w:hint="eastAsia"/>
          <w:noProof/>
          <w:lang w:eastAsia="zh-CN"/>
        </w:rPr>
        <w:t>Name</w:t>
      </w:r>
      <w:r>
        <w:rPr>
          <w:rFonts w:ascii="Times New Roman" w:hAnsi="Times New Roman" w:hint="eastAsia"/>
          <w:noProof/>
          <w:lang w:eastAsia="zh-CN"/>
        </w:rPr>
        <w:t>设置为</w:t>
      </w:r>
      <w:r>
        <w:rPr>
          <w:rFonts w:ascii="Times New Roman" w:hAnsi="Times New Roman" w:hint="eastAsia"/>
          <w:noProof/>
          <w:lang w:eastAsia="zh-CN"/>
        </w:rPr>
        <w:t>Sphere</w:t>
      </w:r>
      <w:r w:rsidR="004124DF">
        <w:rPr>
          <w:rFonts w:ascii="Times New Roman" w:hAnsi="Times New Roman" w:hint="eastAsia"/>
          <w:noProof/>
          <w:lang w:eastAsia="zh-CN"/>
        </w:rPr>
        <w:t>，</w:t>
      </w:r>
      <w:r>
        <w:rPr>
          <w:rFonts w:ascii="Times New Roman" w:hAnsi="Times New Roman" w:hint="eastAsia"/>
          <w:noProof/>
          <w:lang w:eastAsia="zh-CN"/>
        </w:rPr>
        <w:t>并设置球的半径</w:t>
      </w:r>
      <w:r>
        <w:rPr>
          <w:rFonts w:ascii="Times New Roman" w:hAnsi="Times New Roman" w:hint="eastAsia"/>
          <w:noProof/>
          <w:lang w:eastAsia="zh-CN"/>
        </w:rPr>
        <w:t>Sphere</w:t>
      </w:r>
      <w:r>
        <w:rPr>
          <w:rFonts w:ascii="Times New Roman" w:hAnsi="Times New Roman"/>
          <w:noProof/>
          <w:lang w:eastAsia="zh-CN"/>
        </w:rPr>
        <w:t xml:space="preserve"> </w:t>
      </w:r>
      <w:r>
        <w:rPr>
          <w:rFonts w:ascii="Times New Roman" w:hAnsi="Times New Roman" w:hint="eastAsia"/>
          <w:noProof/>
          <w:lang w:eastAsia="zh-CN"/>
        </w:rPr>
        <w:t>Radius</w:t>
      </w:r>
      <w:r>
        <w:rPr>
          <w:rFonts w:ascii="Times New Roman" w:hAnsi="Times New Roman" w:hint="eastAsia"/>
          <w:noProof/>
          <w:lang w:eastAsia="zh-CN"/>
        </w:rPr>
        <w:t>，</w:t>
      </w:r>
      <w:r w:rsidR="009A7291">
        <w:rPr>
          <w:rFonts w:ascii="Times New Roman" w:hAnsi="Times New Roman" w:hint="eastAsia"/>
          <w:noProof/>
          <w:lang w:eastAsia="zh-CN"/>
        </w:rPr>
        <w:t>需要注意的是</w:t>
      </w:r>
      <w:r w:rsidR="009A7291">
        <w:rPr>
          <w:rFonts w:ascii="Times New Roman" w:hAnsi="Times New Roman" w:hint="eastAsia"/>
          <w:noProof/>
          <w:lang w:eastAsia="zh-CN"/>
        </w:rPr>
        <w:t>Sphere</w:t>
      </w:r>
      <w:r w:rsidR="009A7291">
        <w:rPr>
          <w:rFonts w:ascii="Times New Roman" w:hAnsi="Times New Roman"/>
          <w:noProof/>
          <w:lang w:eastAsia="zh-CN"/>
        </w:rPr>
        <w:t xml:space="preserve"> </w:t>
      </w:r>
      <w:r w:rsidR="009A7291">
        <w:rPr>
          <w:rFonts w:ascii="Times New Roman" w:hAnsi="Times New Roman" w:hint="eastAsia"/>
          <w:noProof/>
          <w:lang w:eastAsia="zh-CN"/>
        </w:rPr>
        <w:t>center</w:t>
      </w:r>
      <w:r w:rsidR="009A7291">
        <w:rPr>
          <w:rFonts w:ascii="Times New Roman" w:hAnsi="Times New Roman"/>
          <w:noProof/>
          <w:lang w:eastAsia="zh-CN"/>
        </w:rPr>
        <w:t xml:space="preserve"> </w:t>
      </w:r>
      <w:r w:rsidR="009A7291">
        <w:rPr>
          <w:rFonts w:ascii="Times New Roman" w:hAnsi="Times New Roman" w:hint="eastAsia"/>
          <w:noProof/>
          <w:lang w:eastAsia="zh-CN"/>
        </w:rPr>
        <w:t>direction</w:t>
      </w:r>
      <w:r w:rsidR="009A7291">
        <w:rPr>
          <w:rFonts w:ascii="Times New Roman" w:hAnsi="Times New Roman" w:hint="eastAsia"/>
          <w:noProof/>
          <w:lang w:eastAsia="zh-CN"/>
        </w:rPr>
        <w:t>表示</w:t>
      </w:r>
      <w:r w:rsidR="008A7799">
        <w:rPr>
          <w:rFonts w:ascii="Times New Roman" w:hAnsi="Times New Roman" w:hint="eastAsia"/>
          <w:noProof/>
          <w:lang w:eastAsia="zh-CN"/>
        </w:rPr>
        <w:t>采集数据是球心在相机坐标系下的位置方向，例如</w:t>
      </w:r>
      <w:r w:rsidR="007C74E8">
        <w:rPr>
          <w:rFonts w:ascii="Times New Roman" w:hAnsi="Times New Roman" w:hint="eastAsia"/>
          <w:noProof/>
          <w:lang w:eastAsia="zh-CN"/>
        </w:rPr>
        <w:t>+Y</w:t>
      </w:r>
      <w:r w:rsidR="007C74E8">
        <w:rPr>
          <w:rFonts w:ascii="Times New Roman" w:hAnsi="Times New Roman" w:hint="eastAsia"/>
          <w:noProof/>
          <w:lang w:eastAsia="zh-CN"/>
        </w:rPr>
        <w:t>表明</w:t>
      </w:r>
      <w:r w:rsidR="008A7799">
        <w:rPr>
          <w:rFonts w:ascii="Times New Roman" w:hAnsi="Times New Roman" w:hint="eastAsia"/>
          <w:noProof/>
          <w:lang w:eastAsia="zh-CN"/>
        </w:rPr>
        <w:t>球心在相机坐标系下</w:t>
      </w:r>
      <w:r w:rsidR="008A7799">
        <w:rPr>
          <w:rFonts w:ascii="Times New Roman" w:hAnsi="Times New Roman" w:hint="eastAsia"/>
          <w:noProof/>
          <w:lang w:eastAsia="zh-CN"/>
        </w:rPr>
        <w:t>XOZ</w:t>
      </w:r>
      <w:r w:rsidR="008A7799">
        <w:rPr>
          <w:rFonts w:ascii="Times New Roman" w:hAnsi="Times New Roman" w:hint="eastAsia"/>
          <w:noProof/>
          <w:lang w:eastAsia="zh-CN"/>
        </w:rPr>
        <w:t>平面</w:t>
      </w:r>
      <w:r w:rsidR="008A7799">
        <w:rPr>
          <w:rFonts w:ascii="Times New Roman" w:hAnsi="Times New Roman" w:hint="eastAsia"/>
          <w:noProof/>
          <w:lang w:eastAsia="zh-CN"/>
        </w:rPr>
        <w:t>+Y</w:t>
      </w:r>
      <w:r w:rsidR="008A7799">
        <w:rPr>
          <w:rFonts w:ascii="Times New Roman" w:hAnsi="Times New Roman" w:hint="eastAsia"/>
          <w:noProof/>
          <w:lang w:eastAsia="zh-CN"/>
        </w:rPr>
        <w:t>方向</w:t>
      </w:r>
    </w:p>
    <w:p w:rsidR="00416DEB" w:rsidRDefault="00700A68" w:rsidP="000152EE">
      <w:pPr>
        <w:spacing w:beforeLines="50" w:before="120" w:line="360" w:lineRule="auto"/>
        <w:jc w:val="center"/>
        <w:rPr>
          <w:noProof/>
        </w:rPr>
      </w:pPr>
      <w:r>
        <w:rPr>
          <w:noProof/>
        </w:rPr>
        <w:pict>
          <v:shape id="_x0000_i1045" type="#_x0000_t75" style="width:458.85pt;height:301.95pt;visibility:visible;mso-wrap-style:square">
            <v:imagedata r:id="rId33" o:title=""/>
          </v:shape>
        </w:pict>
      </w:r>
    </w:p>
    <w:p w:rsidR="00AE4DB7" w:rsidRPr="003F1576" w:rsidRDefault="00AE4DB7" w:rsidP="00AE4DB7">
      <w:pPr>
        <w:spacing w:beforeLines="50" w:before="120" w:afterLines="50" w:after="120" w:line="360" w:lineRule="auto"/>
        <w:jc w:val="center"/>
        <w:rPr>
          <w:rFonts w:ascii="Times New Roman" w:hAnsi="Times New Roman"/>
          <w:sz w:val="21"/>
          <w:szCs w:val="21"/>
          <w:lang w:eastAsia="zh-CN"/>
        </w:rPr>
      </w:pPr>
      <w:r w:rsidRPr="003F1576">
        <w:rPr>
          <w:rFonts w:ascii="Times New Roman" w:hAnsi="Times New Roman"/>
          <w:kern w:val="2"/>
          <w:sz w:val="21"/>
          <w:szCs w:val="21"/>
          <w:lang w:eastAsia="zh-CN"/>
        </w:rPr>
        <w:t>图</w:t>
      </w:r>
      <w:r w:rsidRPr="003F1576">
        <w:rPr>
          <w:rFonts w:ascii="Times New Roman" w:hAnsi="Times New Roman"/>
          <w:kern w:val="2"/>
          <w:sz w:val="21"/>
          <w:szCs w:val="21"/>
          <w:lang w:eastAsia="zh-CN"/>
        </w:rPr>
        <w:t xml:space="preserve"> </w:t>
      </w:r>
      <w:r w:rsidR="00BD3166">
        <w:rPr>
          <w:rFonts w:ascii="Times New Roman" w:hAnsi="Times New Roman"/>
          <w:kern w:val="2"/>
          <w:sz w:val="21"/>
          <w:szCs w:val="21"/>
          <w:lang w:eastAsia="zh-CN"/>
        </w:rPr>
        <w:t>5.1</w:t>
      </w:r>
      <w:r w:rsidRPr="003F1576">
        <w:rPr>
          <w:rFonts w:ascii="Times New Roman" w:hAnsi="Times New Roman"/>
          <w:kern w:val="2"/>
          <w:sz w:val="21"/>
          <w:szCs w:val="21"/>
          <w:lang w:eastAsia="zh-CN"/>
        </w:rPr>
        <w:t xml:space="preserve"> </w:t>
      </w:r>
      <w:r w:rsidR="00C4158A">
        <w:rPr>
          <w:rFonts w:ascii="Times New Roman" w:hAnsi="Times New Roman" w:hint="eastAsia"/>
          <w:kern w:val="2"/>
          <w:sz w:val="21"/>
          <w:szCs w:val="21"/>
          <w:lang w:eastAsia="zh-CN"/>
        </w:rPr>
        <w:t>新建</w:t>
      </w:r>
      <w:r w:rsidR="00C4158A">
        <w:rPr>
          <w:rFonts w:ascii="Times New Roman" w:hAnsi="Times New Roman" w:hint="eastAsia"/>
          <w:kern w:val="2"/>
          <w:sz w:val="21"/>
          <w:szCs w:val="21"/>
          <w:lang w:eastAsia="zh-CN"/>
        </w:rPr>
        <w:t>Section</w:t>
      </w:r>
      <w:r w:rsidR="00C4158A">
        <w:rPr>
          <w:rFonts w:ascii="Times New Roman" w:hAnsi="Times New Roman" w:hint="eastAsia"/>
          <w:kern w:val="2"/>
          <w:sz w:val="21"/>
          <w:szCs w:val="21"/>
          <w:lang w:eastAsia="zh-CN"/>
        </w:rPr>
        <w:t>对话窗口</w:t>
      </w:r>
    </w:p>
    <w:p w:rsidR="00AE4DB7" w:rsidRPr="0010039D" w:rsidRDefault="0010039D" w:rsidP="0010039D">
      <w:pPr>
        <w:spacing w:beforeLines="100" w:before="240" w:line="360" w:lineRule="auto"/>
        <w:rPr>
          <w:rFonts w:ascii="Times New Roman" w:hAnsi="Times New Roman"/>
          <w:b/>
          <w:noProof/>
          <w:lang w:eastAsia="zh-CN"/>
        </w:rPr>
      </w:pPr>
      <w:r w:rsidRPr="00C91ECE">
        <w:rPr>
          <w:rFonts w:ascii="Times New Roman" w:hAnsi="Times New Roman"/>
          <w:b/>
          <w:noProof/>
          <w:lang w:eastAsia="zh-CN"/>
        </w:rPr>
        <w:t>STEP</w:t>
      </w:r>
      <w:r>
        <w:rPr>
          <w:rFonts w:ascii="Times New Roman" w:hAnsi="Times New Roman"/>
          <w:b/>
          <w:noProof/>
          <w:lang w:eastAsia="zh-CN"/>
        </w:rPr>
        <w:t>-2</w:t>
      </w:r>
      <w:r w:rsidRPr="00C91ECE">
        <w:rPr>
          <w:rFonts w:ascii="Times New Roman" w:hAnsi="Times New Roman"/>
          <w:b/>
          <w:noProof/>
          <w:lang w:eastAsia="zh-CN"/>
        </w:rPr>
        <w:t>：</w:t>
      </w:r>
      <w:r w:rsidR="008C1C51">
        <w:rPr>
          <w:rFonts w:ascii="Times New Roman" w:hAnsi="Times New Roman" w:hint="eastAsia"/>
          <w:b/>
          <w:noProof/>
          <w:lang w:eastAsia="zh-CN"/>
        </w:rPr>
        <w:t>采集标定数据</w:t>
      </w:r>
    </w:p>
    <w:p w:rsidR="00C356BB" w:rsidRPr="009E0CDF" w:rsidRDefault="00402F77" w:rsidP="00BD51CB">
      <w:pPr>
        <w:spacing w:beforeLines="50" w:before="120" w:line="360" w:lineRule="auto"/>
        <w:rPr>
          <w:rFonts w:ascii="Times New Roman" w:hAnsi="Times New Roman"/>
          <w:szCs w:val="24"/>
          <w:lang w:eastAsia="zh-CN"/>
        </w:rPr>
      </w:pPr>
      <w:r w:rsidRPr="009E0CDF">
        <w:rPr>
          <w:rFonts w:ascii="Times New Roman" w:hAnsi="Times New Roman"/>
          <w:szCs w:val="24"/>
          <w:lang w:eastAsia="zh-CN"/>
        </w:rPr>
        <w:t>标定数据主要包括两方面：</w:t>
      </w:r>
      <w:proofErr w:type="gramStart"/>
      <w:r w:rsidRPr="009E0CDF">
        <w:rPr>
          <w:rFonts w:ascii="Times New Roman" w:hAnsi="Times New Roman"/>
          <w:szCs w:val="24"/>
          <w:lang w:eastAsia="zh-CN"/>
        </w:rPr>
        <w:t>线扫相机</w:t>
      </w:r>
      <w:proofErr w:type="gramEnd"/>
      <w:r w:rsidRPr="009E0CDF">
        <w:rPr>
          <w:rFonts w:ascii="Times New Roman" w:hAnsi="Times New Roman"/>
          <w:szCs w:val="24"/>
          <w:lang w:eastAsia="zh-CN"/>
        </w:rPr>
        <w:t>数据和机器人点位数据，软件暂时不支持在线数据采集，需要用户手动采集数据并将其保存</w:t>
      </w:r>
      <w:r w:rsidR="002A40B7" w:rsidRPr="009E0CDF">
        <w:rPr>
          <w:rFonts w:ascii="Times New Roman" w:hAnsi="Times New Roman"/>
          <w:szCs w:val="24"/>
          <w:lang w:eastAsia="zh-CN"/>
        </w:rPr>
        <w:t>，对于数据采集需要遵循以下规范：</w:t>
      </w:r>
    </w:p>
    <w:p w:rsidR="002A40B7" w:rsidRPr="009E0CDF" w:rsidRDefault="00B17A7C" w:rsidP="0007053D">
      <w:pPr>
        <w:numPr>
          <w:ilvl w:val="0"/>
          <w:numId w:val="8"/>
        </w:numPr>
        <w:spacing w:beforeLines="50" w:before="120" w:line="360" w:lineRule="auto"/>
        <w:ind w:left="480" w:hangingChars="200" w:hanging="480"/>
        <w:rPr>
          <w:rFonts w:ascii="Times New Roman" w:hAnsi="Times New Roman"/>
          <w:szCs w:val="24"/>
          <w:lang w:eastAsia="zh-CN"/>
        </w:rPr>
      </w:pPr>
      <w:proofErr w:type="gramStart"/>
      <w:r w:rsidRPr="009E0CDF">
        <w:rPr>
          <w:rFonts w:ascii="Times New Roman" w:hAnsi="Times New Roman"/>
          <w:szCs w:val="24"/>
          <w:lang w:eastAsia="zh-CN"/>
        </w:rPr>
        <w:t>线扫相机</w:t>
      </w:r>
      <w:proofErr w:type="gramEnd"/>
      <w:r w:rsidRPr="009E0CDF">
        <w:rPr>
          <w:rFonts w:ascii="Times New Roman" w:hAnsi="Times New Roman"/>
          <w:szCs w:val="24"/>
          <w:lang w:eastAsia="zh-CN"/>
        </w:rPr>
        <w:t>标定数据量最少不低于</w:t>
      </w:r>
      <w:r w:rsidRPr="009E0CDF">
        <w:rPr>
          <w:rFonts w:ascii="Times New Roman" w:hAnsi="Times New Roman"/>
          <w:szCs w:val="24"/>
          <w:lang w:eastAsia="zh-CN"/>
        </w:rPr>
        <w:t>12</w:t>
      </w:r>
      <w:r w:rsidRPr="009E0CDF">
        <w:rPr>
          <w:rFonts w:ascii="Times New Roman" w:hAnsi="Times New Roman"/>
          <w:szCs w:val="24"/>
          <w:lang w:eastAsia="zh-CN"/>
        </w:rPr>
        <w:t>组，</w:t>
      </w:r>
      <w:r w:rsidR="00426C9F" w:rsidRPr="009E0CDF">
        <w:rPr>
          <w:rFonts w:ascii="Times New Roman" w:hAnsi="Times New Roman"/>
          <w:szCs w:val="24"/>
          <w:lang w:eastAsia="zh-CN"/>
        </w:rPr>
        <w:t>为了保证标定精度，建议采集</w:t>
      </w:r>
      <w:r w:rsidR="00426C9F" w:rsidRPr="009E0CDF">
        <w:rPr>
          <w:rFonts w:ascii="Times New Roman" w:hAnsi="Times New Roman"/>
          <w:szCs w:val="24"/>
          <w:lang w:eastAsia="zh-CN"/>
        </w:rPr>
        <w:t>15</w:t>
      </w:r>
      <w:r w:rsidR="00426C9F" w:rsidRPr="009E0CDF">
        <w:rPr>
          <w:rFonts w:ascii="Times New Roman" w:hAnsi="Times New Roman"/>
          <w:szCs w:val="24"/>
          <w:lang w:eastAsia="zh-CN"/>
        </w:rPr>
        <w:t>组</w:t>
      </w:r>
    </w:p>
    <w:p w:rsidR="00FD513F" w:rsidRPr="008A1F38" w:rsidRDefault="00FD513F" w:rsidP="0007053D">
      <w:pPr>
        <w:numPr>
          <w:ilvl w:val="0"/>
          <w:numId w:val="8"/>
        </w:numPr>
        <w:spacing w:beforeLines="50" w:before="120" w:line="360" w:lineRule="auto"/>
        <w:ind w:left="480" w:hangingChars="200" w:hanging="480"/>
        <w:rPr>
          <w:rFonts w:ascii="Times New Roman" w:hAnsi="Times New Roman"/>
          <w:szCs w:val="24"/>
          <w:lang w:eastAsia="zh-CN"/>
        </w:rPr>
      </w:pPr>
      <w:proofErr w:type="gramStart"/>
      <w:r w:rsidRPr="009E0CDF">
        <w:rPr>
          <w:rFonts w:ascii="Times New Roman" w:hAnsi="Times New Roman"/>
          <w:szCs w:val="24"/>
          <w:lang w:eastAsia="zh-CN"/>
        </w:rPr>
        <w:lastRenderedPageBreak/>
        <w:t>线扫相机</w:t>
      </w:r>
      <w:proofErr w:type="gramEnd"/>
      <w:r w:rsidRPr="009E0CDF">
        <w:rPr>
          <w:rFonts w:ascii="Times New Roman" w:hAnsi="Times New Roman"/>
          <w:szCs w:val="24"/>
          <w:lang w:eastAsia="zh-CN"/>
        </w:rPr>
        <w:t>数据采集</w:t>
      </w:r>
      <w:r w:rsidR="0025344A" w:rsidRPr="009E0CDF">
        <w:rPr>
          <w:rFonts w:ascii="Times New Roman" w:hAnsi="Times New Roman"/>
          <w:szCs w:val="24"/>
          <w:lang w:eastAsia="zh-CN"/>
        </w:rPr>
        <w:t>需要保证扫描线始终落在球心一侧方向</w:t>
      </w:r>
      <w:r w:rsidR="009E0CDF" w:rsidRPr="009E0CDF">
        <w:rPr>
          <w:rFonts w:ascii="Times New Roman" w:hAnsi="Times New Roman"/>
          <w:szCs w:val="24"/>
          <w:lang w:eastAsia="zh-CN"/>
        </w:rPr>
        <w:t>，并且和</w:t>
      </w:r>
      <w:r w:rsidR="009E0CDF" w:rsidRPr="002A6FB0">
        <w:rPr>
          <w:rFonts w:ascii="Times New Roman" w:hAnsi="Times New Roman"/>
          <w:b/>
          <w:szCs w:val="24"/>
          <w:lang w:eastAsia="zh-CN"/>
        </w:rPr>
        <w:t>SETP-1</w:t>
      </w:r>
      <w:r w:rsidR="002A6FB0">
        <w:rPr>
          <w:rFonts w:ascii="Times New Roman" w:hAnsi="Times New Roman" w:hint="eastAsia"/>
          <w:szCs w:val="24"/>
          <w:lang w:eastAsia="zh-CN"/>
        </w:rPr>
        <w:t>中</w:t>
      </w:r>
      <w:r w:rsidR="0007053D">
        <w:rPr>
          <w:rFonts w:ascii="Times New Roman" w:hAnsi="Times New Roman" w:hint="eastAsia"/>
          <w:szCs w:val="24"/>
          <w:lang w:eastAsia="zh-CN"/>
        </w:rPr>
        <w:t>Sphere</w:t>
      </w:r>
      <w:r w:rsidR="0007053D">
        <w:rPr>
          <w:rFonts w:ascii="Times New Roman" w:hAnsi="Times New Roman"/>
          <w:szCs w:val="24"/>
          <w:lang w:eastAsia="zh-CN"/>
        </w:rPr>
        <w:t xml:space="preserve"> </w:t>
      </w:r>
      <w:r w:rsidR="0007053D">
        <w:rPr>
          <w:rFonts w:ascii="Times New Roman" w:hAnsi="Times New Roman" w:hint="eastAsia"/>
          <w:szCs w:val="24"/>
          <w:lang w:eastAsia="zh-CN"/>
        </w:rPr>
        <w:t>center</w:t>
      </w:r>
      <w:r w:rsidR="0007053D">
        <w:rPr>
          <w:rFonts w:ascii="Times New Roman" w:hAnsi="Times New Roman"/>
          <w:szCs w:val="24"/>
          <w:lang w:eastAsia="zh-CN"/>
        </w:rPr>
        <w:t xml:space="preserve"> </w:t>
      </w:r>
      <w:r w:rsidR="0007053D">
        <w:rPr>
          <w:rFonts w:ascii="Times New Roman" w:hAnsi="Times New Roman" w:hint="eastAsia"/>
          <w:szCs w:val="24"/>
          <w:lang w:eastAsia="zh-CN"/>
        </w:rPr>
        <w:t>direction</w:t>
      </w:r>
      <w:r w:rsidR="0007053D">
        <w:rPr>
          <w:rFonts w:ascii="Times New Roman" w:hAnsi="Times New Roman" w:hint="eastAsia"/>
          <w:szCs w:val="24"/>
          <w:lang w:eastAsia="zh-CN"/>
        </w:rPr>
        <w:t>设置保持一致</w:t>
      </w:r>
      <w:r w:rsidR="00782D9C">
        <w:rPr>
          <w:rFonts w:ascii="Times New Roman" w:hAnsi="Times New Roman" w:hint="eastAsia"/>
          <w:szCs w:val="24"/>
          <w:lang w:eastAsia="zh-CN"/>
        </w:rPr>
        <w:t>，</w:t>
      </w:r>
      <w:r w:rsidR="00E55B3D">
        <w:rPr>
          <w:rFonts w:ascii="Times New Roman" w:hAnsi="Times New Roman" w:hint="eastAsia"/>
          <w:szCs w:val="24"/>
          <w:lang w:eastAsia="zh-CN"/>
        </w:rPr>
        <w:t>例如，当其设置为</w:t>
      </w:r>
      <w:r w:rsidR="002962F3">
        <w:rPr>
          <w:rFonts w:ascii="Times New Roman" w:hAnsi="Times New Roman"/>
          <w:szCs w:val="24"/>
          <w:lang w:eastAsia="zh-CN"/>
        </w:rPr>
        <w:t>-</w:t>
      </w:r>
      <w:r w:rsidR="00E55B3D">
        <w:rPr>
          <w:rFonts w:ascii="Times New Roman" w:hAnsi="Times New Roman" w:hint="eastAsia"/>
          <w:szCs w:val="24"/>
          <w:lang w:eastAsia="zh-CN"/>
        </w:rPr>
        <w:t>Y</w:t>
      </w:r>
      <w:r w:rsidR="00E55B3D">
        <w:rPr>
          <w:rFonts w:ascii="Times New Roman" w:hAnsi="Times New Roman" w:hint="eastAsia"/>
          <w:szCs w:val="24"/>
          <w:lang w:eastAsia="zh-CN"/>
        </w:rPr>
        <w:t>时，采集数据</w:t>
      </w:r>
      <w:r w:rsidR="00E55B3D">
        <w:rPr>
          <w:rFonts w:ascii="Times New Roman" w:hAnsi="Times New Roman" w:hint="eastAsia"/>
          <w:noProof/>
          <w:lang w:eastAsia="zh-CN"/>
        </w:rPr>
        <w:t>球心</w:t>
      </w:r>
      <w:r w:rsidR="00E372A0">
        <w:rPr>
          <w:rFonts w:ascii="Times New Roman" w:hAnsi="Times New Roman" w:hint="eastAsia"/>
          <w:noProof/>
          <w:lang w:eastAsia="zh-CN"/>
        </w:rPr>
        <w:t>始终</w:t>
      </w:r>
      <w:r w:rsidR="00E55B3D">
        <w:rPr>
          <w:rFonts w:ascii="Times New Roman" w:hAnsi="Times New Roman" w:hint="eastAsia"/>
          <w:noProof/>
          <w:lang w:eastAsia="zh-CN"/>
        </w:rPr>
        <w:t>在相机坐标系下</w:t>
      </w:r>
      <w:r w:rsidR="00E55B3D">
        <w:rPr>
          <w:rFonts w:ascii="Times New Roman" w:hAnsi="Times New Roman" w:hint="eastAsia"/>
          <w:noProof/>
          <w:lang w:eastAsia="zh-CN"/>
        </w:rPr>
        <w:t>XOZ</w:t>
      </w:r>
      <w:r w:rsidR="00E55B3D">
        <w:rPr>
          <w:rFonts w:ascii="Times New Roman" w:hAnsi="Times New Roman" w:hint="eastAsia"/>
          <w:noProof/>
          <w:lang w:eastAsia="zh-CN"/>
        </w:rPr>
        <w:t>平面</w:t>
      </w:r>
      <w:r w:rsidR="002962F3">
        <w:rPr>
          <w:rFonts w:ascii="Times New Roman" w:hAnsi="Times New Roman" w:hint="eastAsia"/>
          <w:noProof/>
          <w:lang w:eastAsia="zh-CN"/>
        </w:rPr>
        <w:t>-Y</w:t>
      </w:r>
      <w:r w:rsidR="00E55B3D">
        <w:rPr>
          <w:rFonts w:ascii="Times New Roman" w:hAnsi="Times New Roman" w:hint="eastAsia"/>
          <w:noProof/>
          <w:lang w:eastAsia="zh-CN"/>
        </w:rPr>
        <w:t>方向</w:t>
      </w:r>
      <w:r w:rsidR="008A1F38">
        <w:rPr>
          <w:rFonts w:ascii="Times New Roman" w:hAnsi="Times New Roman" w:hint="eastAsia"/>
          <w:noProof/>
          <w:lang w:eastAsia="zh-CN"/>
        </w:rPr>
        <w:t>，如图</w:t>
      </w:r>
      <w:r w:rsidR="00756E88">
        <w:rPr>
          <w:rFonts w:ascii="Times New Roman" w:hAnsi="Times New Roman" w:hint="eastAsia"/>
          <w:noProof/>
          <w:lang w:eastAsia="zh-CN"/>
        </w:rPr>
        <w:t>5</w:t>
      </w:r>
      <w:r w:rsidR="00756E88">
        <w:rPr>
          <w:rFonts w:ascii="Times New Roman" w:hAnsi="Times New Roman"/>
          <w:noProof/>
          <w:lang w:eastAsia="zh-CN"/>
        </w:rPr>
        <w:t>.2</w:t>
      </w:r>
      <w:r w:rsidR="008A1F38">
        <w:rPr>
          <w:rFonts w:ascii="Times New Roman" w:hAnsi="Times New Roman" w:hint="eastAsia"/>
          <w:noProof/>
          <w:lang w:eastAsia="zh-CN"/>
        </w:rPr>
        <w:t>所示；</w:t>
      </w:r>
    </w:p>
    <w:p w:rsidR="008A1F38" w:rsidRDefault="0026100C" w:rsidP="0007053D">
      <w:pPr>
        <w:numPr>
          <w:ilvl w:val="0"/>
          <w:numId w:val="8"/>
        </w:numPr>
        <w:spacing w:beforeLines="50" w:before="120" w:line="360" w:lineRule="auto"/>
        <w:ind w:left="480" w:hangingChars="200" w:hanging="480"/>
        <w:rPr>
          <w:rFonts w:ascii="Times New Roman" w:hAnsi="Times New Roman"/>
          <w:szCs w:val="24"/>
          <w:lang w:eastAsia="zh-CN"/>
        </w:rPr>
      </w:pPr>
      <w:r>
        <w:rPr>
          <w:rFonts w:ascii="Times New Roman" w:hAnsi="Times New Roman" w:hint="eastAsia"/>
          <w:szCs w:val="24"/>
          <w:lang w:eastAsia="zh-CN"/>
        </w:rPr>
        <w:t>鉴于不同相机视野局限性，每采集一组线</w:t>
      </w:r>
      <w:proofErr w:type="gramStart"/>
      <w:r>
        <w:rPr>
          <w:rFonts w:ascii="Times New Roman" w:hAnsi="Times New Roman" w:hint="eastAsia"/>
          <w:szCs w:val="24"/>
          <w:lang w:eastAsia="zh-CN"/>
        </w:rPr>
        <w:t>扫数据</w:t>
      </w:r>
      <w:proofErr w:type="gramEnd"/>
      <w:r>
        <w:rPr>
          <w:rFonts w:ascii="Times New Roman" w:hAnsi="Times New Roman" w:hint="eastAsia"/>
          <w:szCs w:val="24"/>
          <w:lang w:eastAsia="zh-CN"/>
        </w:rPr>
        <w:t>需要保证能得到完整的圆弧轮廓</w:t>
      </w:r>
    </w:p>
    <w:p w:rsidR="003C7C1E" w:rsidRDefault="00235E14" w:rsidP="003C7C1E">
      <w:pPr>
        <w:numPr>
          <w:ilvl w:val="0"/>
          <w:numId w:val="8"/>
        </w:numPr>
        <w:spacing w:beforeLines="50" w:before="120" w:line="360" w:lineRule="auto"/>
        <w:ind w:left="480" w:hangingChars="200" w:hanging="480"/>
        <w:rPr>
          <w:rFonts w:ascii="Times New Roman" w:hAnsi="Times New Roman"/>
          <w:szCs w:val="24"/>
          <w:lang w:eastAsia="zh-CN"/>
        </w:rPr>
      </w:pPr>
      <w:r>
        <w:rPr>
          <w:rFonts w:ascii="Times New Roman" w:hAnsi="Times New Roman" w:hint="eastAsia"/>
          <w:szCs w:val="24"/>
          <w:lang w:eastAsia="zh-CN"/>
        </w:rPr>
        <w:t>最后导出机器人点位数据时，用户手动修改</w:t>
      </w:r>
      <w:r>
        <w:rPr>
          <w:rFonts w:ascii="Times New Roman" w:hAnsi="Times New Roman" w:hint="eastAsia"/>
          <w:szCs w:val="24"/>
          <w:lang w:eastAsia="zh-CN"/>
        </w:rPr>
        <w:t>*.</w:t>
      </w:r>
      <w:r>
        <w:rPr>
          <w:rFonts w:ascii="Times New Roman" w:hAnsi="Times New Roman"/>
          <w:szCs w:val="24"/>
          <w:lang w:eastAsia="zh-CN"/>
        </w:rPr>
        <w:t>rob</w:t>
      </w:r>
      <w:r>
        <w:rPr>
          <w:rFonts w:ascii="Times New Roman" w:hAnsi="Times New Roman" w:hint="eastAsia"/>
          <w:szCs w:val="24"/>
          <w:lang w:eastAsia="zh-CN"/>
        </w:rPr>
        <w:t>文件中的点位数据，数据以</w:t>
      </w:r>
      <w:r>
        <w:rPr>
          <w:rFonts w:ascii="Times New Roman" w:hAnsi="Times New Roman" w:hint="eastAsia"/>
          <w:szCs w:val="24"/>
          <w:lang w:eastAsia="zh-CN"/>
        </w:rPr>
        <w:t>XYZWPR</w:t>
      </w:r>
      <w:r>
        <w:rPr>
          <w:rFonts w:ascii="Times New Roman" w:hAnsi="Times New Roman" w:hint="eastAsia"/>
          <w:szCs w:val="24"/>
          <w:lang w:eastAsia="zh-CN"/>
        </w:rPr>
        <w:t>形式记录，且顺序需要与线</w:t>
      </w:r>
      <w:proofErr w:type="gramStart"/>
      <w:r>
        <w:rPr>
          <w:rFonts w:ascii="Times New Roman" w:hAnsi="Times New Roman" w:hint="eastAsia"/>
          <w:szCs w:val="24"/>
          <w:lang w:eastAsia="zh-CN"/>
        </w:rPr>
        <w:t>扫数据</w:t>
      </w:r>
      <w:proofErr w:type="gramEnd"/>
      <w:r>
        <w:rPr>
          <w:rFonts w:ascii="Times New Roman" w:hAnsi="Times New Roman" w:hint="eastAsia"/>
          <w:szCs w:val="24"/>
          <w:lang w:eastAsia="zh-CN"/>
        </w:rPr>
        <w:t>的次序保持一致</w:t>
      </w:r>
      <w:r w:rsidR="00F9456A">
        <w:rPr>
          <w:rFonts w:ascii="Times New Roman" w:hAnsi="Times New Roman" w:hint="eastAsia"/>
          <w:szCs w:val="24"/>
          <w:lang w:eastAsia="zh-CN"/>
        </w:rPr>
        <w:t>。</w:t>
      </w:r>
    </w:p>
    <w:p w:rsidR="002A4157" w:rsidRPr="004969B8" w:rsidRDefault="00293E49" w:rsidP="00351ABE">
      <w:pPr>
        <w:spacing w:beforeLines="50" w:before="120" w:line="360" w:lineRule="auto"/>
        <w:jc w:val="center"/>
        <w:rPr>
          <w:noProof/>
          <w:color w:val="FF0000"/>
          <w:highlight w:val="yellow"/>
        </w:rPr>
      </w:pPr>
      <w:r>
        <w:object w:dxaOrig="2978" w:dyaOrig="2903">
          <v:shape id="_x0000_i1050" type="#_x0000_t75" style="width:283.7pt;height:277.25pt" o:ole="">
            <v:imagedata r:id="rId34" o:title=""/>
          </v:shape>
          <o:OLEObject Type="Embed" ProgID="Visio.Drawing.15" ShapeID="_x0000_i1050" DrawAspect="Content" ObjectID="_1760435832" r:id="rId35"/>
        </w:object>
      </w:r>
    </w:p>
    <w:p w:rsidR="00771F4F" w:rsidRPr="00080357" w:rsidRDefault="002A4157" w:rsidP="002A4157">
      <w:pPr>
        <w:spacing w:beforeLines="50" w:before="120" w:afterLines="50" w:after="120" w:line="360" w:lineRule="auto"/>
        <w:jc w:val="center"/>
        <w:rPr>
          <w:rFonts w:ascii="Times New Roman" w:hAnsi="Times New Roman"/>
          <w:sz w:val="21"/>
          <w:szCs w:val="21"/>
          <w:lang w:eastAsia="zh-CN"/>
        </w:rPr>
      </w:pPr>
      <w:r w:rsidRPr="00080357">
        <w:rPr>
          <w:rFonts w:ascii="Times New Roman" w:hAnsi="Times New Roman"/>
          <w:kern w:val="2"/>
          <w:sz w:val="21"/>
          <w:szCs w:val="21"/>
          <w:lang w:eastAsia="zh-CN"/>
        </w:rPr>
        <w:t>图</w:t>
      </w:r>
      <w:r w:rsidRPr="00080357">
        <w:rPr>
          <w:rFonts w:ascii="Times New Roman" w:hAnsi="Times New Roman"/>
          <w:kern w:val="2"/>
          <w:sz w:val="21"/>
          <w:szCs w:val="21"/>
          <w:lang w:eastAsia="zh-CN"/>
        </w:rPr>
        <w:t xml:space="preserve"> 5.</w:t>
      </w:r>
      <w:r w:rsidR="00D213A3" w:rsidRPr="00080357">
        <w:rPr>
          <w:rFonts w:ascii="Times New Roman" w:hAnsi="Times New Roman"/>
          <w:kern w:val="2"/>
          <w:sz w:val="21"/>
          <w:szCs w:val="21"/>
          <w:lang w:eastAsia="zh-CN"/>
        </w:rPr>
        <w:t>2</w:t>
      </w:r>
      <w:r w:rsidRPr="00080357">
        <w:rPr>
          <w:rFonts w:ascii="Times New Roman" w:hAnsi="Times New Roman"/>
          <w:kern w:val="2"/>
          <w:sz w:val="21"/>
          <w:szCs w:val="21"/>
          <w:lang w:eastAsia="zh-CN"/>
        </w:rPr>
        <w:t xml:space="preserve"> </w:t>
      </w:r>
      <w:r w:rsidR="00080357" w:rsidRPr="00080357">
        <w:rPr>
          <w:rFonts w:ascii="Times New Roman" w:hAnsi="Times New Roman" w:hint="eastAsia"/>
          <w:kern w:val="2"/>
          <w:sz w:val="21"/>
          <w:szCs w:val="21"/>
          <w:lang w:eastAsia="zh-CN"/>
        </w:rPr>
        <w:t>球心在</w:t>
      </w:r>
      <w:r w:rsidRPr="00080357">
        <w:rPr>
          <w:rFonts w:ascii="Times New Roman" w:hAnsi="Times New Roman" w:hint="eastAsia"/>
          <w:kern w:val="2"/>
          <w:sz w:val="21"/>
          <w:szCs w:val="21"/>
          <w:lang w:eastAsia="zh-CN"/>
        </w:rPr>
        <w:t>相机</w:t>
      </w:r>
      <w:r w:rsidR="00DF20DF" w:rsidRPr="00080357">
        <w:rPr>
          <w:rFonts w:ascii="Times New Roman" w:hAnsi="Times New Roman" w:hint="eastAsia"/>
          <w:kern w:val="2"/>
          <w:sz w:val="21"/>
          <w:szCs w:val="21"/>
          <w:lang w:eastAsia="zh-CN"/>
        </w:rPr>
        <w:t>坐标系</w:t>
      </w:r>
      <w:r w:rsidR="00080357" w:rsidRPr="00080357">
        <w:rPr>
          <w:rFonts w:ascii="Times New Roman" w:hAnsi="Times New Roman" w:hint="eastAsia"/>
          <w:kern w:val="2"/>
          <w:sz w:val="21"/>
          <w:szCs w:val="21"/>
          <w:lang w:eastAsia="zh-CN"/>
        </w:rPr>
        <w:t>设置</w:t>
      </w:r>
    </w:p>
    <w:p w:rsidR="00235E14" w:rsidRDefault="003C7C1E" w:rsidP="00235E14">
      <w:pPr>
        <w:spacing w:beforeLines="50" w:before="120" w:line="360" w:lineRule="auto"/>
        <w:rPr>
          <w:rFonts w:ascii="Times New Roman" w:hAnsi="Times New Roman"/>
          <w:szCs w:val="24"/>
          <w:lang w:eastAsia="zh-CN"/>
        </w:rPr>
      </w:pPr>
      <w:r>
        <w:rPr>
          <w:rFonts w:ascii="Times New Roman" w:hAnsi="Times New Roman" w:hint="eastAsia"/>
          <w:szCs w:val="24"/>
          <w:lang w:eastAsia="zh-CN"/>
        </w:rPr>
        <w:t>数据采集流程为：</w:t>
      </w:r>
    </w:p>
    <w:p w:rsidR="006A6E13" w:rsidRDefault="006A6E13" w:rsidP="00B26E67">
      <w:pPr>
        <w:numPr>
          <w:ilvl w:val="0"/>
          <w:numId w:val="9"/>
        </w:numPr>
        <w:spacing w:beforeLines="50" w:before="120" w:line="360" w:lineRule="auto"/>
        <w:ind w:left="480" w:hangingChars="200" w:hanging="480"/>
        <w:rPr>
          <w:rFonts w:ascii="Times New Roman" w:hAnsi="Times New Roman"/>
          <w:szCs w:val="24"/>
          <w:lang w:eastAsia="zh-CN"/>
        </w:rPr>
      </w:pPr>
      <w:r>
        <w:rPr>
          <w:rFonts w:ascii="Times New Roman" w:hAnsi="Times New Roman" w:hint="eastAsia"/>
          <w:szCs w:val="24"/>
          <w:lang w:eastAsia="zh-CN"/>
        </w:rPr>
        <w:t>编写示教程序，记录</w:t>
      </w:r>
      <w:r>
        <w:rPr>
          <w:rFonts w:ascii="Times New Roman" w:hAnsi="Times New Roman" w:hint="eastAsia"/>
          <w:szCs w:val="24"/>
          <w:lang w:eastAsia="zh-CN"/>
        </w:rPr>
        <w:t>1</w:t>
      </w:r>
      <w:r>
        <w:rPr>
          <w:rFonts w:ascii="Times New Roman" w:hAnsi="Times New Roman"/>
          <w:szCs w:val="24"/>
          <w:lang w:eastAsia="zh-CN"/>
        </w:rPr>
        <w:t>5</w:t>
      </w:r>
      <w:r>
        <w:rPr>
          <w:rFonts w:ascii="Times New Roman" w:hAnsi="Times New Roman" w:hint="eastAsia"/>
          <w:szCs w:val="24"/>
          <w:lang w:eastAsia="zh-CN"/>
        </w:rPr>
        <w:t>组数据采集点，每一个点位都确保扫描线落在球的</w:t>
      </w:r>
      <w:r w:rsidR="0016664A">
        <w:rPr>
          <w:rFonts w:ascii="Times New Roman" w:hAnsi="Times New Roman" w:hint="eastAsia"/>
          <w:szCs w:val="24"/>
          <w:lang w:eastAsia="zh-CN"/>
        </w:rPr>
        <w:t>预定</w:t>
      </w:r>
      <w:r>
        <w:rPr>
          <w:rFonts w:ascii="Times New Roman" w:hAnsi="Times New Roman" w:hint="eastAsia"/>
          <w:szCs w:val="24"/>
          <w:lang w:eastAsia="zh-CN"/>
        </w:rPr>
        <w:t>侧</w:t>
      </w:r>
      <w:r w:rsidR="00391642">
        <w:rPr>
          <w:rFonts w:ascii="Times New Roman" w:hAnsi="Times New Roman" w:hint="eastAsia"/>
          <w:szCs w:val="24"/>
          <w:lang w:eastAsia="zh-CN"/>
        </w:rPr>
        <w:t>，即球心在相机坐标系下</w:t>
      </w:r>
      <w:r w:rsidR="00391642">
        <w:rPr>
          <w:rFonts w:ascii="Times New Roman" w:hAnsi="Times New Roman" w:hint="eastAsia"/>
          <w:szCs w:val="24"/>
          <w:lang w:eastAsia="zh-CN"/>
        </w:rPr>
        <w:t>+Y</w:t>
      </w:r>
      <w:r w:rsidR="00391642">
        <w:rPr>
          <w:rFonts w:ascii="Times New Roman" w:hAnsi="Times New Roman" w:hint="eastAsia"/>
          <w:szCs w:val="24"/>
          <w:lang w:eastAsia="zh-CN"/>
        </w:rPr>
        <w:t>侧或</w:t>
      </w:r>
      <w:r w:rsidR="00391642">
        <w:rPr>
          <w:rFonts w:ascii="Times New Roman" w:hAnsi="Times New Roman" w:hint="eastAsia"/>
          <w:szCs w:val="24"/>
          <w:lang w:eastAsia="zh-CN"/>
        </w:rPr>
        <w:t>-</w:t>
      </w:r>
      <w:r w:rsidR="00391642">
        <w:rPr>
          <w:rFonts w:ascii="Times New Roman" w:hAnsi="Times New Roman"/>
          <w:szCs w:val="24"/>
          <w:lang w:eastAsia="zh-CN"/>
        </w:rPr>
        <w:t>Y</w:t>
      </w:r>
      <w:r w:rsidR="00391642">
        <w:rPr>
          <w:rFonts w:ascii="Times New Roman" w:hAnsi="Times New Roman" w:hint="eastAsia"/>
          <w:szCs w:val="24"/>
          <w:lang w:eastAsia="zh-CN"/>
        </w:rPr>
        <w:t>侧</w:t>
      </w:r>
      <w:r>
        <w:rPr>
          <w:rFonts w:ascii="Times New Roman" w:hAnsi="Times New Roman" w:hint="eastAsia"/>
          <w:szCs w:val="24"/>
          <w:lang w:eastAsia="zh-CN"/>
        </w:rPr>
        <w:t>，并且在硬件管理窗口能</w:t>
      </w:r>
      <w:bookmarkStart w:id="27" w:name="_GoBack"/>
      <w:bookmarkEnd w:id="27"/>
      <w:r>
        <w:rPr>
          <w:rFonts w:ascii="Times New Roman" w:hAnsi="Times New Roman" w:hint="eastAsia"/>
          <w:szCs w:val="24"/>
          <w:lang w:eastAsia="zh-CN"/>
        </w:rPr>
        <w:t>够看到弧形轮廓。</w:t>
      </w:r>
    </w:p>
    <w:p w:rsidR="006A6E13" w:rsidRDefault="005222F6" w:rsidP="00B26E67">
      <w:pPr>
        <w:numPr>
          <w:ilvl w:val="0"/>
          <w:numId w:val="9"/>
        </w:numPr>
        <w:spacing w:beforeLines="50" w:before="120" w:line="360" w:lineRule="auto"/>
        <w:ind w:left="480" w:hangingChars="200" w:hanging="480"/>
        <w:rPr>
          <w:rFonts w:ascii="Times New Roman" w:hAnsi="Times New Roman"/>
          <w:szCs w:val="24"/>
          <w:lang w:eastAsia="zh-CN"/>
        </w:rPr>
      </w:pPr>
      <w:r>
        <w:rPr>
          <w:rFonts w:ascii="Times New Roman" w:hAnsi="Times New Roman" w:hint="eastAsia"/>
          <w:szCs w:val="24"/>
          <w:lang w:eastAsia="zh-CN"/>
        </w:rPr>
        <w:t>第</w:t>
      </w:r>
      <w:r>
        <w:rPr>
          <w:rFonts w:ascii="Times New Roman" w:hAnsi="Times New Roman" w:hint="eastAsia"/>
          <w:szCs w:val="24"/>
          <w:lang w:eastAsia="zh-CN"/>
        </w:rPr>
        <w:t>1</w:t>
      </w:r>
      <w:r>
        <w:rPr>
          <w:rFonts w:ascii="Times New Roman" w:hAnsi="Times New Roman" w:hint="eastAsia"/>
          <w:szCs w:val="24"/>
          <w:lang w:eastAsia="zh-CN"/>
        </w:rPr>
        <w:t>组数据，控制机器人将扫描线平面落在距离球中心处</w:t>
      </w:r>
      <w:r>
        <w:rPr>
          <w:rFonts w:ascii="Times New Roman" w:hAnsi="Times New Roman" w:hint="eastAsia"/>
          <w:szCs w:val="24"/>
          <w:lang w:eastAsia="zh-CN"/>
        </w:rPr>
        <w:t>5</w:t>
      </w:r>
      <w:r w:rsidR="00E963BF">
        <w:rPr>
          <w:rFonts w:ascii="Times New Roman" w:hAnsi="Times New Roman"/>
          <w:szCs w:val="24"/>
          <w:lang w:eastAsia="zh-CN"/>
        </w:rPr>
        <w:t>-10</w:t>
      </w:r>
      <w:r>
        <w:rPr>
          <w:rFonts w:ascii="Times New Roman" w:hAnsi="Times New Roman" w:hint="eastAsia"/>
          <w:szCs w:val="24"/>
          <w:lang w:eastAsia="zh-CN"/>
        </w:rPr>
        <w:t>mm</w:t>
      </w:r>
      <w:r>
        <w:rPr>
          <w:rFonts w:ascii="Times New Roman" w:hAnsi="Times New Roman" w:hint="eastAsia"/>
          <w:szCs w:val="24"/>
          <w:lang w:eastAsia="zh-CN"/>
        </w:rPr>
        <w:t>左右的距离</w:t>
      </w:r>
    </w:p>
    <w:p w:rsidR="005222F6" w:rsidRDefault="005222F6" w:rsidP="00B26E67">
      <w:pPr>
        <w:numPr>
          <w:ilvl w:val="0"/>
          <w:numId w:val="9"/>
        </w:numPr>
        <w:spacing w:beforeLines="50" w:before="120" w:line="360" w:lineRule="auto"/>
        <w:ind w:left="480" w:hangingChars="200" w:hanging="480"/>
        <w:rPr>
          <w:rFonts w:ascii="Times New Roman" w:hAnsi="Times New Roman"/>
          <w:szCs w:val="24"/>
          <w:lang w:eastAsia="zh-CN"/>
        </w:rPr>
      </w:pPr>
      <w:r>
        <w:rPr>
          <w:rFonts w:ascii="Times New Roman" w:hAnsi="Times New Roman" w:hint="eastAsia"/>
          <w:szCs w:val="24"/>
          <w:lang w:eastAsia="zh-CN"/>
        </w:rPr>
        <w:t>第</w:t>
      </w:r>
      <w:r>
        <w:rPr>
          <w:rFonts w:ascii="Times New Roman" w:hAnsi="Times New Roman" w:hint="eastAsia"/>
          <w:szCs w:val="24"/>
          <w:lang w:eastAsia="zh-CN"/>
        </w:rPr>
        <w:t>2</w:t>
      </w:r>
      <w:r>
        <w:rPr>
          <w:rFonts w:ascii="Times New Roman" w:hAnsi="Times New Roman" w:hint="eastAsia"/>
          <w:szCs w:val="24"/>
          <w:lang w:eastAsia="zh-CN"/>
        </w:rPr>
        <w:t>组和</w:t>
      </w:r>
      <w:r>
        <w:rPr>
          <w:rFonts w:ascii="Times New Roman" w:hAnsi="Times New Roman" w:hint="eastAsia"/>
          <w:szCs w:val="24"/>
          <w:lang w:eastAsia="zh-CN"/>
        </w:rPr>
        <w:t>3</w:t>
      </w:r>
      <w:r>
        <w:rPr>
          <w:rFonts w:ascii="Times New Roman" w:hAnsi="Times New Roman" w:hint="eastAsia"/>
          <w:szCs w:val="24"/>
          <w:lang w:eastAsia="zh-CN"/>
        </w:rPr>
        <w:t>组</w:t>
      </w:r>
      <w:r w:rsidR="00E963BF">
        <w:rPr>
          <w:rFonts w:ascii="Times New Roman" w:hAnsi="Times New Roman" w:hint="eastAsia"/>
          <w:szCs w:val="24"/>
          <w:lang w:eastAsia="zh-CN"/>
        </w:rPr>
        <w:t>数据，机器人</w:t>
      </w:r>
      <w:r w:rsidR="003A4006">
        <w:rPr>
          <w:rFonts w:ascii="Times New Roman" w:hAnsi="Times New Roman" w:hint="eastAsia"/>
          <w:szCs w:val="24"/>
          <w:lang w:eastAsia="zh-CN"/>
        </w:rPr>
        <w:t>在第</w:t>
      </w:r>
      <w:r w:rsidR="003A4006">
        <w:rPr>
          <w:rFonts w:ascii="Times New Roman" w:hAnsi="Times New Roman" w:hint="eastAsia"/>
          <w:szCs w:val="24"/>
          <w:lang w:eastAsia="zh-CN"/>
        </w:rPr>
        <w:t>1</w:t>
      </w:r>
      <w:r w:rsidR="003A4006">
        <w:rPr>
          <w:rFonts w:ascii="Times New Roman" w:hAnsi="Times New Roman" w:hint="eastAsia"/>
          <w:szCs w:val="24"/>
          <w:lang w:eastAsia="zh-CN"/>
        </w:rPr>
        <w:t>组数据基础上</w:t>
      </w:r>
      <w:r w:rsidR="00E963BF">
        <w:rPr>
          <w:rFonts w:ascii="Times New Roman" w:hAnsi="Times New Roman" w:hint="eastAsia"/>
          <w:szCs w:val="24"/>
          <w:lang w:eastAsia="zh-CN"/>
        </w:rPr>
        <w:t>向着垂直于扫描线平面（相机的</w:t>
      </w:r>
      <w:r w:rsidR="00E963BF">
        <w:rPr>
          <w:rFonts w:ascii="Times New Roman" w:hAnsi="Times New Roman" w:hint="eastAsia"/>
          <w:szCs w:val="24"/>
          <w:lang w:eastAsia="zh-CN"/>
        </w:rPr>
        <w:t>+Y/</w:t>
      </w:r>
      <w:r w:rsidR="00E963BF">
        <w:rPr>
          <w:rFonts w:ascii="Times New Roman" w:hAnsi="Times New Roman"/>
          <w:szCs w:val="24"/>
          <w:lang w:eastAsia="zh-CN"/>
        </w:rPr>
        <w:t>-Y</w:t>
      </w:r>
      <w:r w:rsidR="00E963BF">
        <w:rPr>
          <w:rFonts w:ascii="Times New Roman" w:hAnsi="Times New Roman" w:hint="eastAsia"/>
          <w:szCs w:val="24"/>
          <w:lang w:eastAsia="zh-CN"/>
        </w:rPr>
        <w:t>方向）一侧分别移动</w:t>
      </w:r>
      <w:r w:rsidR="00226FE8">
        <w:rPr>
          <w:rFonts w:ascii="Times New Roman" w:hAnsi="Times New Roman"/>
          <w:szCs w:val="24"/>
          <w:lang w:eastAsia="zh-CN"/>
        </w:rPr>
        <w:t>10</w:t>
      </w:r>
      <w:r w:rsidR="00226FE8">
        <w:rPr>
          <w:rFonts w:ascii="Times New Roman" w:hAnsi="Times New Roman" w:hint="eastAsia"/>
          <w:szCs w:val="24"/>
          <w:lang w:eastAsia="zh-CN"/>
        </w:rPr>
        <w:t>mm</w:t>
      </w:r>
      <w:r w:rsidR="00226FE8">
        <w:rPr>
          <w:rFonts w:ascii="Times New Roman" w:hAnsi="Times New Roman" w:hint="eastAsia"/>
          <w:szCs w:val="24"/>
          <w:lang w:eastAsia="zh-CN"/>
        </w:rPr>
        <w:t>、</w:t>
      </w:r>
      <w:r w:rsidR="00F56562">
        <w:rPr>
          <w:rFonts w:ascii="Times New Roman" w:hAnsi="Times New Roman"/>
          <w:szCs w:val="24"/>
          <w:lang w:eastAsia="zh-CN"/>
        </w:rPr>
        <w:t>2</w:t>
      </w:r>
      <w:r w:rsidR="00226FE8">
        <w:rPr>
          <w:rFonts w:ascii="Times New Roman" w:hAnsi="Times New Roman"/>
          <w:szCs w:val="24"/>
          <w:lang w:eastAsia="zh-CN"/>
        </w:rPr>
        <w:t>0</w:t>
      </w:r>
      <w:r w:rsidR="00226FE8">
        <w:rPr>
          <w:rFonts w:ascii="Times New Roman" w:hAnsi="Times New Roman" w:hint="eastAsia"/>
          <w:szCs w:val="24"/>
          <w:lang w:eastAsia="zh-CN"/>
        </w:rPr>
        <w:t>mm</w:t>
      </w:r>
      <w:r w:rsidR="00157259">
        <w:rPr>
          <w:rFonts w:ascii="Times New Roman" w:hAnsi="Times New Roman" w:hint="eastAsia"/>
          <w:szCs w:val="24"/>
          <w:lang w:eastAsia="zh-CN"/>
        </w:rPr>
        <w:t>左右</w:t>
      </w:r>
      <w:r w:rsidR="00226FE8">
        <w:rPr>
          <w:rFonts w:ascii="Times New Roman" w:hAnsi="Times New Roman" w:hint="eastAsia"/>
          <w:szCs w:val="24"/>
          <w:lang w:eastAsia="zh-CN"/>
        </w:rPr>
        <w:t>的距离</w:t>
      </w:r>
    </w:p>
    <w:p w:rsidR="00F61C83" w:rsidRPr="00343876" w:rsidRDefault="00343876" w:rsidP="00343876">
      <w:pPr>
        <w:numPr>
          <w:ilvl w:val="0"/>
          <w:numId w:val="9"/>
        </w:numPr>
        <w:spacing w:beforeLines="50" w:before="120" w:line="360" w:lineRule="auto"/>
        <w:ind w:left="480" w:hangingChars="200" w:hanging="480"/>
        <w:rPr>
          <w:rFonts w:ascii="Times New Roman" w:hAnsi="Times New Roman"/>
          <w:szCs w:val="24"/>
          <w:lang w:eastAsia="zh-CN"/>
        </w:rPr>
      </w:pPr>
      <w:r>
        <w:rPr>
          <w:rFonts w:ascii="Times New Roman" w:hAnsi="Times New Roman" w:hint="eastAsia"/>
          <w:szCs w:val="24"/>
          <w:lang w:eastAsia="zh-CN"/>
        </w:rPr>
        <w:t>第</w:t>
      </w:r>
      <w:r>
        <w:rPr>
          <w:rFonts w:ascii="Times New Roman" w:hAnsi="Times New Roman"/>
          <w:szCs w:val="24"/>
          <w:lang w:eastAsia="zh-CN"/>
        </w:rPr>
        <w:t>4</w:t>
      </w:r>
      <w:r>
        <w:rPr>
          <w:rFonts w:ascii="Times New Roman" w:hAnsi="Times New Roman" w:hint="eastAsia"/>
          <w:szCs w:val="24"/>
          <w:lang w:eastAsia="zh-CN"/>
        </w:rPr>
        <w:t>、</w:t>
      </w:r>
      <w:r>
        <w:rPr>
          <w:rFonts w:ascii="Times New Roman" w:hAnsi="Times New Roman"/>
          <w:szCs w:val="24"/>
          <w:lang w:eastAsia="zh-CN"/>
        </w:rPr>
        <w:t>5</w:t>
      </w:r>
      <w:r>
        <w:rPr>
          <w:rFonts w:ascii="Times New Roman" w:hAnsi="Times New Roman" w:hint="eastAsia"/>
          <w:szCs w:val="24"/>
          <w:lang w:eastAsia="zh-CN"/>
        </w:rPr>
        <w:t>和</w:t>
      </w:r>
      <w:r>
        <w:rPr>
          <w:rFonts w:ascii="Times New Roman" w:hAnsi="Times New Roman" w:hint="eastAsia"/>
          <w:szCs w:val="24"/>
          <w:lang w:eastAsia="zh-CN"/>
        </w:rPr>
        <w:t>6</w:t>
      </w:r>
      <w:r>
        <w:rPr>
          <w:rFonts w:ascii="Times New Roman" w:hAnsi="Times New Roman" w:hint="eastAsia"/>
          <w:szCs w:val="24"/>
          <w:lang w:eastAsia="zh-CN"/>
        </w:rPr>
        <w:t>组数据，机器人在第</w:t>
      </w:r>
      <w:r>
        <w:rPr>
          <w:rFonts w:ascii="Times New Roman" w:hAnsi="Times New Roman" w:hint="eastAsia"/>
          <w:szCs w:val="24"/>
          <w:lang w:eastAsia="zh-CN"/>
        </w:rPr>
        <w:t>1</w:t>
      </w:r>
      <w:r>
        <w:rPr>
          <w:rFonts w:ascii="Times New Roman" w:hAnsi="Times New Roman" w:hint="eastAsia"/>
          <w:szCs w:val="24"/>
          <w:lang w:eastAsia="zh-CN"/>
        </w:rPr>
        <w:t>组数据基础上</w:t>
      </w:r>
      <w:r w:rsidR="009A7B7C">
        <w:rPr>
          <w:rFonts w:ascii="Times New Roman" w:hAnsi="Times New Roman" w:hint="eastAsia"/>
          <w:szCs w:val="24"/>
          <w:lang w:eastAsia="zh-CN"/>
        </w:rPr>
        <w:t>沿着相机</w:t>
      </w:r>
      <w:r w:rsidR="009A7B7C">
        <w:rPr>
          <w:rFonts w:ascii="Times New Roman" w:hAnsi="Times New Roman" w:hint="eastAsia"/>
          <w:szCs w:val="24"/>
          <w:lang w:eastAsia="zh-CN"/>
        </w:rPr>
        <w:t>X</w:t>
      </w:r>
      <w:r w:rsidR="009A7B7C">
        <w:rPr>
          <w:rFonts w:ascii="Times New Roman" w:hAnsi="Times New Roman" w:hint="eastAsia"/>
          <w:szCs w:val="24"/>
          <w:lang w:eastAsia="zh-CN"/>
        </w:rPr>
        <w:t>轴</w:t>
      </w:r>
      <w:r w:rsidR="004158B2">
        <w:rPr>
          <w:rFonts w:ascii="Times New Roman" w:hAnsi="Times New Roman" w:hint="eastAsia"/>
          <w:szCs w:val="24"/>
          <w:lang w:eastAsia="zh-CN"/>
        </w:rPr>
        <w:t>和</w:t>
      </w:r>
      <w:r w:rsidR="004158B2">
        <w:rPr>
          <w:rFonts w:ascii="Times New Roman" w:hAnsi="Times New Roman" w:hint="eastAsia"/>
          <w:szCs w:val="24"/>
          <w:lang w:eastAsia="zh-CN"/>
        </w:rPr>
        <w:t>Z</w:t>
      </w:r>
      <w:r w:rsidR="004158B2">
        <w:rPr>
          <w:rFonts w:ascii="Times New Roman" w:hAnsi="Times New Roman" w:hint="eastAsia"/>
          <w:szCs w:val="24"/>
          <w:lang w:eastAsia="zh-CN"/>
        </w:rPr>
        <w:t>轴</w:t>
      </w:r>
      <w:r w:rsidR="009A7B7C">
        <w:rPr>
          <w:rFonts w:ascii="Times New Roman" w:hAnsi="Times New Roman" w:hint="eastAsia"/>
          <w:szCs w:val="24"/>
          <w:lang w:eastAsia="zh-CN"/>
        </w:rPr>
        <w:t>方向</w:t>
      </w:r>
      <w:r w:rsidR="004158B2">
        <w:rPr>
          <w:rFonts w:ascii="Times New Roman" w:hAnsi="Times New Roman" w:hint="eastAsia"/>
          <w:szCs w:val="24"/>
          <w:lang w:eastAsia="zh-CN"/>
        </w:rPr>
        <w:t>分别</w:t>
      </w:r>
      <w:r w:rsidR="009A7B7C">
        <w:rPr>
          <w:rFonts w:ascii="Times New Roman" w:hAnsi="Times New Roman" w:hint="eastAsia"/>
          <w:szCs w:val="24"/>
          <w:lang w:eastAsia="zh-CN"/>
        </w:rPr>
        <w:t>移动±</w:t>
      </w:r>
      <w:r w:rsidR="009A7B7C">
        <w:rPr>
          <w:rFonts w:ascii="Times New Roman" w:hAnsi="Times New Roman" w:hint="eastAsia"/>
          <w:szCs w:val="24"/>
          <w:lang w:eastAsia="zh-CN"/>
        </w:rPr>
        <w:t>4</w:t>
      </w:r>
      <w:r w:rsidR="009A7B7C">
        <w:rPr>
          <w:rFonts w:ascii="Times New Roman" w:hAnsi="Times New Roman"/>
          <w:szCs w:val="24"/>
          <w:lang w:eastAsia="zh-CN"/>
        </w:rPr>
        <w:t>0</w:t>
      </w:r>
      <w:r w:rsidR="009A7B7C">
        <w:rPr>
          <w:rFonts w:ascii="Times New Roman" w:hAnsi="Times New Roman" w:hint="eastAsia"/>
          <w:szCs w:val="24"/>
          <w:lang w:eastAsia="zh-CN"/>
        </w:rPr>
        <w:t>mm</w:t>
      </w:r>
      <w:r w:rsidR="004158B2">
        <w:rPr>
          <w:rFonts w:ascii="Times New Roman" w:hAnsi="Times New Roman" w:hint="eastAsia"/>
          <w:szCs w:val="24"/>
          <w:lang w:eastAsia="zh-CN"/>
        </w:rPr>
        <w:t>（</w:t>
      </w:r>
      <w:r w:rsidR="004158B2">
        <w:rPr>
          <w:rFonts w:ascii="Times New Roman" w:hAnsi="Times New Roman" w:hint="eastAsia"/>
          <w:szCs w:val="24"/>
          <w:lang w:eastAsia="zh-CN"/>
        </w:rPr>
        <w:t>X</w:t>
      </w:r>
      <w:r w:rsidR="004158B2">
        <w:rPr>
          <w:rFonts w:ascii="Times New Roman" w:hAnsi="Times New Roman" w:hint="eastAsia"/>
          <w:szCs w:val="24"/>
          <w:lang w:eastAsia="zh-CN"/>
        </w:rPr>
        <w:t>轴）、</w:t>
      </w:r>
      <w:r w:rsidR="004158B2">
        <w:rPr>
          <w:rFonts w:ascii="Times New Roman" w:hAnsi="Times New Roman"/>
          <w:szCs w:val="24"/>
          <w:lang w:eastAsia="zh-CN"/>
        </w:rPr>
        <w:t>15</w:t>
      </w:r>
      <w:r w:rsidR="004158B2">
        <w:rPr>
          <w:rFonts w:ascii="Times New Roman" w:hAnsi="Times New Roman" w:hint="eastAsia"/>
          <w:szCs w:val="24"/>
          <w:lang w:eastAsia="zh-CN"/>
        </w:rPr>
        <w:t>mm</w:t>
      </w:r>
      <w:r w:rsidR="009A7B7C">
        <w:rPr>
          <w:rFonts w:ascii="Times New Roman" w:hAnsi="Times New Roman" w:hint="eastAsia"/>
          <w:szCs w:val="24"/>
          <w:lang w:eastAsia="zh-CN"/>
        </w:rPr>
        <w:t>左右距离</w:t>
      </w:r>
      <w:r w:rsidR="004158B2">
        <w:rPr>
          <w:rFonts w:ascii="Times New Roman" w:hAnsi="Times New Roman" w:hint="eastAsia"/>
          <w:szCs w:val="24"/>
          <w:lang w:eastAsia="zh-CN"/>
        </w:rPr>
        <w:t>（</w:t>
      </w:r>
      <w:r w:rsidR="004158B2">
        <w:rPr>
          <w:rFonts w:ascii="Times New Roman" w:hAnsi="Times New Roman" w:hint="eastAsia"/>
          <w:szCs w:val="24"/>
          <w:lang w:eastAsia="zh-CN"/>
        </w:rPr>
        <w:t>Z</w:t>
      </w:r>
      <w:r w:rsidR="004158B2">
        <w:rPr>
          <w:rFonts w:ascii="Times New Roman" w:hAnsi="Times New Roman" w:hint="eastAsia"/>
          <w:szCs w:val="24"/>
          <w:lang w:eastAsia="zh-CN"/>
        </w:rPr>
        <w:t>轴）距离</w:t>
      </w:r>
    </w:p>
    <w:p w:rsidR="00157259" w:rsidRDefault="00620C31" w:rsidP="00B26E67">
      <w:pPr>
        <w:numPr>
          <w:ilvl w:val="0"/>
          <w:numId w:val="9"/>
        </w:numPr>
        <w:spacing w:beforeLines="50" w:before="120" w:line="360" w:lineRule="auto"/>
        <w:ind w:left="480" w:hangingChars="200" w:hanging="480"/>
        <w:rPr>
          <w:rFonts w:ascii="Times New Roman" w:hAnsi="Times New Roman"/>
          <w:szCs w:val="24"/>
          <w:lang w:eastAsia="zh-CN"/>
        </w:rPr>
      </w:pPr>
      <w:r>
        <w:rPr>
          <w:rFonts w:ascii="Times New Roman" w:hAnsi="Times New Roman" w:hint="eastAsia"/>
          <w:szCs w:val="24"/>
          <w:lang w:eastAsia="zh-CN"/>
        </w:rPr>
        <w:lastRenderedPageBreak/>
        <w:t>回到第</w:t>
      </w:r>
      <w:r w:rsidR="00B26E67">
        <w:rPr>
          <w:rFonts w:ascii="Times New Roman" w:hAnsi="Times New Roman" w:hint="eastAsia"/>
          <w:szCs w:val="24"/>
          <w:lang w:eastAsia="zh-CN"/>
        </w:rPr>
        <w:t>1</w:t>
      </w:r>
      <w:r>
        <w:rPr>
          <w:rFonts w:ascii="Times New Roman" w:hAnsi="Times New Roman" w:hint="eastAsia"/>
          <w:szCs w:val="24"/>
          <w:lang w:eastAsia="zh-CN"/>
        </w:rPr>
        <w:t>组</w:t>
      </w:r>
      <w:r w:rsidR="00B26E67">
        <w:rPr>
          <w:rFonts w:ascii="Times New Roman" w:hAnsi="Times New Roman" w:hint="eastAsia"/>
          <w:szCs w:val="24"/>
          <w:lang w:eastAsia="zh-CN"/>
        </w:rPr>
        <w:t>数据位置，机器人沿着相机</w:t>
      </w:r>
      <w:r w:rsidR="00B26E67">
        <w:rPr>
          <w:rFonts w:ascii="Times New Roman" w:hAnsi="Times New Roman" w:hint="eastAsia"/>
          <w:szCs w:val="24"/>
          <w:lang w:eastAsia="zh-CN"/>
        </w:rPr>
        <w:t>X</w:t>
      </w:r>
      <w:r w:rsidR="00B26E67">
        <w:rPr>
          <w:rFonts w:ascii="Times New Roman" w:hAnsi="Times New Roman" w:hint="eastAsia"/>
          <w:szCs w:val="24"/>
          <w:lang w:eastAsia="zh-CN"/>
        </w:rPr>
        <w:t>轴的正方向分别转动</w:t>
      </w:r>
      <w:r w:rsidR="00B26E67">
        <w:rPr>
          <w:rFonts w:ascii="Times New Roman" w:hAnsi="Times New Roman" w:hint="eastAsia"/>
          <w:szCs w:val="24"/>
          <w:lang w:eastAsia="zh-CN"/>
        </w:rPr>
        <w:t>1</w:t>
      </w:r>
      <w:r w:rsidR="00B26E67">
        <w:rPr>
          <w:rFonts w:ascii="Times New Roman" w:hAnsi="Times New Roman"/>
          <w:szCs w:val="24"/>
          <w:lang w:eastAsia="zh-CN"/>
        </w:rPr>
        <w:t>0</w:t>
      </w:r>
      <w:r w:rsidR="00B26E67">
        <w:rPr>
          <w:rFonts w:ascii="Times New Roman" w:hAnsi="Times New Roman" w:hint="eastAsia"/>
          <w:szCs w:val="24"/>
          <w:lang w:eastAsia="zh-CN"/>
        </w:rPr>
        <w:t>°、</w:t>
      </w:r>
      <w:r w:rsidR="00B26E67">
        <w:rPr>
          <w:rFonts w:ascii="Times New Roman" w:hAnsi="Times New Roman" w:hint="eastAsia"/>
          <w:szCs w:val="24"/>
          <w:lang w:eastAsia="zh-CN"/>
        </w:rPr>
        <w:t>2</w:t>
      </w:r>
      <w:r w:rsidR="00B26E67">
        <w:rPr>
          <w:rFonts w:ascii="Times New Roman" w:hAnsi="Times New Roman"/>
          <w:szCs w:val="24"/>
          <w:lang w:eastAsia="zh-CN"/>
        </w:rPr>
        <w:t>0</w:t>
      </w:r>
      <w:r w:rsidR="00B26E67">
        <w:rPr>
          <w:rFonts w:ascii="Times New Roman" w:hAnsi="Times New Roman" w:hint="eastAsia"/>
          <w:szCs w:val="24"/>
          <w:lang w:eastAsia="zh-CN"/>
        </w:rPr>
        <w:t>°和</w:t>
      </w:r>
      <w:r w:rsidR="00B26E67">
        <w:rPr>
          <w:rFonts w:ascii="Times New Roman" w:hAnsi="Times New Roman" w:hint="eastAsia"/>
          <w:szCs w:val="24"/>
          <w:lang w:eastAsia="zh-CN"/>
        </w:rPr>
        <w:t>4</w:t>
      </w:r>
      <w:r w:rsidR="00B26E67">
        <w:rPr>
          <w:rFonts w:ascii="Times New Roman" w:hAnsi="Times New Roman"/>
          <w:szCs w:val="24"/>
          <w:lang w:eastAsia="zh-CN"/>
        </w:rPr>
        <w:t>0</w:t>
      </w:r>
      <w:r w:rsidR="00B26E67">
        <w:rPr>
          <w:rFonts w:ascii="Times New Roman" w:hAnsi="Times New Roman" w:hint="eastAsia"/>
          <w:szCs w:val="24"/>
          <w:lang w:eastAsia="zh-CN"/>
        </w:rPr>
        <w:t>°角度</w:t>
      </w:r>
      <w:r w:rsidR="00A15278">
        <w:rPr>
          <w:rFonts w:ascii="Times New Roman" w:hAnsi="Times New Roman" w:hint="eastAsia"/>
          <w:szCs w:val="24"/>
          <w:lang w:eastAsia="zh-CN"/>
        </w:rPr>
        <w:t>，并适当</w:t>
      </w:r>
      <w:proofErr w:type="gramStart"/>
      <w:r w:rsidR="00A15278">
        <w:rPr>
          <w:rFonts w:ascii="Times New Roman" w:hAnsi="Times New Roman" w:hint="eastAsia"/>
          <w:szCs w:val="24"/>
          <w:lang w:eastAsia="zh-CN"/>
        </w:rPr>
        <w:t>调整线扫相机</w:t>
      </w:r>
      <w:proofErr w:type="gramEnd"/>
      <w:r w:rsidR="00A15278">
        <w:rPr>
          <w:rFonts w:ascii="Times New Roman" w:hAnsi="Times New Roman" w:hint="eastAsia"/>
          <w:szCs w:val="24"/>
          <w:lang w:eastAsia="zh-CN"/>
        </w:rPr>
        <w:t>位置，使</w:t>
      </w:r>
      <w:r w:rsidR="00225255">
        <w:rPr>
          <w:rFonts w:ascii="Times New Roman" w:hAnsi="Times New Roman" w:hint="eastAsia"/>
          <w:szCs w:val="24"/>
          <w:lang w:eastAsia="zh-CN"/>
        </w:rPr>
        <w:t>扫描线落在球心预定侧</w:t>
      </w:r>
      <w:r w:rsidR="00EB4696">
        <w:rPr>
          <w:rFonts w:ascii="Times New Roman" w:hAnsi="Times New Roman" w:hint="eastAsia"/>
          <w:szCs w:val="24"/>
          <w:lang w:eastAsia="zh-CN"/>
        </w:rPr>
        <w:t>，并在相机管理窗口能看见清晰圆弧轮廓，此时点位分别记为</w:t>
      </w:r>
      <w:r w:rsidR="00D558E4">
        <w:rPr>
          <w:rFonts w:ascii="Times New Roman" w:hAnsi="Times New Roman"/>
          <w:szCs w:val="24"/>
          <w:lang w:eastAsia="zh-CN"/>
        </w:rPr>
        <w:t>7</w:t>
      </w:r>
      <w:r w:rsidR="00EB4696">
        <w:rPr>
          <w:rFonts w:ascii="Times New Roman" w:hAnsi="Times New Roman" w:hint="eastAsia"/>
          <w:szCs w:val="24"/>
          <w:lang w:eastAsia="zh-CN"/>
        </w:rPr>
        <w:t>、</w:t>
      </w:r>
      <w:r w:rsidR="00D558E4">
        <w:rPr>
          <w:rFonts w:ascii="Times New Roman" w:hAnsi="Times New Roman"/>
          <w:szCs w:val="24"/>
          <w:lang w:eastAsia="zh-CN"/>
        </w:rPr>
        <w:t>8</w:t>
      </w:r>
      <w:r w:rsidR="00EB4696">
        <w:rPr>
          <w:rFonts w:ascii="Times New Roman" w:hAnsi="Times New Roman" w:hint="eastAsia"/>
          <w:szCs w:val="24"/>
          <w:lang w:eastAsia="zh-CN"/>
        </w:rPr>
        <w:t>、</w:t>
      </w:r>
      <w:r w:rsidR="00D558E4">
        <w:rPr>
          <w:rFonts w:ascii="Times New Roman" w:hAnsi="Times New Roman"/>
          <w:szCs w:val="24"/>
          <w:lang w:eastAsia="zh-CN"/>
        </w:rPr>
        <w:t>9</w:t>
      </w:r>
      <w:r w:rsidR="00EB4696">
        <w:rPr>
          <w:rFonts w:ascii="Times New Roman" w:hAnsi="Times New Roman" w:hint="eastAsia"/>
          <w:szCs w:val="24"/>
          <w:lang w:eastAsia="zh-CN"/>
        </w:rPr>
        <w:t>组数据</w:t>
      </w:r>
    </w:p>
    <w:p w:rsidR="009C5DE7" w:rsidRDefault="009C5DE7" w:rsidP="00B26E67">
      <w:pPr>
        <w:numPr>
          <w:ilvl w:val="0"/>
          <w:numId w:val="9"/>
        </w:numPr>
        <w:spacing w:beforeLines="50" w:before="120" w:line="360" w:lineRule="auto"/>
        <w:ind w:left="480" w:hangingChars="200" w:hanging="480"/>
        <w:rPr>
          <w:rFonts w:ascii="Times New Roman" w:hAnsi="Times New Roman"/>
          <w:szCs w:val="24"/>
          <w:lang w:eastAsia="zh-CN"/>
        </w:rPr>
      </w:pPr>
      <w:r>
        <w:rPr>
          <w:rFonts w:ascii="Times New Roman" w:hAnsi="Times New Roman" w:hint="eastAsia"/>
          <w:szCs w:val="24"/>
          <w:lang w:eastAsia="zh-CN"/>
        </w:rPr>
        <w:t>回到第</w:t>
      </w:r>
      <w:r w:rsidR="00FB65EB">
        <w:rPr>
          <w:rFonts w:ascii="Times New Roman" w:hAnsi="Times New Roman" w:hint="eastAsia"/>
          <w:szCs w:val="24"/>
          <w:lang w:eastAsia="zh-CN"/>
        </w:rPr>
        <w:t>1</w:t>
      </w:r>
      <w:r>
        <w:rPr>
          <w:rFonts w:ascii="Times New Roman" w:hAnsi="Times New Roman" w:hint="eastAsia"/>
          <w:szCs w:val="24"/>
          <w:lang w:eastAsia="zh-CN"/>
        </w:rPr>
        <w:t>组数据位置，机器人沿相机</w:t>
      </w:r>
      <w:r>
        <w:rPr>
          <w:rFonts w:ascii="Times New Roman" w:hAnsi="Times New Roman" w:hint="eastAsia"/>
          <w:szCs w:val="24"/>
          <w:lang w:eastAsia="zh-CN"/>
        </w:rPr>
        <w:t>Y</w:t>
      </w:r>
      <w:r>
        <w:rPr>
          <w:rFonts w:ascii="Times New Roman" w:hAnsi="Times New Roman" w:hint="eastAsia"/>
          <w:szCs w:val="24"/>
          <w:lang w:eastAsia="zh-CN"/>
        </w:rPr>
        <w:t>轴重复第四步步骤</w:t>
      </w:r>
      <w:r w:rsidR="008354EF">
        <w:rPr>
          <w:rFonts w:ascii="Times New Roman" w:hAnsi="Times New Roman" w:hint="eastAsia"/>
          <w:szCs w:val="24"/>
          <w:lang w:eastAsia="zh-CN"/>
        </w:rPr>
        <w:t>，采集</w:t>
      </w:r>
      <w:r w:rsidR="00D558E4">
        <w:rPr>
          <w:rFonts w:ascii="Times New Roman" w:hAnsi="Times New Roman"/>
          <w:szCs w:val="24"/>
          <w:lang w:eastAsia="zh-CN"/>
        </w:rPr>
        <w:t>10</w:t>
      </w:r>
      <w:r w:rsidR="008354EF">
        <w:rPr>
          <w:rFonts w:ascii="Times New Roman" w:hAnsi="Times New Roman" w:hint="eastAsia"/>
          <w:szCs w:val="24"/>
          <w:lang w:eastAsia="zh-CN"/>
        </w:rPr>
        <w:t>、</w:t>
      </w:r>
      <w:r w:rsidR="00D558E4">
        <w:rPr>
          <w:rFonts w:ascii="Times New Roman" w:hAnsi="Times New Roman"/>
          <w:szCs w:val="24"/>
          <w:lang w:eastAsia="zh-CN"/>
        </w:rPr>
        <w:t>11</w:t>
      </w:r>
      <w:r w:rsidR="008354EF">
        <w:rPr>
          <w:rFonts w:ascii="Times New Roman" w:hAnsi="Times New Roman" w:hint="eastAsia"/>
          <w:szCs w:val="24"/>
          <w:lang w:eastAsia="zh-CN"/>
        </w:rPr>
        <w:t>、</w:t>
      </w:r>
      <w:r w:rsidR="00D558E4">
        <w:rPr>
          <w:rFonts w:ascii="Times New Roman" w:hAnsi="Times New Roman"/>
          <w:szCs w:val="24"/>
          <w:lang w:eastAsia="zh-CN"/>
        </w:rPr>
        <w:t>12</w:t>
      </w:r>
      <w:r w:rsidR="008354EF">
        <w:rPr>
          <w:rFonts w:ascii="Times New Roman" w:hAnsi="Times New Roman" w:hint="eastAsia"/>
          <w:szCs w:val="24"/>
          <w:lang w:eastAsia="zh-CN"/>
        </w:rPr>
        <w:t>组数据</w:t>
      </w:r>
    </w:p>
    <w:p w:rsidR="00552322" w:rsidRPr="00552322" w:rsidRDefault="00552322" w:rsidP="00552322">
      <w:pPr>
        <w:numPr>
          <w:ilvl w:val="0"/>
          <w:numId w:val="9"/>
        </w:numPr>
        <w:spacing w:beforeLines="50" w:before="120" w:line="360" w:lineRule="auto"/>
        <w:ind w:left="480" w:hangingChars="200" w:hanging="480"/>
        <w:rPr>
          <w:rFonts w:ascii="Times New Roman" w:hAnsi="Times New Roman"/>
          <w:szCs w:val="24"/>
          <w:lang w:eastAsia="zh-CN"/>
        </w:rPr>
      </w:pPr>
      <w:r>
        <w:rPr>
          <w:rFonts w:ascii="Times New Roman" w:hAnsi="Times New Roman" w:hint="eastAsia"/>
          <w:szCs w:val="24"/>
          <w:lang w:eastAsia="zh-CN"/>
        </w:rPr>
        <w:t>回到第</w:t>
      </w:r>
      <w:r>
        <w:rPr>
          <w:rFonts w:ascii="Times New Roman" w:hAnsi="Times New Roman" w:hint="eastAsia"/>
          <w:szCs w:val="24"/>
          <w:lang w:eastAsia="zh-CN"/>
        </w:rPr>
        <w:t>1</w:t>
      </w:r>
      <w:r>
        <w:rPr>
          <w:rFonts w:ascii="Times New Roman" w:hAnsi="Times New Roman" w:hint="eastAsia"/>
          <w:szCs w:val="24"/>
          <w:lang w:eastAsia="zh-CN"/>
        </w:rPr>
        <w:t>组数据位置，机器人沿相机</w:t>
      </w:r>
      <w:r>
        <w:rPr>
          <w:rFonts w:ascii="Times New Roman" w:hAnsi="Times New Roman" w:hint="eastAsia"/>
          <w:szCs w:val="24"/>
          <w:lang w:eastAsia="zh-CN"/>
        </w:rPr>
        <w:t>Z</w:t>
      </w:r>
      <w:r>
        <w:rPr>
          <w:rFonts w:ascii="Times New Roman" w:hAnsi="Times New Roman" w:hint="eastAsia"/>
          <w:szCs w:val="24"/>
          <w:lang w:eastAsia="zh-CN"/>
        </w:rPr>
        <w:t>轴重复第四步步骤，采集</w:t>
      </w:r>
      <w:r w:rsidR="00467992">
        <w:rPr>
          <w:rFonts w:ascii="Times New Roman" w:hAnsi="Times New Roman"/>
          <w:szCs w:val="24"/>
          <w:lang w:eastAsia="zh-CN"/>
        </w:rPr>
        <w:t>13</w:t>
      </w:r>
      <w:r>
        <w:rPr>
          <w:rFonts w:ascii="Times New Roman" w:hAnsi="Times New Roman" w:hint="eastAsia"/>
          <w:szCs w:val="24"/>
          <w:lang w:eastAsia="zh-CN"/>
        </w:rPr>
        <w:t>、</w:t>
      </w:r>
      <w:r w:rsidR="00467992">
        <w:rPr>
          <w:rFonts w:ascii="Times New Roman" w:hAnsi="Times New Roman"/>
          <w:szCs w:val="24"/>
          <w:lang w:eastAsia="zh-CN"/>
        </w:rPr>
        <w:t>14</w:t>
      </w:r>
      <w:r>
        <w:rPr>
          <w:rFonts w:ascii="Times New Roman" w:hAnsi="Times New Roman" w:hint="eastAsia"/>
          <w:szCs w:val="24"/>
          <w:lang w:eastAsia="zh-CN"/>
        </w:rPr>
        <w:t>、</w:t>
      </w:r>
      <w:r w:rsidR="00467992">
        <w:rPr>
          <w:rFonts w:ascii="Times New Roman" w:hAnsi="Times New Roman"/>
          <w:szCs w:val="24"/>
          <w:lang w:eastAsia="zh-CN"/>
        </w:rPr>
        <w:t>15</w:t>
      </w:r>
      <w:r>
        <w:rPr>
          <w:rFonts w:ascii="Times New Roman" w:hAnsi="Times New Roman" w:hint="eastAsia"/>
          <w:szCs w:val="24"/>
          <w:lang w:eastAsia="zh-CN"/>
        </w:rPr>
        <w:t>组数据</w:t>
      </w:r>
    </w:p>
    <w:p w:rsidR="0026168B" w:rsidRDefault="00700A68" w:rsidP="00235E14">
      <w:pPr>
        <w:spacing w:beforeLines="50" w:before="120" w:line="360" w:lineRule="auto"/>
        <w:rPr>
          <w:noProof/>
        </w:rPr>
      </w:pPr>
      <w:r>
        <w:rPr>
          <w:noProof/>
        </w:rPr>
        <w:pict>
          <v:shape id="_x0000_i1047" type="#_x0000_t75" style="width:466.95pt;height:278.85pt;visibility:visible;mso-wrap-style:square">
            <v:imagedata r:id="rId36" o:title=""/>
          </v:shape>
        </w:pict>
      </w:r>
    </w:p>
    <w:p w:rsidR="00620C31" w:rsidRPr="00971456" w:rsidRDefault="00620C31" w:rsidP="00971456">
      <w:pPr>
        <w:spacing w:beforeLines="50" w:before="120" w:afterLines="50" w:after="120" w:line="360" w:lineRule="auto"/>
        <w:jc w:val="center"/>
        <w:rPr>
          <w:rFonts w:ascii="Times New Roman" w:hAnsi="Times New Roman"/>
          <w:sz w:val="21"/>
          <w:szCs w:val="21"/>
          <w:lang w:eastAsia="zh-CN"/>
        </w:rPr>
      </w:pPr>
      <w:r w:rsidRPr="003F1576">
        <w:rPr>
          <w:rFonts w:ascii="Times New Roman" w:hAnsi="Times New Roman"/>
          <w:kern w:val="2"/>
          <w:sz w:val="21"/>
          <w:szCs w:val="21"/>
          <w:lang w:eastAsia="zh-CN"/>
        </w:rPr>
        <w:t>图</w:t>
      </w:r>
      <w:r w:rsidRPr="003F1576">
        <w:rPr>
          <w:rFonts w:ascii="Times New Roman" w:hAnsi="Times New Roman"/>
          <w:kern w:val="2"/>
          <w:sz w:val="21"/>
          <w:szCs w:val="21"/>
          <w:lang w:eastAsia="zh-CN"/>
        </w:rPr>
        <w:t xml:space="preserve"> </w:t>
      </w:r>
      <w:r>
        <w:rPr>
          <w:rFonts w:ascii="Times New Roman" w:hAnsi="Times New Roman"/>
          <w:kern w:val="2"/>
          <w:sz w:val="21"/>
          <w:szCs w:val="21"/>
          <w:lang w:eastAsia="zh-CN"/>
        </w:rPr>
        <w:t>5.3</w:t>
      </w:r>
      <w:r w:rsidRPr="003F1576">
        <w:rPr>
          <w:rFonts w:ascii="Times New Roman" w:hAnsi="Times New Roman"/>
          <w:kern w:val="2"/>
          <w:sz w:val="21"/>
          <w:szCs w:val="21"/>
          <w:lang w:eastAsia="zh-CN"/>
        </w:rPr>
        <w:t xml:space="preserve"> </w:t>
      </w:r>
      <w:r>
        <w:rPr>
          <w:rFonts w:ascii="Times New Roman" w:hAnsi="Times New Roman" w:hint="eastAsia"/>
          <w:kern w:val="2"/>
          <w:sz w:val="21"/>
          <w:szCs w:val="21"/>
          <w:lang w:eastAsia="zh-CN"/>
        </w:rPr>
        <w:t>相机硬件管理窗口</w:t>
      </w:r>
    </w:p>
    <w:p w:rsidR="00C356BB" w:rsidRPr="0010039D" w:rsidRDefault="00C356BB" w:rsidP="00C356BB">
      <w:pPr>
        <w:spacing w:beforeLines="100" w:before="240" w:line="360" w:lineRule="auto"/>
        <w:rPr>
          <w:rFonts w:ascii="Times New Roman" w:hAnsi="Times New Roman"/>
          <w:b/>
          <w:noProof/>
          <w:lang w:eastAsia="zh-CN"/>
        </w:rPr>
      </w:pPr>
      <w:r w:rsidRPr="00C91ECE">
        <w:rPr>
          <w:rFonts w:ascii="Times New Roman" w:hAnsi="Times New Roman"/>
          <w:b/>
          <w:noProof/>
          <w:lang w:eastAsia="zh-CN"/>
        </w:rPr>
        <w:t>STEP</w:t>
      </w:r>
      <w:r>
        <w:rPr>
          <w:rFonts w:ascii="Times New Roman" w:hAnsi="Times New Roman"/>
          <w:b/>
          <w:noProof/>
          <w:lang w:eastAsia="zh-CN"/>
        </w:rPr>
        <w:t>-</w:t>
      </w:r>
      <w:r w:rsidR="00F91186">
        <w:rPr>
          <w:rFonts w:ascii="Times New Roman" w:hAnsi="Times New Roman"/>
          <w:b/>
          <w:noProof/>
          <w:lang w:eastAsia="zh-CN"/>
        </w:rPr>
        <w:t>3</w:t>
      </w:r>
      <w:r w:rsidRPr="00C91ECE">
        <w:rPr>
          <w:rFonts w:ascii="Times New Roman" w:hAnsi="Times New Roman"/>
          <w:b/>
          <w:noProof/>
          <w:lang w:eastAsia="zh-CN"/>
        </w:rPr>
        <w:t>：</w:t>
      </w:r>
      <w:r w:rsidR="00CB00E8">
        <w:rPr>
          <w:rFonts w:ascii="Times New Roman" w:hAnsi="Times New Roman" w:hint="eastAsia"/>
          <w:b/>
          <w:noProof/>
          <w:lang w:eastAsia="zh-CN"/>
        </w:rPr>
        <w:t>标定配置</w:t>
      </w:r>
    </w:p>
    <w:p w:rsidR="008A737F" w:rsidRDefault="007C18F1" w:rsidP="007C18F1">
      <w:pPr>
        <w:spacing w:beforeLines="50" w:before="120" w:line="360" w:lineRule="auto"/>
        <w:rPr>
          <w:szCs w:val="24"/>
          <w:lang w:eastAsia="zh-CN"/>
        </w:rPr>
      </w:pPr>
      <w:r>
        <w:rPr>
          <w:rFonts w:hint="eastAsia"/>
          <w:szCs w:val="24"/>
          <w:lang w:eastAsia="zh-CN"/>
        </w:rPr>
        <w:t>软件</w:t>
      </w:r>
      <w:proofErr w:type="gramStart"/>
      <w:r>
        <w:rPr>
          <w:rFonts w:hint="eastAsia"/>
          <w:szCs w:val="24"/>
          <w:lang w:eastAsia="zh-CN"/>
        </w:rPr>
        <w:t>当前仅</w:t>
      </w:r>
      <w:proofErr w:type="gramEnd"/>
      <w:r>
        <w:rPr>
          <w:rFonts w:hint="eastAsia"/>
          <w:szCs w:val="24"/>
          <w:lang w:eastAsia="zh-CN"/>
        </w:rPr>
        <w:t>支持球标定一种方法，算法支持</w:t>
      </w:r>
      <w:r w:rsidR="007722E4">
        <w:rPr>
          <w:rFonts w:hint="eastAsia"/>
          <w:szCs w:val="24"/>
          <w:lang w:eastAsia="zh-CN"/>
        </w:rPr>
        <w:t>回归和迭代两种，通常迭代算法精度要更高一些，因此</w:t>
      </w:r>
      <w:r>
        <w:rPr>
          <w:rFonts w:hint="eastAsia"/>
          <w:szCs w:val="24"/>
          <w:lang w:eastAsia="zh-CN"/>
        </w:rPr>
        <w:t>标定配置</w:t>
      </w:r>
      <w:r w:rsidR="007722E4">
        <w:rPr>
          <w:rFonts w:hint="eastAsia"/>
          <w:szCs w:val="24"/>
          <w:lang w:eastAsia="zh-CN"/>
        </w:rPr>
        <w:t>可参照如下图所示：</w:t>
      </w:r>
    </w:p>
    <w:p w:rsidR="008A737F" w:rsidRPr="0010039D" w:rsidRDefault="008A737F" w:rsidP="008A737F">
      <w:pPr>
        <w:spacing w:beforeLines="100" w:before="240" w:line="360" w:lineRule="auto"/>
        <w:rPr>
          <w:rFonts w:ascii="Times New Roman" w:hAnsi="Times New Roman"/>
          <w:b/>
          <w:noProof/>
          <w:lang w:eastAsia="zh-CN"/>
        </w:rPr>
      </w:pPr>
      <w:r w:rsidRPr="00C91ECE">
        <w:rPr>
          <w:rFonts w:ascii="Times New Roman" w:hAnsi="Times New Roman"/>
          <w:b/>
          <w:noProof/>
          <w:lang w:eastAsia="zh-CN"/>
        </w:rPr>
        <w:t>STEP</w:t>
      </w:r>
      <w:r>
        <w:rPr>
          <w:rFonts w:ascii="Times New Roman" w:hAnsi="Times New Roman"/>
          <w:b/>
          <w:noProof/>
          <w:lang w:eastAsia="zh-CN"/>
        </w:rPr>
        <w:t>-4</w:t>
      </w:r>
      <w:r w:rsidRPr="00C91ECE">
        <w:rPr>
          <w:rFonts w:ascii="Times New Roman" w:hAnsi="Times New Roman"/>
          <w:b/>
          <w:noProof/>
          <w:lang w:eastAsia="zh-CN"/>
        </w:rPr>
        <w:t>：</w:t>
      </w:r>
      <w:r>
        <w:rPr>
          <w:rFonts w:ascii="Times New Roman" w:hAnsi="Times New Roman" w:hint="eastAsia"/>
          <w:b/>
          <w:noProof/>
          <w:lang w:eastAsia="zh-CN"/>
        </w:rPr>
        <w:t>标定</w:t>
      </w:r>
      <w:r w:rsidR="00380F99">
        <w:rPr>
          <w:rFonts w:ascii="Times New Roman" w:hAnsi="Times New Roman" w:hint="eastAsia"/>
          <w:b/>
          <w:noProof/>
          <w:lang w:eastAsia="zh-CN"/>
        </w:rPr>
        <w:t>以及结果查看</w:t>
      </w:r>
    </w:p>
    <w:p w:rsidR="00F772F2" w:rsidRPr="004A2A69" w:rsidRDefault="004A2A69" w:rsidP="00F772F2">
      <w:pPr>
        <w:spacing w:beforeLines="50" w:before="120" w:line="360" w:lineRule="auto"/>
        <w:rPr>
          <w:rFonts w:ascii="Times New Roman" w:hAnsi="Times New Roman"/>
          <w:noProof/>
          <w:lang w:eastAsia="zh-CN"/>
        </w:rPr>
      </w:pPr>
      <w:r w:rsidRPr="004A2A69">
        <w:rPr>
          <w:rFonts w:ascii="Times New Roman" w:hAnsi="Times New Roman"/>
          <w:noProof/>
          <w:lang w:eastAsia="zh-CN"/>
        </w:rPr>
        <w:t>运行</w:t>
      </w:r>
      <w:r w:rsidRPr="004A2A69">
        <w:rPr>
          <w:rStyle w:val="aff0"/>
          <w:rFonts w:ascii="Times New Roman" w:hAnsi="Times New Roman" w:hint="eastAsia"/>
          <w:bdr w:val="single" w:sz="2" w:space="0" w:color="D9D9E3" w:frame="1"/>
          <w:shd w:val="clear" w:color="auto" w:fill="F7F7F8"/>
          <w:lang w:eastAsia="zh-CN"/>
        </w:rPr>
        <w:t>Calibration</w:t>
      </w:r>
      <w:r w:rsidRPr="004A2A69">
        <w:rPr>
          <w:rFonts w:ascii="Times New Roman" w:hAnsi="Times New Roman"/>
          <w:noProof/>
          <w:lang w:eastAsia="zh-CN"/>
        </w:rPr>
        <w:t>执行完标定后</w:t>
      </w:r>
      <w:r>
        <w:rPr>
          <w:rFonts w:ascii="Times New Roman" w:hAnsi="Times New Roman" w:hint="eastAsia"/>
          <w:noProof/>
          <w:lang w:eastAsia="zh-CN"/>
        </w:rPr>
        <w:t>，会弹出标定结果对话窗口，标定进度达到</w:t>
      </w:r>
      <w:r>
        <w:rPr>
          <w:rFonts w:ascii="Times New Roman" w:hAnsi="Times New Roman" w:hint="eastAsia"/>
          <w:noProof/>
          <w:lang w:eastAsia="zh-CN"/>
        </w:rPr>
        <w:t>1</w:t>
      </w:r>
      <w:r>
        <w:rPr>
          <w:rFonts w:ascii="Times New Roman" w:hAnsi="Times New Roman"/>
          <w:noProof/>
          <w:lang w:eastAsia="zh-CN"/>
        </w:rPr>
        <w:t>00%</w:t>
      </w:r>
      <w:r>
        <w:rPr>
          <w:rFonts w:ascii="Times New Roman" w:hAnsi="Times New Roman" w:hint="eastAsia"/>
          <w:noProof/>
          <w:lang w:eastAsia="zh-CN"/>
        </w:rPr>
        <w:t>时，标定结果会以字符形式显示，</w:t>
      </w:r>
      <w:r w:rsidR="00000E28">
        <w:rPr>
          <w:rFonts w:ascii="Times New Roman" w:hAnsi="Times New Roman" w:hint="eastAsia"/>
          <w:noProof/>
          <w:lang w:eastAsia="zh-CN"/>
        </w:rPr>
        <w:t>有</w:t>
      </w:r>
      <w:r w:rsidR="00000E28">
        <w:rPr>
          <w:rFonts w:ascii="Times New Roman" w:hAnsi="Times New Roman" w:hint="eastAsia"/>
          <w:noProof/>
          <w:lang w:eastAsia="zh-CN"/>
        </w:rPr>
        <w:t>4</w:t>
      </w:r>
      <w:r w:rsidR="00000E28">
        <w:rPr>
          <w:rFonts w:ascii="Times New Roman" w:hAnsi="Times New Roman"/>
          <w:noProof/>
          <w:lang w:eastAsia="zh-CN"/>
        </w:rPr>
        <w:t>*4</w:t>
      </w:r>
      <w:r w:rsidR="00000E28">
        <w:rPr>
          <w:rFonts w:ascii="Times New Roman" w:hAnsi="Times New Roman" w:hint="eastAsia"/>
          <w:noProof/>
          <w:lang w:eastAsia="zh-CN"/>
        </w:rPr>
        <w:t>矩阵和</w:t>
      </w:r>
      <w:r w:rsidR="00000E28">
        <w:rPr>
          <w:rFonts w:ascii="Times New Roman" w:hAnsi="Times New Roman" w:hint="eastAsia"/>
          <w:noProof/>
          <w:lang w:eastAsia="zh-CN"/>
        </w:rPr>
        <w:t>XYZWPR</w:t>
      </w:r>
      <w:r w:rsidR="00000E28">
        <w:rPr>
          <w:rFonts w:ascii="Times New Roman" w:hAnsi="Times New Roman" w:hint="eastAsia"/>
          <w:noProof/>
          <w:lang w:eastAsia="zh-CN"/>
        </w:rPr>
        <w:t>两种形式结果，如图</w:t>
      </w:r>
      <w:r w:rsidR="00000E28">
        <w:rPr>
          <w:rFonts w:ascii="Times New Roman" w:hAnsi="Times New Roman" w:hint="eastAsia"/>
          <w:noProof/>
          <w:lang w:eastAsia="zh-CN"/>
        </w:rPr>
        <w:t>5</w:t>
      </w:r>
      <w:r w:rsidR="00000E28">
        <w:rPr>
          <w:rFonts w:ascii="Times New Roman" w:hAnsi="Times New Roman"/>
          <w:noProof/>
          <w:lang w:eastAsia="zh-CN"/>
        </w:rPr>
        <w:t>.3</w:t>
      </w:r>
      <w:r w:rsidR="00000E28">
        <w:rPr>
          <w:rFonts w:ascii="Times New Roman" w:hAnsi="Times New Roman" w:hint="eastAsia"/>
          <w:noProof/>
          <w:lang w:eastAsia="zh-CN"/>
        </w:rPr>
        <w:t>所示，需要注意的是，只有当标定误差</w:t>
      </w:r>
      <w:r w:rsidR="00000E28">
        <w:rPr>
          <w:rFonts w:ascii="Times New Roman" w:hAnsi="Times New Roman" w:hint="eastAsia"/>
          <w:noProof/>
          <w:lang w:eastAsia="zh-CN"/>
        </w:rPr>
        <w:t>Calibration</w:t>
      </w:r>
      <w:r w:rsidR="00000E28">
        <w:rPr>
          <w:rFonts w:ascii="Times New Roman" w:hAnsi="Times New Roman"/>
          <w:noProof/>
          <w:lang w:eastAsia="zh-CN"/>
        </w:rPr>
        <w:t xml:space="preserve"> </w:t>
      </w:r>
      <w:r w:rsidR="00000E28">
        <w:rPr>
          <w:rFonts w:ascii="Times New Roman" w:hAnsi="Times New Roman" w:hint="eastAsia"/>
          <w:noProof/>
          <w:lang w:eastAsia="zh-CN"/>
        </w:rPr>
        <w:t>error</w:t>
      </w:r>
      <w:r w:rsidR="00000E28">
        <w:rPr>
          <w:rFonts w:ascii="Times New Roman" w:hAnsi="Times New Roman" w:hint="eastAsia"/>
          <w:noProof/>
          <w:lang w:eastAsia="zh-CN"/>
        </w:rPr>
        <w:t>低于</w:t>
      </w:r>
      <w:r w:rsidR="00000E28">
        <w:rPr>
          <w:rFonts w:ascii="Times New Roman" w:hAnsi="Times New Roman" w:hint="eastAsia"/>
          <w:noProof/>
          <w:lang w:eastAsia="zh-CN"/>
        </w:rPr>
        <w:t>0</w:t>
      </w:r>
      <w:r w:rsidR="00000E28">
        <w:rPr>
          <w:rFonts w:ascii="Times New Roman" w:hAnsi="Times New Roman"/>
          <w:noProof/>
          <w:lang w:eastAsia="zh-CN"/>
        </w:rPr>
        <w:t>.5mm</w:t>
      </w:r>
      <w:r w:rsidR="00000E28">
        <w:rPr>
          <w:rFonts w:ascii="Times New Roman" w:hAnsi="Times New Roman" w:hint="eastAsia"/>
          <w:noProof/>
          <w:lang w:eastAsia="zh-CN"/>
        </w:rPr>
        <w:t>时，标定结果才是可靠的，如果误差过大，请检查标定数据采集流程。</w:t>
      </w:r>
    </w:p>
    <w:p w:rsidR="008A737F" w:rsidRDefault="00700A68" w:rsidP="00F772F2">
      <w:pPr>
        <w:spacing w:beforeLines="50" w:before="120" w:line="360" w:lineRule="auto"/>
        <w:jc w:val="center"/>
        <w:rPr>
          <w:noProof/>
        </w:rPr>
      </w:pPr>
      <w:r>
        <w:rPr>
          <w:noProof/>
        </w:rPr>
        <w:lastRenderedPageBreak/>
        <w:pict>
          <v:shape id="_x0000_i1048" type="#_x0000_t75" style="width:6in;height:263.8pt;visibility:visible;mso-wrap-style:square">
            <v:imagedata r:id="rId37" o:title=""/>
          </v:shape>
        </w:pict>
      </w:r>
    </w:p>
    <w:p w:rsidR="00F772F2" w:rsidRPr="008A6F39" w:rsidRDefault="00F772F2" w:rsidP="008A6F39">
      <w:pPr>
        <w:spacing w:beforeLines="50" w:before="120" w:afterLines="50" w:after="120" w:line="360" w:lineRule="auto"/>
        <w:jc w:val="center"/>
        <w:rPr>
          <w:rFonts w:ascii="Times New Roman" w:hAnsi="Times New Roman"/>
          <w:sz w:val="21"/>
          <w:szCs w:val="21"/>
          <w:lang w:eastAsia="zh-CN"/>
        </w:rPr>
      </w:pPr>
      <w:r w:rsidRPr="003F1576">
        <w:rPr>
          <w:rFonts w:ascii="Times New Roman" w:hAnsi="Times New Roman"/>
          <w:kern w:val="2"/>
          <w:sz w:val="21"/>
          <w:szCs w:val="21"/>
          <w:lang w:eastAsia="zh-CN"/>
        </w:rPr>
        <w:t>图</w:t>
      </w:r>
      <w:r w:rsidRPr="003F1576">
        <w:rPr>
          <w:rFonts w:ascii="Times New Roman" w:hAnsi="Times New Roman"/>
          <w:kern w:val="2"/>
          <w:sz w:val="21"/>
          <w:szCs w:val="21"/>
          <w:lang w:eastAsia="zh-CN"/>
        </w:rPr>
        <w:t xml:space="preserve"> </w:t>
      </w:r>
      <w:r>
        <w:rPr>
          <w:rFonts w:ascii="Times New Roman" w:hAnsi="Times New Roman"/>
          <w:kern w:val="2"/>
          <w:sz w:val="21"/>
          <w:szCs w:val="21"/>
          <w:lang w:eastAsia="zh-CN"/>
        </w:rPr>
        <w:t>5.</w:t>
      </w:r>
      <w:r w:rsidR="008A4E08">
        <w:rPr>
          <w:rFonts w:ascii="Times New Roman" w:hAnsi="Times New Roman"/>
          <w:kern w:val="2"/>
          <w:sz w:val="21"/>
          <w:szCs w:val="21"/>
          <w:lang w:eastAsia="zh-CN"/>
        </w:rPr>
        <w:t>3</w:t>
      </w:r>
      <w:r w:rsidRPr="003F1576">
        <w:rPr>
          <w:rFonts w:ascii="Times New Roman" w:hAnsi="Times New Roman"/>
          <w:kern w:val="2"/>
          <w:sz w:val="21"/>
          <w:szCs w:val="21"/>
          <w:lang w:eastAsia="zh-CN"/>
        </w:rPr>
        <w:t xml:space="preserve"> </w:t>
      </w:r>
      <w:r w:rsidR="007D72A5">
        <w:rPr>
          <w:rFonts w:ascii="Times New Roman" w:hAnsi="Times New Roman" w:hint="eastAsia"/>
          <w:kern w:val="2"/>
          <w:sz w:val="21"/>
          <w:szCs w:val="21"/>
          <w:lang w:eastAsia="zh-CN"/>
        </w:rPr>
        <w:t>标定结果对话窗口</w:t>
      </w:r>
    </w:p>
    <w:p w:rsidR="00523098" w:rsidRPr="002E2803" w:rsidRDefault="00523098" w:rsidP="00523098">
      <w:pPr>
        <w:pStyle w:val="2"/>
        <w:pBdr>
          <w:bottom w:val="single" w:sz="12" w:space="1" w:color="auto"/>
        </w:pBdr>
        <w:spacing w:beforeLines="50" w:afterLines="50" w:after="120"/>
        <w:ind w:left="0"/>
        <w:rPr>
          <w:rFonts w:ascii="Times New Roman" w:hAnsi="Times New Roman"/>
          <w:sz w:val="28"/>
          <w:szCs w:val="28"/>
        </w:rPr>
      </w:pPr>
      <w:bookmarkStart w:id="28" w:name="_Toc149736199"/>
      <w:r>
        <w:rPr>
          <w:rFonts w:ascii="Times New Roman" w:hAnsi="Times New Roman"/>
          <w:sz w:val="28"/>
          <w:szCs w:val="28"/>
        </w:rPr>
        <w:t>5.3</w:t>
      </w:r>
      <w:r w:rsidRPr="002E2803">
        <w:rPr>
          <w:rFonts w:ascii="Times New Roman" w:hAnsi="Times New Roman" w:hint="eastAsia"/>
          <w:sz w:val="28"/>
          <w:szCs w:val="28"/>
        </w:rPr>
        <w:t xml:space="preserve">  </w:t>
      </w:r>
      <w:r>
        <w:rPr>
          <w:rFonts w:ascii="Times New Roman" w:hAnsi="Times New Roman"/>
          <w:sz w:val="28"/>
          <w:szCs w:val="28"/>
        </w:rPr>
        <w:t xml:space="preserve"> </w:t>
      </w:r>
      <w:r>
        <w:rPr>
          <w:rFonts w:ascii="Times New Roman" w:hAnsi="Times New Roman" w:hint="eastAsia"/>
          <w:sz w:val="28"/>
          <w:szCs w:val="28"/>
        </w:rPr>
        <w:t>注意事项</w:t>
      </w:r>
      <w:bookmarkEnd w:id="28"/>
    </w:p>
    <w:p w:rsidR="00523098" w:rsidRDefault="00523098" w:rsidP="000C3207">
      <w:pPr>
        <w:spacing w:beforeLines="100" w:before="240" w:line="360" w:lineRule="auto"/>
        <w:ind w:firstLineChars="200" w:firstLine="480"/>
        <w:rPr>
          <w:szCs w:val="36"/>
          <w:lang w:eastAsia="zh-CN"/>
        </w:rPr>
      </w:pPr>
    </w:p>
    <w:p w:rsidR="00416DEB" w:rsidRDefault="00416DEB" w:rsidP="001A2D89">
      <w:pPr>
        <w:spacing w:beforeLines="50" w:before="120" w:line="360" w:lineRule="auto"/>
        <w:ind w:firstLineChars="200" w:firstLine="480"/>
        <w:rPr>
          <w:szCs w:val="36"/>
          <w:lang w:eastAsia="zh-CN"/>
        </w:rPr>
      </w:pPr>
    </w:p>
    <w:sectPr w:rsidR="00416DEB">
      <w:pgSz w:w="11907" w:h="16840"/>
      <w:pgMar w:top="1560" w:right="1134" w:bottom="1258" w:left="1440" w:header="964" w:footer="561"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11F25" w:rsidRDefault="00911F25">
      <w:r>
        <w:separator/>
      </w:r>
    </w:p>
  </w:endnote>
  <w:endnote w:type="continuationSeparator" w:id="0">
    <w:p w:rsidR="00911F25" w:rsidRDefault="00911F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default"/>
    <w:sig w:usb0="00000000" w:usb1="00000000" w:usb2="00000009" w:usb3="00000000" w:csb0="000001FF" w:csb1="00000000"/>
  </w:font>
  <w:font w:name="New York">
    <w:panose1 w:val="02040503060506020304"/>
    <w:charset w:val="00"/>
    <w:family w:val="roman"/>
    <w:pitch w:val="default"/>
    <w:sig w:usb0="00000000" w:usb1="00000000" w:usb2="00000000" w:usb3="00000000" w:csb0="00000001"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New Century Schlbk">
    <w:altName w:val="Segoe Print"/>
    <w:charset w:val="4D"/>
    <w:family w:val="auto"/>
    <w:pitch w:val="default"/>
    <w:sig w:usb0="00000000"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华文楷体">
    <w:altName w:val="宋体"/>
    <w:panose1 w:val="02010600040101010101"/>
    <w:charset w:val="86"/>
    <w:family w:val="auto"/>
    <w:pitch w:val="variable"/>
    <w:sig w:usb0="00000287" w:usb1="080F0000" w:usb2="00000010" w:usb3="00000000" w:csb0="0004009F"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18F1" w:rsidRDefault="007C18F1">
    <w:pPr>
      <w:pStyle w:val="af"/>
      <w:jc w:val="center"/>
    </w:pPr>
    <w:r>
      <w:fldChar w:fldCharType="begin"/>
    </w:r>
    <w:r>
      <w:instrText>PAGE   \* MERGEFORMAT</w:instrText>
    </w:r>
    <w:r>
      <w:fldChar w:fldCharType="separate"/>
    </w:r>
    <w:r>
      <w:t>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11F25" w:rsidRDefault="00911F25">
      <w:r>
        <w:separator/>
      </w:r>
    </w:p>
  </w:footnote>
  <w:footnote w:type="continuationSeparator" w:id="0">
    <w:p w:rsidR="00911F25" w:rsidRDefault="00911F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C18F1" w:rsidRDefault="00911F25">
    <w:pPr>
      <w:pStyle w:val="af1"/>
      <w:pBdr>
        <w:between w:val="single" w:sz="12" w:space="1" w:color="auto"/>
      </w:pBdr>
      <w:ind w:firstLine="480"/>
      <w:rPr>
        <w:b/>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4" o:spid="_x0000_s3073" type="#_x0000_t75" alt="LOGO" style="position:absolute;left:0;text-align:left;margin-left:2.25pt;margin-top:-15.95pt;width:114.75pt;height:32.25pt;z-index:1;mso-width-relative:page;mso-height-relative:page">
          <v:imagedata r:id="rId1" o:title="LOGO"/>
        </v:shape>
      </w:pict>
    </w:r>
    <w:r>
      <w:pict>
        <v:shapetype id="_x0000_t202" coordsize="21600,21600" o:spt="202" path="m,l,21600r21600,l21600,xe">
          <v:stroke joinstyle="miter"/>
          <v:path gradientshapeok="t" o:connecttype="rect"/>
        </v:shapetype>
        <v:shape id="Text Box 19" o:spid="_x0000_s3074" type="#_x0000_t202" alt="上海发那科机器人有限公司   电话：+86-21-50327700&#10;上海市宝山区富联路1500号   传真：+86-21-50327711&#10;&#10;" style="position:absolute;left:0;text-align:left;margin-left:121.5pt;margin-top:-15.95pt;width:287.25pt;height:36pt;z-index:2;mso-wrap-distance-left:9pt;mso-wrap-distance-top:0;mso-wrap-distance-right:9pt;mso-wrap-distance-bottom: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" stroked="f" strokecolor="blue">
          <v:textbox>
            <w:txbxContent>
              <w:p w:rsidR="007C18F1" w:rsidRDefault="007C18F1">
                <w:pPr>
                  <w:rPr>
                    <w:rFonts w:ascii="华文楷体" w:eastAsia="华文楷体" w:hAnsi="华文楷体"/>
                    <w:sz w:val="21"/>
                    <w:szCs w:val="21"/>
                    <w:lang w:eastAsia="zh-CN"/>
                  </w:rPr>
                </w:pPr>
                <w:r>
                  <w:rPr>
                    <w:rFonts w:ascii="华文楷体" w:eastAsia="华文楷体" w:hAnsi="华文楷体" w:hint="eastAsia"/>
                    <w:sz w:val="21"/>
                    <w:szCs w:val="21"/>
                    <w:lang w:eastAsia="zh-CN"/>
                  </w:rPr>
                  <w:t>上海</w:t>
                </w:r>
                <w:proofErr w:type="gramStart"/>
                <w:r>
                  <w:rPr>
                    <w:rFonts w:ascii="华文楷体" w:eastAsia="华文楷体" w:hAnsi="华文楷体" w:hint="eastAsia"/>
                    <w:sz w:val="21"/>
                    <w:szCs w:val="21"/>
                    <w:lang w:eastAsia="zh-CN"/>
                  </w:rPr>
                  <w:t>发那科机器人</w:t>
                </w:r>
                <w:proofErr w:type="gramEnd"/>
                <w:r>
                  <w:rPr>
                    <w:rFonts w:ascii="华文楷体" w:eastAsia="华文楷体" w:hAnsi="华文楷体" w:hint="eastAsia"/>
                    <w:sz w:val="21"/>
                    <w:szCs w:val="21"/>
                    <w:lang w:eastAsia="zh-CN"/>
                  </w:rPr>
                  <w:t>有限公司        电话：</w:t>
                </w:r>
                <w:r>
                  <w:rPr>
                    <w:rFonts w:eastAsia="华文楷体" w:cs="Arial"/>
                    <w:sz w:val="21"/>
                    <w:szCs w:val="21"/>
                    <w:lang w:eastAsia="zh-CN"/>
                  </w:rPr>
                  <w:t>+86-21-50327700</w:t>
                </w:r>
              </w:p>
              <w:p w:rsidR="007C18F1" w:rsidRDefault="007C18F1">
                <w:pPr>
                  <w:rPr>
                    <w:rFonts w:ascii="华文楷体" w:eastAsia="华文楷体" w:hAnsi="华文楷体"/>
                    <w:sz w:val="21"/>
                    <w:szCs w:val="21"/>
                    <w:lang w:eastAsia="zh-CN"/>
                  </w:rPr>
                </w:pPr>
                <w:r>
                  <w:rPr>
                    <w:rFonts w:ascii="华文楷体" w:eastAsia="华文楷体" w:hAnsi="华文楷体" w:hint="eastAsia"/>
                    <w:sz w:val="21"/>
                    <w:szCs w:val="21"/>
                    <w:lang w:eastAsia="zh-CN"/>
                  </w:rPr>
                  <w:t>上海市宝山区富联路</w:t>
                </w:r>
                <w:r>
                  <w:rPr>
                    <w:rFonts w:eastAsia="华文楷体" w:cs="Arial"/>
                    <w:sz w:val="21"/>
                    <w:szCs w:val="21"/>
                    <w:lang w:eastAsia="zh-CN"/>
                  </w:rPr>
                  <w:t>1500</w:t>
                </w:r>
                <w:r>
                  <w:rPr>
                    <w:rFonts w:ascii="华文楷体" w:eastAsia="华文楷体" w:hAnsi="华文楷体" w:hint="eastAsia"/>
                    <w:sz w:val="21"/>
                    <w:szCs w:val="21"/>
                    <w:lang w:eastAsia="zh-CN"/>
                  </w:rPr>
                  <w:t>号     传真：</w:t>
                </w:r>
                <w:r>
                  <w:rPr>
                    <w:rFonts w:eastAsia="华文楷体" w:cs="Arial"/>
                    <w:sz w:val="21"/>
                    <w:szCs w:val="21"/>
                    <w:lang w:eastAsia="zh-CN"/>
                  </w:rPr>
                  <w:t>+86-21-50327711</w:t>
                </w:r>
              </w:p>
              <w:p w:rsidR="007C18F1" w:rsidRDefault="007C18F1">
                <w:pPr>
                  <w:ind w:firstLine="420"/>
                  <w:rPr>
                    <w:rFonts w:ascii="华文楷体" w:eastAsia="华文楷体" w:hAnsi="华文楷体"/>
                    <w:sz w:val="21"/>
                    <w:szCs w:val="21"/>
                    <w:lang w:eastAsia="zh-CN"/>
                  </w:rPr>
                </w:pPr>
              </w:p>
            </w:txbxContent>
          </v:textbox>
          <w10:wrap type="square"/>
        </v:shape>
      </w:pict>
    </w:r>
    <w:r>
      <w:pict>
        <v:shape id="图片 17" o:spid="_x0000_s3075" type="#_x0000_t75" alt="徽章" style="position:absolute;left:0;text-align:left;margin-left:431.65pt;margin-top:-23.45pt;width:42.5pt;height:42.5pt;z-index:3;mso-wrap-distance-left:9pt;mso-wrap-distance-top:0;mso-wrap-distance-right:9pt;mso-wrap-distance-bottom:0;mso-width-relative:page;mso-height-relative:page">
          <v:imagedata r:id="rId2" o:title="徽章"/>
          <w10:wrap type="square"/>
        </v:shape>
      </w:pict>
    </w:r>
    <w:r>
      <w:pict>
        <v:line id="Line 21" o:spid="_x0000_s3076" style="position:absolute;left:0;text-align:left;flip:y;z-index:4;mso-width-relative:page;mso-height-relative:page" from=".75pt,21pt" to="486.7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" strokecolor="yellow" strokeweight="1.5pt"/>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DCFE39A"/>
    <w:multiLevelType w:val="multilevel"/>
    <w:tmpl w:val="ADCFE39A"/>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E60518CE"/>
    <w:multiLevelType w:val="multilevel"/>
    <w:tmpl w:val="E60518CE"/>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 w15:restartNumberingAfterBreak="0">
    <w:nsid w:val="0C9550E8"/>
    <w:multiLevelType w:val="multilevel"/>
    <w:tmpl w:val="0C9550E8"/>
    <w:lvl w:ilvl="0">
      <w:start w:val="1"/>
      <w:numFmt w:val="bullet"/>
      <w:pStyle w:val="RobotListItems"/>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3" w15:restartNumberingAfterBreak="0">
    <w:nsid w:val="12DD61D1"/>
    <w:multiLevelType w:val="hybridMultilevel"/>
    <w:tmpl w:val="25547B32"/>
    <w:lvl w:ilvl="0" w:tplc="6D3AE6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C0A6938"/>
    <w:multiLevelType w:val="hybridMultilevel"/>
    <w:tmpl w:val="E2B00B28"/>
    <w:lvl w:ilvl="0" w:tplc="A2E6E5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5BC2847"/>
    <w:multiLevelType w:val="hybridMultilevel"/>
    <w:tmpl w:val="BD087BFA"/>
    <w:lvl w:ilvl="0" w:tplc="FCCCAB3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2E36E25"/>
    <w:multiLevelType w:val="hybridMultilevel"/>
    <w:tmpl w:val="B266AB40"/>
    <w:lvl w:ilvl="0" w:tplc="DB32A24C">
      <w:start w:val="1"/>
      <w:numFmt w:val="decimal"/>
      <w:lvlText w:val="%1）"/>
      <w:lvlJc w:val="left"/>
      <w:pPr>
        <w:ind w:left="368" w:hanging="36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5FE15C6"/>
    <w:multiLevelType w:val="singleLevel"/>
    <w:tmpl w:val="65FE15C6"/>
    <w:lvl w:ilvl="0">
      <w:start w:val="1"/>
      <w:numFmt w:val="bullet"/>
      <w:pStyle w:val="cutsheetbullet"/>
      <w:lvlText w:val=""/>
      <w:lvlJc w:val="left"/>
      <w:pPr>
        <w:tabs>
          <w:tab w:val="left" w:pos="360"/>
        </w:tabs>
        <w:ind w:left="360" w:hanging="360"/>
      </w:pPr>
      <w:rPr>
        <w:rFonts w:ascii="Wingdings" w:hAnsi="Wingdings" w:hint="default"/>
      </w:rPr>
    </w:lvl>
  </w:abstractNum>
  <w:abstractNum w:abstractNumId="8" w15:restartNumberingAfterBreak="0">
    <w:nsid w:val="71C73FCC"/>
    <w:multiLevelType w:val="multilevel"/>
    <w:tmpl w:val="71C73FCC"/>
    <w:lvl w:ilvl="0">
      <w:start w:val="1"/>
      <w:numFmt w:val="bullet"/>
      <w:pStyle w:val="RobotListItems2"/>
      <w:lvlText w:val="-"/>
      <w:lvlJc w:val="left"/>
      <w:pPr>
        <w:tabs>
          <w:tab w:val="left" w:pos="1068"/>
        </w:tabs>
        <w:ind w:left="1068" w:hanging="360"/>
      </w:pPr>
      <w:rPr>
        <w:rFonts w:ascii="Helvetica" w:hAnsi="Helvetica" w:hint="default"/>
      </w:rPr>
    </w:lvl>
    <w:lvl w:ilvl="1">
      <w:start w:val="1"/>
      <w:numFmt w:val="decimal"/>
      <w:lvlText w:val="%2."/>
      <w:lvlJc w:val="left"/>
      <w:pPr>
        <w:tabs>
          <w:tab w:val="left" w:pos="2076"/>
        </w:tabs>
        <w:ind w:left="2076" w:hanging="360"/>
      </w:pPr>
      <w:rPr>
        <w:rFonts w:hint="default"/>
      </w:rPr>
    </w:lvl>
    <w:lvl w:ilvl="2">
      <w:start w:val="1"/>
      <w:numFmt w:val="bullet"/>
      <w:lvlText w:val=""/>
      <w:lvlJc w:val="left"/>
      <w:pPr>
        <w:tabs>
          <w:tab w:val="left" w:pos="2796"/>
        </w:tabs>
        <w:ind w:left="2796" w:hanging="360"/>
      </w:pPr>
      <w:rPr>
        <w:rFonts w:ascii="Wingdings" w:hAnsi="Wingdings" w:hint="default"/>
      </w:rPr>
    </w:lvl>
    <w:lvl w:ilvl="3">
      <w:start w:val="1"/>
      <w:numFmt w:val="bullet"/>
      <w:lvlText w:val=""/>
      <w:lvlJc w:val="left"/>
      <w:pPr>
        <w:tabs>
          <w:tab w:val="left" w:pos="3516"/>
        </w:tabs>
        <w:ind w:left="3516" w:hanging="360"/>
      </w:pPr>
      <w:rPr>
        <w:rFonts w:ascii="Symbol" w:hAnsi="Symbol" w:hint="default"/>
      </w:rPr>
    </w:lvl>
    <w:lvl w:ilvl="4">
      <w:start w:val="1"/>
      <w:numFmt w:val="bullet"/>
      <w:lvlText w:val="o"/>
      <w:lvlJc w:val="left"/>
      <w:pPr>
        <w:tabs>
          <w:tab w:val="left" w:pos="4236"/>
        </w:tabs>
        <w:ind w:left="4236" w:hanging="360"/>
      </w:pPr>
      <w:rPr>
        <w:rFonts w:ascii="Courier New" w:hAnsi="Courier New" w:hint="default"/>
      </w:rPr>
    </w:lvl>
    <w:lvl w:ilvl="5">
      <w:start w:val="1"/>
      <w:numFmt w:val="bullet"/>
      <w:lvlText w:val=""/>
      <w:lvlJc w:val="left"/>
      <w:pPr>
        <w:tabs>
          <w:tab w:val="left" w:pos="4956"/>
        </w:tabs>
        <w:ind w:left="4956" w:hanging="360"/>
      </w:pPr>
      <w:rPr>
        <w:rFonts w:ascii="Wingdings" w:hAnsi="Wingdings" w:hint="default"/>
      </w:rPr>
    </w:lvl>
    <w:lvl w:ilvl="6">
      <w:start w:val="1"/>
      <w:numFmt w:val="bullet"/>
      <w:lvlText w:val=""/>
      <w:lvlJc w:val="left"/>
      <w:pPr>
        <w:tabs>
          <w:tab w:val="left" w:pos="5676"/>
        </w:tabs>
        <w:ind w:left="5676" w:hanging="360"/>
      </w:pPr>
      <w:rPr>
        <w:rFonts w:ascii="Symbol" w:hAnsi="Symbol" w:hint="default"/>
      </w:rPr>
    </w:lvl>
    <w:lvl w:ilvl="7">
      <w:start w:val="1"/>
      <w:numFmt w:val="bullet"/>
      <w:lvlText w:val="o"/>
      <w:lvlJc w:val="left"/>
      <w:pPr>
        <w:tabs>
          <w:tab w:val="left" w:pos="6396"/>
        </w:tabs>
        <w:ind w:left="6396" w:hanging="360"/>
      </w:pPr>
      <w:rPr>
        <w:rFonts w:ascii="Courier New" w:hAnsi="Courier New" w:hint="default"/>
      </w:rPr>
    </w:lvl>
    <w:lvl w:ilvl="8">
      <w:start w:val="1"/>
      <w:numFmt w:val="bullet"/>
      <w:lvlText w:val=""/>
      <w:lvlJc w:val="left"/>
      <w:pPr>
        <w:tabs>
          <w:tab w:val="left" w:pos="7116"/>
        </w:tabs>
        <w:ind w:left="7116" w:hanging="360"/>
      </w:pPr>
      <w:rPr>
        <w:rFonts w:ascii="Wingdings" w:hAnsi="Wingdings" w:hint="default"/>
      </w:rPr>
    </w:lvl>
  </w:abstractNum>
  <w:num w:numId="1">
    <w:abstractNumId w:val="7"/>
  </w:num>
  <w:num w:numId="2">
    <w:abstractNumId w:val="2"/>
  </w:num>
  <w:num w:numId="3">
    <w:abstractNumId w:val="8"/>
  </w:num>
  <w:num w:numId="4">
    <w:abstractNumId w:val="0"/>
  </w:num>
  <w:num w:numId="5">
    <w:abstractNumId w:val="1"/>
  </w:num>
  <w:num w:numId="6">
    <w:abstractNumId w:val="6"/>
  </w:num>
  <w:num w:numId="7">
    <w:abstractNumId w:val="3"/>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embedSystemFonts/>
  <w:bordersDoNotSurroundHeader/>
  <w:bordersDoNotSurroundFooter/>
  <w:hideSpelling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120"/>
  <w:hyphenationZone w:val="0"/>
  <w:doNotHyphenateCaps/>
  <w:drawingGridHorizontalSpacing w:val="120"/>
  <w:displayHorizontalDrawingGridEvery w:val="0"/>
  <w:displayVerticalDrawingGridEvery w:val="0"/>
  <w:doNotShadeFormData/>
  <w:noPunctuationKerning/>
  <w:characterSpacingControl w:val="doNotCompress"/>
  <w:hdrShapeDefaults>
    <o:shapedefaults v:ext="edit" spidmax="3077"/>
    <o:shapelayout v:ext="edit">
      <o:idmap v:ext="edit" data="2,3"/>
    </o:shapelayout>
  </w:hdrShapeDefault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commondata" w:val="eyJoZGlkIjoiZGU1OTAyNzJhYmQ2MjA5NmUxZTdhMDYxNzk4N2I3YzcifQ=="/>
  </w:docVars>
  <w:rsids>
    <w:rsidRoot w:val="00D31997"/>
    <w:rsid w:val="000002FF"/>
    <w:rsid w:val="00000A69"/>
    <w:rsid w:val="00000E28"/>
    <w:rsid w:val="00001033"/>
    <w:rsid w:val="00001F32"/>
    <w:rsid w:val="00002A41"/>
    <w:rsid w:val="00004365"/>
    <w:rsid w:val="00005B59"/>
    <w:rsid w:val="0000609E"/>
    <w:rsid w:val="00006806"/>
    <w:rsid w:val="00006D0E"/>
    <w:rsid w:val="00006E22"/>
    <w:rsid w:val="000100BB"/>
    <w:rsid w:val="00010557"/>
    <w:rsid w:val="0001076A"/>
    <w:rsid w:val="00010E8F"/>
    <w:rsid w:val="00010FCC"/>
    <w:rsid w:val="000120C7"/>
    <w:rsid w:val="00012120"/>
    <w:rsid w:val="00012413"/>
    <w:rsid w:val="00012499"/>
    <w:rsid w:val="000129C0"/>
    <w:rsid w:val="00012BF2"/>
    <w:rsid w:val="00013631"/>
    <w:rsid w:val="0001368E"/>
    <w:rsid w:val="000141FA"/>
    <w:rsid w:val="00014403"/>
    <w:rsid w:val="000144B3"/>
    <w:rsid w:val="00014FFC"/>
    <w:rsid w:val="000152EE"/>
    <w:rsid w:val="00015776"/>
    <w:rsid w:val="0001687D"/>
    <w:rsid w:val="0001691A"/>
    <w:rsid w:val="0001697B"/>
    <w:rsid w:val="00017333"/>
    <w:rsid w:val="00017CE4"/>
    <w:rsid w:val="00020371"/>
    <w:rsid w:val="00020B71"/>
    <w:rsid w:val="00020E91"/>
    <w:rsid w:val="00021341"/>
    <w:rsid w:val="00021AC0"/>
    <w:rsid w:val="000223F3"/>
    <w:rsid w:val="00022F7D"/>
    <w:rsid w:val="000230AE"/>
    <w:rsid w:val="000233E3"/>
    <w:rsid w:val="00023697"/>
    <w:rsid w:val="00023BEB"/>
    <w:rsid w:val="00024582"/>
    <w:rsid w:val="000245FF"/>
    <w:rsid w:val="00024C8A"/>
    <w:rsid w:val="00024D70"/>
    <w:rsid w:val="00025562"/>
    <w:rsid w:val="00025E01"/>
    <w:rsid w:val="000263F5"/>
    <w:rsid w:val="000265D4"/>
    <w:rsid w:val="0002669C"/>
    <w:rsid w:val="00026861"/>
    <w:rsid w:val="00026F8D"/>
    <w:rsid w:val="00027155"/>
    <w:rsid w:val="00027606"/>
    <w:rsid w:val="00027AFA"/>
    <w:rsid w:val="00027C9A"/>
    <w:rsid w:val="00027CE4"/>
    <w:rsid w:val="00030489"/>
    <w:rsid w:val="00030C04"/>
    <w:rsid w:val="0003167B"/>
    <w:rsid w:val="0003168C"/>
    <w:rsid w:val="000321A9"/>
    <w:rsid w:val="0003238C"/>
    <w:rsid w:val="00032B2B"/>
    <w:rsid w:val="00032BA9"/>
    <w:rsid w:val="00032CA7"/>
    <w:rsid w:val="00032E2B"/>
    <w:rsid w:val="000339E7"/>
    <w:rsid w:val="00035C8C"/>
    <w:rsid w:val="00036D7B"/>
    <w:rsid w:val="00037759"/>
    <w:rsid w:val="00037A26"/>
    <w:rsid w:val="00037EB8"/>
    <w:rsid w:val="00040380"/>
    <w:rsid w:val="0004087F"/>
    <w:rsid w:val="0004186B"/>
    <w:rsid w:val="000423E0"/>
    <w:rsid w:val="000424FE"/>
    <w:rsid w:val="00042B37"/>
    <w:rsid w:val="00043310"/>
    <w:rsid w:val="00043856"/>
    <w:rsid w:val="00044934"/>
    <w:rsid w:val="00045020"/>
    <w:rsid w:val="000456F0"/>
    <w:rsid w:val="0004595A"/>
    <w:rsid w:val="00045C49"/>
    <w:rsid w:val="000463AC"/>
    <w:rsid w:val="00046E2D"/>
    <w:rsid w:val="000502F0"/>
    <w:rsid w:val="000504C5"/>
    <w:rsid w:val="000519F2"/>
    <w:rsid w:val="000525B7"/>
    <w:rsid w:val="00053608"/>
    <w:rsid w:val="00053828"/>
    <w:rsid w:val="00053991"/>
    <w:rsid w:val="00054E08"/>
    <w:rsid w:val="000554C2"/>
    <w:rsid w:val="0005589B"/>
    <w:rsid w:val="000560BC"/>
    <w:rsid w:val="00056AA9"/>
    <w:rsid w:val="00057AD3"/>
    <w:rsid w:val="00057CDD"/>
    <w:rsid w:val="0006092D"/>
    <w:rsid w:val="00061209"/>
    <w:rsid w:val="0006120C"/>
    <w:rsid w:val="000612C1"/>
    <w:rsid w:val="00061368"/>
    <w:rsid w:val="000613C7"/>
    <w:rsid w:val="000617FC"/>
    <w:rsid w:val="00061E0C"/>
    <w:rsid w:val="00061FC7"/>
    <w:rsid w:val="00062FBE"/>
    <w:rsid w:val="00062FD6"/>
    <w:rsid w:val="00063029"/>
    <w:rsid w:val="00063F50"/>
    <w:rsid w:val="00064669"/>
    <w:rsid w:val="00064C97"/>
    <w:rsid w:val="00064DDC"/>
    <w:rsid w:val="00064F8A"/>
    <w:rsid w:val="0006518E"/>
    <w:rsid w:val="000657EE"/>
    <w:rsid w:val="00065851"/>
    <w:rsid w:val="000658A6"/>
    <w:rsid w:val="0006683B"/>
    <w:rsid w:val="00066933"/>
    <w:rsid w:val="00066B8B"/>
    <w:rsid w:val="00067232"/>
    <w:rsid w:val="00067AB6"/>
    <w:rsid w:val="00067B21"/>
    <w:rsid w:val="00070477"/>
    <w:rsid w:val="0007053D"/>
    <w:rsid w:val="000706CD"/>
    <w:rsid w:val="00071ABC"/>
    <w:rsid w:val="00071B8E"/>
    <w:rsid w:val="0007229C"/>
    <w:rsid w:val="00072345"/>
    <w:rsid w:val="00072652"/>
    <w:rsid w:val="00072C7B"/>
    <w:rsid w:val="00072F0B"/>
    <w:rsid w:val="0007394E"/>
    <w:rsid w:val="000752E7"/>
    <w:rsid w:val="00075C59"/>
    <w:rsid w:val="0007737F"/>
    <w:rsid w:val="00077748"/>
    <w:rsid w:val="00077A57"/>
    <w:rsid w:val="00077C06"/>
    <w:rsid w:val="00080091"/>
    <w:rsid w:val="00080187"/>
    <w:rsid w:val="00080357"/>
    <w:rsid w:val="00080E66"/>
    <w:rsid w:val="00081236"/>
    <w:rsid w:val="00081E61"/>
    <w:rsid w:val="00081FE3"/>
    <w:rsid w:val="00082433"/>
    <w:rsid w:val="00082A9B"/>
    <w:rsid w:val="00082F75"/>
    <w:rsid w:val="00083213"/>
    <w:rsid w:val="00083A6B"/>
    <w:rsid w:val="00083ADA"/>
    <w:rsid w:val="00083BDD"/>
    <w:rsid w:val="00083C20"/>
    <w:rsid w:val="00083F61"/>
    <w:rsid w:val="00084321"/>
    <w:rsid w:val="00084436"/>
    <w:rsid w:val="000854F5"/>
    <w:rsid w:val="00085566"/>
    <w:rsid w:val="0008558E"/>
    <w:rsid w:val="000857A0"/>
    <w:rsid w:val="000857D9"/>
    <w:rsid w:val="00085E15"/>
    <w:rsid w:val="0008616E"/>
    <w:rsid w:val="000867A2"/>
    <w:rsid w:val="000869E2"/>
    <w:rsid w:val="00090736"/>
    <w:rsid w:val="00092056"/>
    <w:rsid w:val="000923F3"/>
    <w:rsid w:val="000935B1"/>
    <w:rsid w:val="00093A0D"/>
    <w:rsid w:val="000940CE"/>
    <w:rsid w:val="00094258"/>
    <w:rsid w:val="000944CF"/>
    <w:rsid w:val="000944F8"/>
    <w:rsid w:val="000945C3"/>
    <w:rsid w:val="0009464B"/>
    <w:rsid w:val="00094BC2"/>
    <w:rsid w:val="00094D89"/>
    <w:rsid w:val="000960F2"/>
    <w:rsid w:val="00096678"/>
    <w:rsid w:val="0009680A"/>
    <w:rsid w:val="00096F35"/>
    <w:rsid w:val="00096FA9"/>
    <w:rsid w:val="00097B40"/>
    <w:rsid w:val="00097DE4"/>
    <w:rsid w:val="000A225D"/>
    <w:rsid w:val="000A2337"/>
    <w:rsid w:val="000A23F0"/>
    <w:rsid w:val="000A25C7"/>
    <w:rsid w:val="000A26BA"/>
    <w:rsid w:val="000A27DD"/>
    <w:rsid w:val="000A2CE3"/>
    <w:rsid w:val="000A327C"/>
    <w:rsid w:val="000A3B8F"/>
    <w:rsid w:val="000A3DF5"/>
    <w:rsid w:val="000A423D"/>
    <w:rsid w:val="000A47F5"/>
    <w:rsid w:val="000A4982"/>
    <w:rsid w:val="000A4C09"/>
    <w:rsid w:val="000A55FA"/>
    <w:rsid w:val="000A5DFD"/>
    <w:rsid w:val="000A6606"/>
    <w:rsid w:val="000A68A4"/>
    <w:rsid w:val="000A6931"/>
    <w:rsid w:val="000A6B20"/>
    <w:rsid w:val="000A6F7D"/>
    <w:rsid w:val="000A71EB"/>
    <w:rsid w:val="000A73EE"/>
    <w:rsid w:val="000A769C"/>
    <w:rsid w:val="000A78BF"/>
    <w:rsid w:val="000A7B7C"/>
    <w:rsid w:val="000B04A8"/>
    <w:rsid w:val="000B0655"/>
    <w:rsid w:val="000B12BC"/>
    <w:rsid w:val="000B2DA1"/>
    <w:rsid w:val="000B39CB"/>
    <w:rsid w:val="000B4257"/>
    <w:rsid w:val="000B46AD"/>
    <w:rsid w:val="000B46D4"/>
    <w:rsid w:val="000B550B"/>
    <w:rsid w:val="000B5651"/>
    <w:rsid w:val="000B5DC7"/>
    <w:rsid w:val="000B60AE"/>
    <w:rsid w:val="000B6376"/>
    <w:rsid w:val="000B6D66"/>
    <w:rsid w:val="000B7305"/>
    <w:rsid w:val="000B78D5"/>
    <w:rsid w:val="000B7BF6"/>
    <w:rsid w:val="000C01F6"/>
    <w:rsid w:val="000C0364"/>
    <w:rsid w:val="000C04D0"/>
    <w:rsid w:val="000C06B6"/>
    <w:rsid w:val="000C07A7"/>
    <w:rsid w:val="000C0AE0"/>
    <w:rsid w:val="000C0FEE"/>
    <w:rsid w:val="000C1122"/>
    <w:rsid w:val="000C1406"/>
    <w:rsid w:val="000C15DB"/>
    <w:rsid w:val="000C16BB"/>
    <w:rsid w:val="000C1CB7"/>
    <w:rsid w:val="000C1F8E"/>
    <w:rsid w:val="000C2671"/>
    <w:rsid w:val="000C2C4C"/>
    <w:rsid w:val="000C2E37"/>
    <w:rsid w:val="000C315A"/>
    <w:rsid w:val="000C3191"/>
    <w:rsid w:val="000C3207"/>
    <w:rsid w:val="000C33A6"/>
    <w:rsid w:val="000C4774"/>
    <w:rsid w:val="000C47B3"/>
    <w:rsid w:val="000C4A3E"/>
    <w:rsid w:val="000C5054"/>
    <w:rsid w:val="000C56FD"/>
    <w:rsid w:val="000C5AD3"/>
    <w:rsid w:val="000C6C36"/>
    <w:rsid w:val="000C74C4"/>
    <w:rsid w:val="000C7C32"/>
    <w:rsid w:val="000C7DA8"/>
    <w:rsid w:val="000C7FE3"/>
    <w:rsid w:val="000D0336"/>
    <w:rsid w:val="000D1316"/>
    <w:rsid w:val="000D29A1"/>
    <w:rsid w:val="000D3610"/>
    <w:rsid w:val="000D3E2D"/>
    <w:rsid w:val="000D4B7D"/>
    <w:rsid w:val="000D5C9C"/>
    <w:rsid w:val="000D6144"/>
    <w:rsid w:val="000D6B9D"/>
    <w:rsid w:val="000D6BD6"/>
    <w:rsid w:val="000D7197"/>
    <w:rsid w:val="000D73AB"/>
    <w:rsid w:val="000D775A"/>
    <w:rsid w:val="000E0DF8"/>
    <w:rsid w:val="000E0EAC"/>
    <w:rsid w:val="000E121A"/>
    <w:rsid w:val="000E20D0"/>
    <w:rsid w:val="000E2314"/>
    <w:rsid w:val="000E2E75"/>
    <w:rsid w:val="000E2EB4"/>
    <w:rsid w:val="000E3037"/>
    <w:rsid w:val="000E31BA"/>
    <w:rsid w:val="000E3EA1"/>
    <w:rsid w:val="000E494D"/>
    <w:rsid w:val="000E63A3"/>
    <w:rsid w:val="000E651F"/>
    <w:rsid w:val="000E6980"/>
    <w:rsid w:val="000E6F6E"/>
    <w:rsid w:val="000E71AD"/>
    <w:rsid w:val="000E7311"/>
    <w:rsid w:val="000E7643"/>
    <w:rsid w:val="000E7CFE"/>
    <w:rsid w:val="000F053C"/>
    <w:rsid w:val="000F0746"/>
    <w:rsid w:val="000F0BC4"/>
    <w:rsid w:val="000F0CD4"/>
    <w:rsid w:val="000F11CC"/>
    <w:rsid w:val="000F1A8E"/>
    <w:rsid w:val="000F1AC4"/>
    <w:rsid w:val="000F1CC3"/>
    <w:rsid w:val="000F1CF5"/>
    <w:rsid w:val="000F1CF6"/>
    <w:rsid w:val="000F1EEC"/>
    <w:rsid w:val="000F2619"/>
    <w:rsid w:val="000F2DE3"/>
    <w:rsid w:val="000F3213"/>
    <w:rsid w:val="000F447E"/>
    <w:rsid w:val="000F4635"/>
    <w:rsid w:val="000F51AD"/>
    <w:rsid w:val="000F522A"/>
    <w:rsid w:val="000F5271"/>
    <w:rsid w:val="000F59C7"/>
    <w:rsid w:val="000F6957"/>
    <w:rsid w:val="000F6E7A"/>
    <w:rsid w:val="000F707F"/>
    <w:rsid w:val="000F772B"/>
    <w:rsid w:val="000F7C43"/>
    <w:rsid w:val="0010039D"/>
    <w:rsid w:val="0010066C"/>
    <w:rsid w:val="001007D1"/>
    <w:rsid w:val="0010116F"/>
    <w:rsid w:val="00101B55"/>
    <w:rsid w:val="00101EE5"/>
    <w:rsid w:val="00101EEC"/>
    <w:rsid w:val="0010256C"/>
    <w:rsid w:val="00102B12"/>
    <w:rsid w:val="00102D30"/>
    <w:rsid w:val="00103A97"/>
    <w:rsid w:val="0010499F"/>
    <w:rsid w:val="00104E29"/>
    <w:rsid w:val="001055C8"/>
    <w:rsid w:val="00105614"/>
    <w:rsid w:val="001059BE"/>
    <w:rsid w:val="00106783"/>
    <w:rsid w:val="00106808"/>
    <w:rsid w:val="00106963"/>
    <w:rsid w:val="00106991"/>
    <w:rsid w:val="00106F6D"/>
    <w:rsid w:val="00110495"/>
    <w:rsid w:val="00110D1F"/>
    <w:rsid w:val="00110E72"/>
    <w:rsid w:val="001111C2"/>
    <w:rsid w:val="001111DC"/>
    <w:rsid w:val="001113A3"/>
    <w:rsid w:val="00111733"/>
    <w:rsid w:val="00111C8F"/>
    <w:rsid w:val="00111D53"/>
    <w:rsid w:val="00111FF7"/>
    <w:rsid w:val="00112BE8"/>
    <w:rsid w:val="001137F8"/>
    <w:rsid w:val="00113DE6"/>
    <w:rsid w:val="00114284"/>
    <w:rsid w:val="0011496B"/>
    <w:rsid w:val="00114AA9"/>
    <w:rsid w:val="00115248"/>
    <w:rsid w:val="00115539"/>
    <w:rsid w:val="00115779"/>
    <w:rsid w:val="00116B4C"/>
    <w:rsid w:val="00117250"/>
    <w:rsid w:val="00117A6D"/>
    <w:rsid w:val="00117F1A"/>
    <w:rsid w:val="00120AB8"/>
    <w:rsid w:val="00120CE0"/>
    <w:rsid w:val="00121111"/>
    <w:rsid w:val="00121223"/>
    <w:rsid w:val="00121D97"/>
    <w:rsid w:val="00121F56"/>
    <w:rsid w:val="00122677"/>
    <w:rsid w:val="001229DE"/>
    <w:rsid w:val="00124411"/>
    <w:rsid w:val="0012477E"/>
    <w:rsid w:val="00124CFA"/>
    <w:rsid w:val="00124DBB"/>
    <w:rsid w:val="00125098"/>
    <w:rsid w:val="0012536B"/>
    <w:rsid w:val="00125B42"/>
    <w:rsid w:val="00125BC7"/>
    <w:rsid w:val="001262DC"/>
    <w:rsid w:val="00126354"/>
    <w:rsid w:val="00126C35"/>
    <w:rsid w:val="00126DE1"/>
    <w:rsid w:val="00127F66"/>
    <w:rsid w:val="00127F7F"/>
    <w:rsid w:val="0013078B"/>
    <w:rsid w:val="00130830"/>
    <w:rsid w:val="00130EF5"/>
    <w:rsid w:val="00130F52"/>
    <w:rsid w:val="00130F86"/>
    <w:rsid w:val="00132704"/>
    <w:rsid w:val="00132714"/>
    <w:rsid w:val="00132834"/>
    <w:rsid w:val="0013355B"/>
    <w:rsid w:val="00133644"/>
    <w:rsid w:val="001341B1"/>
    <w:rsid w:val="001343A4"/>
    <w:rsid w:val="0013455C"/>
    <w:rsid w:val="00134898"/>
    <w:rsid w:val="00134D6D"/>
    <w:rsid w:val="001356C1"/>
    <w:rsid w:val="0013579F"/>
    <w:rsid w:val="00136510"/>
    <w:rsid w:val="001365A4"/>
    <w:rsid w:val="00136B3E"/>
    <w:rsid w:val="0013748A"/>
    <w:rsid w:val="00137663"/>
    <w:rsid w:val="001376AD"/>
    <w:rsid w:val="001378A4"/>
    <w:rsid w:val="00137A3C"/>
    <w:rsid w:val="00137A5D"/>
    <w:rsid w:val="00140AA5"/>
    <w:rsid w:val="00141371"/>
    <w:rsid w:val="00141E13"/>
    <w:rsid w:val="00143307"/>
    <w:rsid w:val="00143476"/>
    <w:rsid w:val="00143C84"/>
    <w:rsid w:val="00143CCB"/>
    <w:rsid w:val="0014418E"/>
    <w:rsid w:val="00144317"/>
    <w:rsid w:val="00144677"/>
    <w:rsid w:val="001447A2"/>
    <w:rsid w:val="001448A1"/>
    <w:rsid w:val="00145071"/>
    <w:rsid w:val="001450A6"/>
    <w:rsid w:val="001453E8"/>
    <w:rsid w:val="00145B18"/>
    <w:rsid w:val="00145C0B"/>
    <w:rsid w:val="00145EE1"/>
    <w:rsid w:val="00146172"/>
    <w:rsid w:val="0014635C"/>
    <w:rsid w:val="00146F4F"/>
    <w:rsid w:val="00146FA4"/>
    <w:rsid w:val="00147B24"/>
    <w:rsid w:val="00150030"/>
    <w:rsid w:val="0015008D"/>
    <w:rsid w:val="00150AF2"/>
    <w:rsid w:val="00151240"/>
    <w:rsid w:val="00151C24"/>
    <w:rsid w:val="00151C4D"/>
    <w:rsid w:val="001520B1"/>
    <w:rsid w:val="00152CF5"/>
    <w:rsid w:val="001532A4"/>
    <w:rsid w:val="001537C8"/>
    <w:rsid w:val="001537F9"/>
    <w:rsid w:val="00153AA1"/>
    <w:rsid w:val="00153B96"/>
    <w:rsid w:val="001540F2"/>
    <w:rsid w:val="00154B4B"/>
    <w:rsid w:val="00155304"/>
    <w:rsid w:val="001554D1"/>
    <w:rsid w:val="001555B9"/>
    <w:rsid w:val="0015585B"/>
    <w:rsid w:val="00155A37"/>
    <w:rsid w:val="00157259"/>
    <w:rsid w:val="00157EA2"/>
    <w:rsid w:val="00160B2A"/>
    <w:rsid w:val="00160E07"/>
    <w:rsid w:val="00161737"/>
    <w:rsid w:val="0016283E"/>
    <w:rsid w:val="00162C66"/>
    <w:rsid w:val="00164234"/>
    <w:rsid w:val="00164A6B"/>
    <w:rsid w:val="00164D72"/>
    <w:rsid w:val="00165235"/>
    <w:rsid w:val="0016529B"/>
    <w:rsid w:val="00165669"/>
    <w:rsid w:val="00165905"/>
    <w:rsid w:val="001661A7"/>
    <w:rsid w:val="0016664A"/>
    <w:rsid w:val="00167720"/>
    <w:rsid w:val="00167A5E"/>
    <w:rsid w:val="00167D9F"/>
    <w:rsid w:val="0017048A"/>
    <w:rsid w:val="001708FC"/>
    <w:rsid w:val="001715F6"/>
    <w:rsid w:val="00171E62"/>
    <w:rsid w:val="001723D7"/>
    <w:rsid w:val="001727EE"/>
    <w:rsid w:val="00172CC8"/>
    <w:rsid w:val="00173712"/>
    <w:rsid w:val="0017455D"/>
    <w:rsid w:val="001749F5"/>
    <w:rsid w:val="001755C5"/>
    <w:rsid w:val="00175B9F"/>
    <w:rsid w:val="00176992"/>
    <w:rsid w:val="00176B4C"/>
    <w:rsid w:val="0017727A"/>
    <w:rsid w:val="00177787"/>
    <w:rsid w:val="00177F4B"/>
    <w:rsid w:val="001802AB"/>
    <w:rsid w:val="00180714"/>
    <w:rsid w:val="00180C50"/>
    <w:rsid w:val="0018133A"/>
    <w:rsid w:val="00181AE5"/>
    <w:rsid w:val="00182617"/>
    <w:rsid w:val="00182731"/>
    <w:rsid w:val="00182CE5"/>
    <w:rsid w:val="0018353A"/>
    <w:rsid w:val="00183899"/>
    <w:rsid w:val="00183B21"/>
    <w:rsid w:val="00183E7A"/>
    <w:rsid w:val="0018495E"/>
    <w:rsid w:val="00184B22"/>
    <w:rsid w:val="00184D8A"/>
    <w:rsid w:val="001857CD"/>
    <w:rsid w:val="00185D73"/>
    <w:rsid w:val="00185F7E"/>
    <w:rsid w:val="00186007"/>
    <w:rsid w:val="001861CC"/>
    <w:rsid w:val="001862C8"/>
    <w:rsid w:val="001865CA"/>
    <w:rsid w:val="00186613"/>
    <w:rsid w:val="001871C8"/>
    <w:rsid w:val="00187248"/>
    <w:rsid w:val="0018763A"/>
    <w:rsid w:val="00187923"/>
    <w:rsid w:val="00187AEC"/>
    <w:rsid w:val="00187E1F"/>
    <w:rsid w:val="0019085B"/>
    <w:rsid w:val="0019143D"/>
    <w:rsid w:val="00191717"/>
    <w:rsid w:val="00191720"/>
    <w:rsid w:val="00192014"/>
    <w:rsid w:val="00192727"/>
    <w:rsid w:val="00192F84"/>
    <w:rsid w:val="0019383D"/>
    <w:rsid w:val="00193F3A"/>
    <w:rsid w:val="00193FEA"/>
    <w:rsid w:val="0019413E"/>
    <w:rsid w:val="00195785"/>
    <w:rsid w:val="00195E36"/>
    <w:rsid w:val="00196482"/>
    <w:rsid w:val="001968CD"/>
    <w:rsid w:val="00196FD2"/>
    <w:rsid w:val="0019709E"/>
    <w:rsid w:val="001973BC"/>
    <w:rsid w:val="001979FB"/>
    <w:rsid w:val="001A0A62"/>
    <w:rsid w:val="001A0A82"/>
    <w:rsid w:val="001A0B86"/>
    <w:rsid w:val="001A0BB0"/>
    <w:rsid w:val="001A2D89"/>
    <w:rsid w:val="001A39E0"/>
    <w:rsid w:val="001A44DD"/>
    <w:rsid w:val="001A4777"/>
    <w:rsid w:val="001A4BD0"/>
    <w:rsid w:val="001A550C"/>
    <w:rsid w:val="001A5A4C"/>
    <w:rsid w:val="001A5AA5"/>
    <w:rsid w:val="001A702F"/>
    <w:rsid w:val="001A7299"/>
    <w:rsid w:val="001A7AC7"/>
    <w:rsid w:val="001B1905"/>
    <w:rsid w:val="001B1F1F"/>
    <w:rsid w:val="001B20C1"/>
    <w:rsid w:val="001B2183"/>
    <w:rsid w:val="001B3A35"/>
    <w:rsid w:val="001B3FF9"/>
    <w:rsid w:val="001B47E2"/>
    <w:rsid w:val="001B4970"/>
    <w:rsid w:val="001B53F1"/>
    <w:rsid w:val="001B5D18"/>
    <w:rsid w:val="001B5D93"/>
    <w:rsid w:val="001B60D2"/>
    <w:rsid w:val="001B6867"/>
    <w:rsid w:val="001B6E4A"/>
    <w:rsid w:val="001B7265"/>
    <w:rsid w:val="001B7483"/>
    <w:rsid w:val="001C0328"/>
    <w:rsid w:val="001C048C"/>
    <w:rsid w:val="001C06B1"/>
    <w:rsid w:val="001C0AD4"/>
    <w:rsid w:val="001C0E7F"/>
    <w:rsid w:val="001C16C6"/>
    <w:rsid w:val="001C1E92"/>
    <w:rsid w:val="001C1EEF"/>
    <w:rsid w:val="001C27A9"/>
    <w:rsid w:val="001C29B5"/>
    <w:rsid w:val="001C3440"/>
    <w:rsid w:val="001C363A"/>
    <w:rsid w:val="001C3754"/>
    <w:rsid w:val="001C3DA7"/>
    <w:rsid w:val="001C3DD4"/>
    <w:rsid w:val="001C3F7F"/>
    <w:rsid w:val="001C3FD9"/>
    <w:rsid w:val="001C4F8A"/>
    <w:rsid w:val="001C515E"/>
    <w:rsid w:val="001C59C0"/>
    <w:rsid w:val="001C5C31"/>
    <w:rsid w:val="001D0984"/>
    <w:rsid w:val="001D0A9D"/>
    <w:rsid w:val="001D16EA"/>
    <w:rsid w:val="001D18DF"/>
    <w:rsid w:val="001D2125"/>
    <w:rsid w:val="001D2212"/>
    <w:rsid w:val="001D2282"/>
    <w:rsid w:val="001D2F92"/>
    <w:rsid w:val="001D31B1"/>
    <w:rsid w:val="001D32AE"/>
    <w:rsid w:val="001D3373"/>
    <w:rsid w:val="001D3B41"/>
    <w:rsid w:val="001D3BF2"/>
    <w:rsid w:val="001D3F20"/>
    <w:rsid w:val="001D445B"/>
    <w:rsid w:val="001D472F"/>
    <w:rsid w:val="001D48D7"/>
    <w:rsid w:val="001D4ACF"/>
    <w:rsid w:val="001D510E"/>
    <w:rsid w:val="001D579C"/>
    <w:rsid w:val="001D6046"/>
    <w:rsid w:val="001D6436"/>
    <w:rsid w:val="001D6503"/>
    <w:rsid w:val="001D6B1F"/>
    <w:rsid w:val="001D6CC5"/>
    <w:rsid w:val="001D6E57"/>
    <w:rsid w:val="001D7B22"/>
    <w:rsid w:val="001D7E91"/>
    <w:rsid w:val="001D7FEE"/>
    <w:rsid w:val="001E00BE"/>
    <w:rsid w:val="001E0654"/>
    <w:rsid w:val="001E08F4"/>
    <w:rsid w:val="001E0BDB"/>
    <w:rsid w:val="001E0CFB"/>
    <w:rsid w:val="001E0D20"/>
    <w:rsid w:val="001E1176"/>
    <w:rsid w:val="001E16D4"/>
    <w:rsid w:val="001E1ECE"/>
    <w:rsid w:val="001E1F2B"/>
    <w:rsid w:val="001E2222"/>
    <w:rsid w:val="001E2864"/>
    <w:rsid w:val="001E2D12"/>
    <w:rsid w:val="001E3037"/>
    <w:rsid w:val="001E3158"/>
    <w:rsid w:val="001E4246"/>
    <w:rsid w:val="001E42EB"/>
    <w:rsid w:val="001E48F1"/>
    <w:rsid w:val="001E5217"/>
    <w:rsid w:val="001E527D"/>
    <w:rsid w:val="001E55B1"/>
    <w:rsid w:val="001E5752"/>
    <w:rsid w:val="001E63C7"/>
    <w:rsid w:val="001E657D"/>
    <w:rsid w:val="001E6B25"/>
    <w:rsid w:val="001E6C70"/>
    <w:rsid w:val="001E6DB4"/>
    <w:rsid w:val="001E707B"/>
    <w:rsid w:val="001F0027"/>
    <w:rsid w:val="001F05B5"/>
    <w:rsid w:val="001F09D0"/>
    <w:rsid w:val="001F0A35"/>
    <w:rsid w:val="001F0B0E"/>
    <w:rsid w:val="001F0B21"/>
    <w:rsid w:val="001F17B2"/>
    <w:rsid w:val="001F189F"/>
    <w:rsid w:val="001F1C92"/>
    <w:rsid w:val="001F2E8C"/>
    <w:rsid w:val="001F2F33"/>
    <w:rsid w:val="001F44F7"/>
    <w:rsid w:val="001F55F6"/>
    <w:rsid w:val="001F5940"/>
    <w:rsid w:val="001F59C9"/>
    <w:rsid w:val="001F5BD2"/>
    <w:rsid w:val="001F5CC8"/>
    <w:rsid w:val="001F5FD3"/>
    <w:rsid w:val="001F6356"/>
    <w:rsid w:val="001F644C"/>
    <w:rsid w:val="001F6535"/>
    <w:rsid w:val="001F710C"/>
    <w:rsid w:val="001F71A4"/>
    <w:rsid w:val="001F722E"/>
    <w:rsid w:val="001F758B"/>
    <w:rsid w:val="001F7988"/>
    <w:rsid w:val="001F7A24"/>
    <w:rsid w:val="001F7DBA"/>
    <w:rsid w:val="0020062B"/>
    <w:rsid w:val="00200E86"/>
    <w:rsid w:val="00201971"/>
    <w:rsid w:val="00201F07"/>
    <w:rsid w:val="00201F2B"/>
    <w:rsid w:val="002028C9"/>
    <w:rsid w:val="00202E71"/>
    <w:rsid w:val="00202FAB"/>
    <w:rsid w:val="0020312B"/>
    <w:rsid w:val="002032CE"/>
    <w:rsid w:val="002037BE"/>
    <w:rsid w:val="00203F14"/>
    <w:rsid w:val="00204955"/>
    <w:rsid w:val="00204DB4"/>
    <w:rsid w:val="00204ED4"/>
    <w:rsid w:val="002057B0"/>
    <w:rsid w:val="00205B7B"/>
    <w:rsid w:val="00205D67"/>
    <w:rsid w:val="00205F0A"/>
    <w:rsid w:val="00206821"/>
    <w:rsid w:val="00207B61"/>
    <w:rsid w:val="00207C32"/>
    <w:rsid w:val="002109B0"/>
    <w:rsid w:val="00210A1B"/>
    <w:rsid w:val="00210CD7"/>
    <w:rsid w:val="00211073"/>
    <w:rsid w:val="00211790"/>
    <w:rsid w:val="002117D0"/>
    <w:rsid w:val="00211800"/>
    <w:rsid w:val="00211A67"/>
    <w:rsid w:val="00211D44"/>
    <w:rsid w:val="00211D58"/>
    <w:rsid w:val="00211E15"/>
    <w:rsid w:val="002122F4"/>
    <w:rsid w:val="002123F5"/>
    <w:rsid w:val="002124F2"/>
    <w:rsid w:val="002125A7"/>
    <w:rsid w:val="002130CF"/>
    <w:rsid w:val="00213DB2"/>
    <w:rsid w:val="00214473"/>
    <w:rsid w:val="00214D03"/>
    <w:rsid w:val="00215372"/>
    <w:rsid w:val="00215559"/>
    <w:rsid w:val="00215B87"/>
    <w:rsid w:val="00215F15"/>
    <w:rsid w:val="00216323"/>
    <w:rsid w:val="002169D7"/>
    <w:rsid w:val="002170A0"/>
    <w:rsid w:val="00220909"/>
    <w:rsid w:val="00220A2C"/>
    <w:rsid w:val="00220B2B"/>
    <w:rsid w:val="00220B6E"/>
    <w:rsid w:val="002211D6"/>
    <w:rsid w:val="0022139E"/>
    <w:rsid w:val="00221438"/>
    <w:rsid w:val="0022179D"/>
    <w:rsid w:val="00221F3D"/>
    <w:rsid w:val="00223198"/>
    <w:rsid w:val="002231C3"/>
    <w:rsid w:val="0022371A"/>
    <w:rsid w:val="002238DA"/>
    <w:rsid w:val="002239DB"/>
    <w:rsid w:val="002240CE"/>
    <w:rsid w:val="00224171"/>
    <w:rsid w:val="0022437E"/>
    <w:rsid w:val="00224A6D"/>
    <w:rsid w:val="00224F7E"/>
    <w:rsid w:val="00225255"/>
    <w:rsid w:val="00225311"/>
    <w:rsid w:val="00225D60"/>
    <w:rsid w:val="002264AD"/>
    <w:rsid w:val="00226741"/>
    <w:rsid w:val="002269DF"/>
    <w:rsid w:val="00226FBA"/>
    <w:rsid w:val="00226FE8"/>
    <w:rsid w:val="002304C9"/>
    <w:rsid w:val="002306C7"/>
    <w:rsid w:val="00231481"/>
    <w:rsid w:val="00231EF4"/>
    <w:rsid w:val="00232316"/>
    <w:rsid w:val="0023238C"/>
    <w:rsid w:val="002329CE"/>
    <w:rsid w:val="00233562"/>
    <w:rsid w:val="00234850"/>
    <w:rsid w:val="00235400"/>
    <w:rsid w:val="00235411"/>
    <w:rsid w:val="0023550C"/>
    <w:rsid w:val="00235A16"/>
    <w:rsid w:val="00235E14"/>
    <w:rsid w:val="002360DE"/>
    <w:rsid w:val="002361B9"/>
    <w:rsid w:val="002363C8"/>
    <w:rsid w:val="00236A38"/>
    <w:rsid w:val="00237035"/>
    <w:rsid w:val="00237D7C"/>
    <w:rsid w:val="00237F98"/>
    <w:rsid w:val="002402F1"/>
    <w:rsid w:val="002417EE"/>
    <w:rsid w:val="002423E7"/>
    <w:rsid w:val="002429E9"/>
    <w:rsid w:val="00242ACC"/>
    <w:rsid w:val="00242F49"/>
    <w:rsid w:val="00243131"/>
    <w:rsid w:val="00243706"/>
    <w:rsid w:val="00243868"/>
    <w:rsid w:val="00243BF7"/>
    <w:rsid w:val="00244051"/>
    <w:rsid w:val="00244BF5"/>
    <w:rsid w:val="002455EA"/>
    <w:rsid w:val="00245B7F"/>
    <w:rsid w:val="00245D45"/>
    <w:rsid w:val="00246A62"/>
    <w:rsid w:val="00246AC7"/>
    <w:rsid w:val="00246BBF"/>
    <w:rsid w:val="00246D73"/>
    <w:rsid w:val="002470D9"/>
    <w:rsid w:val="0024730B"/>
    <w:rsid w:val="0024733B"/>
    <w:rsid w:val="00247989"/>
    <w:rsid w:val="00247A64"/>
    <w:rsid w:val="00247BE7"/>
    <w:rsid w:val="00250732"/>
    <w:rsid w:val="00252AA3"/>
    <w:rsid w:val="002530B5"/>
    <w:rsid w:val="00253121"/>
    <w:rsid w:val="002533E0"/>
    <w:rsid w:val="0025344A"/>
    <w:rsid w:val="00254C90"/>
    <w:rsid w:val="00254F1A"/>
    <w:rsid w:val="0025624C"/>
    <w:rsid w:val="0025628B"/>
    <w:rsid w:val="00256616"/>
    <w:rsid w:val="00257AA0"/>
    <w:rsid w:val="00257C8F"/>
    <w:rsid w:val="00260057"/>
    <w:rsid w:val="0026011F"/>
    <w:rsid w:val="00260135"/>
    <w:rsid w:val="002605D6"/>
    <w:rsid w:val="00260D5A"/>
    <w:rsid w:val="0026100C"/>
    <w:rsid w:val="0026111F"/>
    <w:rsid w:val="0026168B"/>
    <w:rsid w:val="0026183F"/>
    <w:rsid w:val="00261975"/>
    <w:rsid w:val="00261C60"/>
    <w:rsid w:val="00262113"/>
    <w:rsid w:val="00262787"/>
    <w:rsid w:val="002629B2"/>
    <w:rsid w:val="00263043"/>
    <w:rsid w:val="0026344A"/>
    <w:rsid w:val="0026377A"/>
    <w:rsid w:val="0026382B"/>
    <w:rsid w:val="00264121"/>
    <w:rsid w:val="002642BE"/>
    <w:rsid w:val="00264671"/>
    <w:rsid w:val="0026468E"/>
    <w:rsid w:val="00265C10"/>
    <w:rsid w:val="00266CB3"/>
    <w:rsid w:val="00267500"/>
    <w:rsid w:val="002677FC"/>
    <w:rsid w:val="00270007"/>
    <w:rsid w:val="0027021A"/>
    <w:rsid w:val="00270945"/>
    <w:rsid w:val="00271BED"/>
    <w:rsid w:val="002724CF"/>
    <w:rsid w:val="00272795"/>
    <w:rsid w:val="00272804"/>
    <w:rsid w:val="00272C33"/>
    <w:rsid w:val="00272D22"/>
    <w:rsid w:val="00274884"/>
    <w:rsid w:val="00274EFC"/>
    <w:rsid w:val="0027530F"/>
    <w:rsid w:val="00275382"/>
    <w:rsid w:val="00275538"/>
    <w:rsid w:val="002756DA"/>
    <w:rsid w:val="0027671D"/>
    <w:rsid w:val="00277277"/>
    <w:rsid w:val="0027776E"/>
    <w:rsid w:val="00277838"/>
    <w:rsid w:val="00277A0C"/>
    <w:rsid w:val="00277AB1"/>
    <w:rsid w:val="00277C3C"/>
    <w:rsid w:val="00277DE2"/>
    <w:rsid w:val="002801AC"/>
    <w:rsid w:val="00280549"/>
    <w:rsid w:val="002807A4"/>
    <w:rsid w:val="00282DE8"/>
    <w:rsid w:val="00283995"/>
    <w:rsid w:val="00283A38"/>
    <w:rsid w:val="0028592B"/>
    <w:rsid w:val="00285EAE"/>
    <w:rsid w:val="002860C7"/>
    <w:rsid w:val="0028627E"/>
    <w:rsid w:val="00286344"/>
    <w:rsid w:val="00286BCD"/>
    <w:rsid w:val="0028717D"/>
    <w:rsid w:val="0028782C"/>
    <w:rsid w:val="00287907"/>
    <w:rsid w:val="002901F3"/>
    <w:rsid w:val="00290341"/>
    <w:rsid w:val="002908CE"/>
    <w:rsid w:val="00290C4B"/>
    <w:rsid w:val="00290E65"/>
    <w:rsid w:val="00291514"/>
    <w:rsid w:val="002917F6"/>
    <w:rsid w:val="00291818"/>
    <w:rsid w:val="002919D5"/>
    <w:rsid w:val="00291A15"/>
    <w:rsid w:val="00291B66"/>
    <w:rsid w:val="00291E8C"/>
    <w:rsid w:val="00292D34"/>
    <w:rsid w:val="00292E7A"/>
    <w:rsid w:val="00293325"/>
    <w:rsid w:val="00293354"/>
    <w:rsid w:val="00293517"/>
    <w:rsid w:val="00293A8A"/>
    <w:rsid w:val="00293E49"/>
    <w:rsid w:val="00294CD4"/>
    <w:rsid w:val="00295955"/>
    <w:rsid w:val="002962F3"/>
    <w:rsid w:val="00296C0A"/>
    <w:rsid w:val="00296D81"/>
    <w:rsid w:val="00296DFA"/>
    <w:rsid w:val="00296FFB"/>
    <w:rsid w:val="00297164"/>
    <w:rsid w:val="0029755C"/>
    <w:rsid w:val="00297C0D"/>
    <w:rsid w:val="002A0761"/>
    <w:rsid w:val="002A0AF3"/>
    <w:rsid w:val="002A13E3"/>
    <w:rsid w:val="002A15B4"/>
    <w:rsid w:val="002A1909"/>
    <w:rsid w:val="002A1C0F"/>
    <w:rsid w:val="002A263D"/>
    <w:rsid w:val="002A2C74"/>
    <w:rsid w:val="002A3670"/>
    <w:rsid w:val="002A40B7"/>
    <w:rsid w:val="002A4157"/>
    <w:rsid w:val="002A4262"/>
    <w:rsid w:val="002A4427"/>
    <w:rsid w:val="002A5033"/>
    <w:rsid w:val="002A5275"/>
    <w:rsid w:val="002A54E1"/>
    <w:rsid w:val="002A56DB"/>
    <w:rsid w:val="002A61E1"/>
    <w:rsid w:val="002A63A8"/>
    <w:rsid w:val="002A68DA"/>
    <w:rsid w:val="002A6FB0"/>
    <w:rsid w:val="002A78A3"/>
    <w:rsid w:val="002A7DF1"/>
    <w:rsid w:val="002A7EB5"/>
    <w:rsid w:val="002B04B7"/>
    <w:rsid w:val="002B0580"/>
    <w:rsid w:val="002B09FE"/>
    <w:rsid w:val="002B0CCC"/>
    <w:rsid w:val="002B1ACD"/>
    <w:rsid w:val="002B1C2D"/>
    <w:rsid w:val="002B20C7"/>
    <w:rsid w:val="002B20EE"/>
    <w:rsid w:val="002B25BF"/>
    <w:rsid w:val="002B2C54"/>
    <w:rsid w:val="002B36D1"/>
    <w:rsid w:val="002B3DD5"/>
    <w:rsid w:val="002B536B"/>
    <w:rsid w:val="002B53A7"/>
    <w:rsid w:val="002B5B07"/>
    <w:rsid w:val="002B5D27"/>
    <w:rsid w:val="002B7205"/>
    <w:rsid w:val="002B750D"/>
    <w:rsid w:val="002B7A84"/>
    <w:rsid w:val="002C0026"/>
    <w:rsid w:val="002C00DD"/>
    <w:rsid w:val="002C025C"/>
    <w:rsid w:val="002C030D"/>
    <w:rsid w:val="002C140C"/>
    <w:rsid w:val="002C18B1"/>
    <w:rsid w:val="002C18EB"/>
    <w:rsid w:val="002C1AC9"/>
    <w:rsid w:val="002C1CF3"/>
    <w:rsid w:val="002C1EC7"/>
    <w:rsid w:val="002C20CC"/>
    <w:rsid w:val="002C2CB5"/>
    <w:rsid w:val="002C30F6"/>
    <w:rsid w:val="002C3106"/>
    <w:rsid w:val="002C3388"/>
    <w:rsid w:val="002C37C2"/>
    <w:rsid w:val="002C3AF8"/>
    <w:rsid w:val="002C3E7A"/>
    <w:rsid w:val="002C4207"/>
    <w:rsid w:val="002C42B6"/>
    <w:rsid w:val="002C4BE8"/>
    <w:rsid w:val="002C54DF"/>
    <w:rsid w:val="002C5662"/>
    <w:rsid w:val="002C5913"/>
    <w:rsid w:val="002C5C77"/>
    <w:rsid w:val="002C5CCD"/>
    <w:rsid w:val="002C5F72"/>
    <w:rsid w:val="002C6CAD"/>
    <w:rsid w:val="002C6E2B"/>
    <w:rsid w:val="002C7001"/>
    <w:rsid w:val="002C7DB0"/>
    <w:rsid w:val="002C7DE3"/>
    <w:rsid w:val="002D0327"/>
    <w:rsid w:val="002D0512"/>
    <w:rsid w:val="002D0BE2"/>
    <w:rsid w:val="002D1E30"/>
    <w:rsid w:val="002D24E5"/>
    <w:rsid w:val="002D2F9B"/>
    <w:rsid w:val="002D32D5"/>
    <w:rsid w:val="002D3BE6"/>
    <w:rsid w:val="002D4216"/>
    <w:rsid w:val="002D453D"/>
    <w:rsid w:val="002D4776"/>
    <w:rsid w:val="002D593E"/>
    <w:rsid w:val="002D5C42"/>
    <w:rsid w:val="002D5DE7"/>
    <w:rsid w:val="002D5EC2"/>
    <w:rsid w:val="002D5F7B"/>
    <w:rsid w:val="002D6671"/>
    <w:rsid w:val="002D7893"/>
    <w:rsid w:val="002D7CEF"/>
    <w:rsid w:val="002E16D9"/>
    <w:rsid w:val="002E1701"/>
    <w:rsid w:val="002E25AD"/>
    <w:rsid w:val="002E27CF"/>
    <w:rsid w:val="002E2803"/>
    <w:rsid w:val="002E2F88"/>
    <w:rsid w:val="002E3292"/>
    <w:rsid w:val="002E3342"/>
    <w:rsid w:val="002E3764"/>
    <w:rsid w:val="002E3A89"/>
    <w:rsid w:val="002E3E6E"/>
    <w:rsid w:val="002E49DB"/>
    <w:rsid w:val="002E49F8"/>
    <w:rsid w:val="002E4A0A"/>
    <w:rsid w:val="002E4E95"/>
    <w:rsid w:val="002E5786"/>
    <w:rsid w:val="002E587F"/>
    <w:rsid w:val="002E58AB"/>
    <w:rsid w:val="002E6D51"/>
    <w:rsid w:val="002E6E6D"/>
    <w:rsid w:val="002E6F57"/>
    <w:rsid w:val="002E6F79"/>
    <w:rsid w:val="002E718D"/>
    <w:rsid w:val="002E7266"/>
    <w:rsid w:val="002F11DA"/>
    <w:rsid w:val="002F141D"/>
    <w:rsid w:val="002F1B38"/>
    <w:rsid w:val="002F2818"/>
    <w:rsid w:val="002F2C89"/>
    <w:rsid w:val="002F3007"/>
    <w:rsid w:val="002F3272"/>
    <w:rsid w:val="002F3870"/>
    <w:rsid w:val="002F3C97"/>
    <w:rsid w:val="002F3F22"/>
    <w:rsid w:val="002F436C"/>
    <w:rsid w:val="002F4C7B"/>
    <w:rsid w:val="002F4C88"/>
    <w:rsid w:val="002F4E60"/>
    <w:rsid w:val="002F5DF2"/>
    <w:rsid w:val="002F5F31"/>
    <w:rsid w:val="002F68FB"/>
    <w:rsid w:val="002F6D04"/>
    <w:rsid w:val="002F70C5"/>
    <w:rsid w:val="002F7C04"/>
    <w:rsid w:val="0030085C"/>
    <w:rsid w:val="00300946"/>
    <w:rsid w:val="003009CE"/>
    <w:rsid w:val="00300B5C"/>
    <w:rsid w:val="00301144"/>
    <w:rsid w:val="003015D5"/>
    <w:rsid w:val="00301622"/>
    <w:rsid w:val="00302760"/>
    <w:rsid w:val="0030288F"/>
    <w:rsid w:val="0030341B"/>
    <w:rsid w:val="003034B5"/>
    <w:rsid w:val="00303C17"/>
    <w:rsid w:val="00303D28"/>
    <w:rsid w:val="00303D4C"/>
    <w:rsid w:val="00303F8C"/>
    <w:rsid w:val="00304393"/>
    <w:rsid w:val="00304BA6"/>
    <w:rsid w:val="00304EBB"/>
    <w:rsid w:val="00305488"/>
    <w:rsid w:val="00305834"/>
    <w:rsid w:val="003058C8"/>
    <w:rsid w:val="00305D2A"/>
    <w:rsid w:val="0030638C"/>
    <w:rsid w:val="003069EB"/>
    <w:rsid w:val="0030779F"/>
    <w:rsid w:val="003077F7"/>
    <w:rsid w:val="0031021A"/>
    <w:rsid w:val="00310346"/>
    <w:rsid w:val="00310D05"/>
    <w:rsid w:val="003117E2"/>
    <w:rsid w:val="0031217C"/>
    <w:rsid w:val="003128A0"/>
    <w:rsid w:val="00312F83"/>
    <w:rsid w:val="003139D2"/>
    <w:rsid w:val="00313A24"/>
    <w:rsid w:val="003140E1"/>
    <w:rsid w:val="00314625"/>
    <w:rsid w:val="00314CEB"/>
    <w:rsid w:val="00314EB4"/>
    <w:rsid w:val="0031530A"/>
    <w:rsid w:val="00315689"/>
    <w:rsid w:val="00315D5E"/>
    <w:rsid w:val="00315DAA"/>
    <w:rsid w:val="003160FB"/>
    <w:rsid w:val="00316397"/>
    <w:rsid w:val="00316608"/>
    <w:rsid w:val="0031671A"/>
    <w:rsid w:val="0031688B"/>
    <w:rsid w:val="00316EF4"/>
    <w:rsid w:val="003172CB"/>
    <w:rsid w:val="003174B4"/>
    <w:rsid w:val="00317B3D"/>
    <w:rsid w:val="00317B97"/>
    <w:rsid w:val="00317D10"/>
    <w:rsid w:val="0032044D"/>
    <w:rsid w:val="003213B7"/>
    <w:rsid w:val="00321B1C"/>
    <w:rsid w:val="00321E58"/>
    <w:rsid w:val="00322163"/>
    <w:rsid w:val="00322FAC"/>
    <w:rsid w:val="00322FAF"/>
    <w:rsid w:val="0032437B"/>
    <w:rsid w:val="003246AA"/>
    <w:rsid w:val="00324748"/>
    <w:rsid w:val="00325135"/>
    <w:rsid w:val="00325982"/>
    <w:rsid w:val="00325D50"/>
    <w:rsid w:val="003268FC"/>
    <w:rsid w:val="00326FBD"/>
    <w:rsid w:val="00327BF8"/>
    <w:rsid w:val="00330377"/>
    <w:rsid w:val="00330598"/>
    <w:rsid w:val="00330744"/>
    <w:rsid w:val="00330BB4"/>
    <w:rsid w:val="00330DF7"/>
    <w:rsid w:val="00331330"/>
    <w:rsid w:val="0033136D"/>
    <w:rsid w:val="00331B41"/>
    <w:rsid w:val="00331CB6"/>
    <w:rsid w:val="00331E3D"/>
    <w:rsid w:val="00332834"/>
    <w:rsid w:val="00332E8B"/>
    <w:rsid w:val="00333B29"/>
    <w:rsid w:val="00334082"/>
    <w:rsid w:val="003341B7"/>
    <w:rsid w:val="003341EC"/>
    <w:rsid w:val="003345CF"/>
    <w:rsid w:val="00334E7C"/>
    <w:rsid w:val="00335571"/>
    <w:rsid w:val="00335A21"/>
    <w:rsid w:val="00335A97"/>
    <w:rsid w:val="00340418"/>
    <w:rsid w:val="00340B0A"/>
    <w:rsid w:val="00340D94"/>
    <w:rsid w:val="00340FD8"/>
    <w:rsid w:val="00341755"/>
    <w:rsid w:val="00341A27"/>
    <w:rsid w:val="0034232F"/>
    <w:rsid w:val="003426B2"/>
    <w:rsid w:val="00342A5C"/>
    <w:rsid w:val="00343018"/>
    <w:rsid w:val="00343801"/>
    <w:rsid w:val="00343876"/>
    <w:rsid w:val="0034389A"/>
    <w:rsid w:val="0034397D"/>
    <w:rsid w:val="003439BB"/>
    <w:rsid w:val="00343AEF"/>
    <w:rsid w:val="00344191"/>
    <w:rsid w:val="0034443F"/>
    <w:rsid w:val="003449ED"/>
    <w:rsid w:val="00344D5F"/>
    <w:rsid w:val="00345284"/>
    <w:rsid w:val="00345352"/>
    <w:rsid w:val="0034542D"/>
    <w:rsid w:val="00345DB8"/>
    <w:rsid w:val="003464A9"/>
    <w:rsid w:val="003469A5"/>
    <w:rsid w:val="00346DA6"/>
    <w:rsid w:val="00346EB2"/>
    <w:rsid w:val="00347582"/>
    <w:rsid w:val="003475A5"/>
    <w:rsid w:val="003477DD"/>
    <w:rsid w:val="0034781C"/>
    <w:rsid w:val="00347E89"/>
    <w:rsid w:val="003500E7"/>
    <w:rsid w:val="003505AD"/>
    <w:rsid w:val="00350E8A"/>
    <w:rsid w:val="00351A69"/>
    <w:rsid w:val="00351ABE"/>
    <w:rsid w:val="0035222B"/>
    <w:rsid w:val="00352718"/>
    <w:rsid w:val="00353C39"/>
    <w:rsid w:val="00354081"/>
    <w:rsid w:val="0035632E"/>
    <w:rsid w:val="003609D6"/>
    <w:rsid w:val="003609E7"/>
    <w:rsid w:val="00360B84"/>
    <w:rsid w:val="00360BFD"/>
    <w:rsid w:val="00361558"/>
    <w:rsid w:val="003617AB"/>
    <w:rsid w:val="00361919"/>
    <w:rsid w:val="00361AF6"/>
    <w:rsid w:val="003623CD"/>
    <w:rsid w:val="0036288C"/>
    <w:rsid w:val="0036297C"/>
    <w:rsid w:val="00362D07"/>
    <w:rsid w:val="00362F9E"/>
    <w:rsid w:val="003630D4"/>
    <w:rsid w:val="00363AAA"/>
    <w:rsid w:val="003642C3"/>
    <w:rsid w:val="0036433C"/>
    <w:rsid w:val="003643E5"/>
    <w:rsid w:val="00364655"/>
    <w:rsid w:val="00364F20"/>
    <w:rsid w:val="0036508E"/>
    <w:rsid w:val="00365166"/>
    <w:rsid w:val="003651F0"/>
    <w:rsid w:val="003660B2"/>
    <w:rsid w:val="003662B6"/>
    <w:rsid w:val="0036649B"/>
    <w:rsid w:val="00366B20"/>
    <w:rsid w:val="00367118"/>
    <w:rsid w:val="0036770F"/>
    <w:rsid w:val="00367BE8"/>
    <w:rsid w:val="00367FF6"/>
    <w:rsid w:val="00370338"/>
    <w:rsid w:val="003711A0"/>
    <w:rsid w:val="00371BDC"/>
    <w:rsid w:val="0037257C"/>
    <w:rsid w:val="00372A38"/>
    <w:rsid w:val="003734BF"/>
    <w:rsid w:val="0037370C"/>
    <w:rsid w:val="0037509D"/>
    <w:rsid w:val="003758DD"/>
    <w:rsid w:val="003759D4"/>
    <w:rsid w:val="00375D48"/>
    <w:rsid w:val="00376357"/>
    <w:rsid w:val="00376DEC"/>
    <w:rsid w:val="00377057"/>
    <w:rsid w:val="0037734E"/>
    <w:rsid w:val="003773C2"/>
    <w:rsid w:val="0037767E"/>
    <w:rsid w:val="003779CF"/>
    <w:rsid w:val="00377B87"/>
    <w:rsid w:val="00377CB2"/>
    <w:rsid w:val="00377F0C"/>
    <w:rsid w:val="00380149"/>
    <w:rsid w:val="00380F99"/>
    <w:rsid w:val="0038159C"/>
    <w:rsid w:val="0038177D"/>
    <w:rsid w:val="003819DE"/>
    <w:rsid w:val="00381AE7"/>
    <w:rsid w:val="00381E35"/>
    <w:rsid w:val="00381E3B"/>
    <w:rsid w:val="00382373"/>
    <w:rsid w:val="003823AC"/>
    <w:rsid w:val="00383F9A"/>
    <w:rsid w:val="00384B01"/>
    <w:rsid w:val="00385705"/>
    <w:rsid w:val="00385B85"/>
    <w:rsid w:val="00386971"/>
    <w:rsid w:val="00386B35"/>
    <w:rsid w:val="00386C5E"/>
    <w:rsid w:val="0038770A"/>
    <w:rsid w:val="0038798E"/>
    <w:rsid w:val="00387C7F"/>
    <w:rsid w:val="00390542"/>
    <w:rsid w:val="0039081B"/>
    <w:rsid w:val="003909D7"/>
    <w:rsid w:val="00390E57"/>
    <w:rsid w:val="00391642"/>
    <w:rsid w:val="003917E1"/>
    <w:rsid w:val="00391ED5"/>
    <w:rsid w:val="003921BC"/>
    <w:rsid w:val="003926CF"/>
    <w:rsid w:val="00392BA8"/>
    <w:rsid w:val="00392FA5"/>
    <w:rsid w:val="00393421"/>
    <w:rsid w:val="0039393D"/>
    <w:rsid w:val="00393FB8"/>
    <w:rsid w:val="003949BB"/>
    <w:rsid w:val="00394F84"/>
    <w:rsid w:val="00395488"/>
    <w:rsid w:val="0039556D"/>
    <w:rsid w:val="00395C25"/>
    <w:rsid w:val="00395C74"/>
    <w:rsid w:val="003963A8"/>
    <w:rsid w:val="00397DBE"/>
    <w:rsid w:val="00397F36"/>
    <w:rsid w:val="003A0953"/>
    <w:rsid w:val="003A1A78"/>
    <w:rsid w:val="003A1E4C"/>
    <w:rsid w:val="003A1FC5"/>
    <w:rsid w:val="003A2A3B"/>
    <w:rsid w:val="003A301A"/>
    <w:rsid w:val="003A319B"/>
    <w:rsid w:val="003A3423"/>
    <w:rsid w:val="003A3CEC"/>
    <w:rsid w:val="003A3FB3"/>
    <w:rsid w:val="003A4006"/>
    <w:rsid w:val="003A45C6"/>
    <w:rsid w:val="003A4AC7"/>
    <w:rsid w:val="003A5699"/>
    <w:rsid w:val="003A56B6"/>
    <w:rsid w:val="003A5917"/>
    <w:rsid w:val="003A5948"/>
    <w:rsid w:val="003A5BC3"/>
    <w:rsid w:val="003A6002"/>
    <w:rsid w:val="003A67E9"/>
    <w:rsid w:val="003A6E05"/>
    <w:rsid w:val="003A6F36"/>
    <w:rsid w:val="003A7A73"/>
    <w:rsid w:val="003B0B69"/>
    <w:rsid w:val="003B0CDB"/>
    <w:rsid w:val="003B15DA"/>
    <w:rsid w:val="003B1CF8"/>
    <w:rsid w:val="003B2275"/>
    <w:rsid w:val="003B23FA"/>
    <w:rsid w:val="003B2A8C"/>
    <w:rsid w:val="003B319C"/>
    <w:rsid w:val="003B401D"/>
    <w:rsid w:val="003B4D17"/>
    <w:rsid w:val="003B5CAC"/>
    <w:rsid w:val="003B62C0"/>
    <w:rsid w:val="003B6504"/>
    <w:rsid w:val="003B6D38"/>
    <w:rsid w:val="003B6EA9"/>
    <w:rsid w:val="003B6EB4"/>
    <w:rsid w:val="003B6FB8"/>
    <w:rsid w:val="003B7401"/>
    <w:rsid w:val="003B7601"/>
    <w:rsid w:val="003B7A68"/>
    <w:rsid w:val="003C098F"/>
    <w:rsid w:val="003C0DBC"/>
    <w:rsid w:val="003C0F0C"/>
    <w:rsid w:val="003C10D3"/>
    <w:rsid w:val="003C1563"/>
    <w:rsid w:val="003C196E"/>
    <w:rsid w:val="003C1DF6"/>
    <w:rsid w:val="003C20D4"/>
    <w:rsid w:val="003C21B3"/>
    <w:rsid w:val="003C2B0D"/>
    <w:rsid w:val="003C2BD8"/>
    <w:rsid w:val="003C2C83"/>
    <w:rsid w:val="003C2CDE"/>
    <w:rsid w:val="003C3384"/>
    <w:rsid w:val="003C45B8"/>
    <w:rsid w:val="003C484C"/>
    <w:rsid w:val="003C49A5"/>
    <w:rsid w:val="003C4C8E"/>
    <w:rsid w:val="003C580D"/>
    <w:rsid w:val="003C6261"/>
    <w:rsid w:val="003C6C73"/>
    <w:rsid w:val="003C6CE6"/>
    <w:rsid w:val="003C7714"/>
    <w:rsid w:val="003C7C1E"/>
    <w:rsid w:val="003C7E10"/>
    <w:rsid w:val="003D0561"/>
    <w:rsid w:val="003D1D97"/>
    <w:rsid w:val="003D1F8B"/>
    <w:rsid w:val="003D30D8"/>
    <w:rsid w:val="003D32F7"/>
    <w:rsid w:val="003D4538"/>
    <w:rsid w:val="003D455A"/>
    <w:rsid w:val="003D5039"/>
    <w:rsid w:val="003D507F"/>
    <w:rsid w:val="003D59D0"/>
    <w:rsid w:val="003D5DEF"/>
    <w:rsid w:val="003D6498"/>
    <w:rsid w:val="003D6817"/>
    <w:rsid w:val="003D6ADF"/>
    <w:rsid w:val="003D6F5A"/>
    <w:rsid w:val="003D6F6C"/>
    <w:rsid w:val="003D73AB"/>
    <w:rsid w:val="003D7565"/>
    <w:rsid w:val="003D76C9"/>
    <w:rsid w:val="003D76CE"/>
    <w:rsid w:val="003D7874"/>
    <w:rsid w:val="003E003B"/>
    <w:rsid w:val="003E0574"/>
    <w:rsid w:val="003E1476"/>
    <w:rsid w:val="003E19CF"/>
    <w:rsid w:val="003E1C86"/>
    <w:rsid w:val="003E1EEF"/>
    <w:rsid w:val="003E1F77"/>
    <w:rsid w:val="003E2395"/>
    <w:rsid w:val="003E31F7"/>
    <w:rsid w:val="003E3628"/>
    <w:rsid w:val="003E3934"/>
    <w:rsid w:val="003E3AAA"/>
    <w:rsid w:val="003E45BF"/>
    <w:rsid w:val="003E48BF"/>
    <w:rsid w:val="003E51D1"/>
    <w:rsid w:val="003E6109"/>
    <w:rsid w:val="003E6B0B"/>
    <w:rsid w:val="003E6D65"/>
    <w:rsid w:val="003F02BB"/>
    <w:rsid w:val="003F0E82"/>
    <w:rsid w:val="003F1202"/>
    <w:rsid w:val="003F128F"/>
    <w:rsid w:val="003F1576"/>
    <w:rsid w:val="003F1665"/>
    <w:rsid w:val="003F29CE"/>
    <w:rsid w:val="003F2B1C"/>
    <w:rsid w:val="003F30B3"/>
    <w:rsid w:val="003F45C8"/>
    <w:rsid w:val="003F46E1"/>
    <w:rsid w:val="003F4A23"/>
    <w:rsid w:val="003F55DE"/>
    <w:rsid w:val="003F63E1"/>
    <w:rsid w:val="003F64BF"/>
    <w:rsid w:val="003F64C6"/>
    <w:rsid w:val="003F69B0"/>
    <w:rsid w:val="003F6A72"/>
    <w:rsid w:val="003F7137"/>
    <w:rsid w:val="003F7454"/>
    <w:rsid w:val="003F7734"/>
    <w:rsid w:val="003F780C"/>
    <w:rsid w:val="003F7B6C"/>
    <w:rsid w:val="003F7CAE"/>
    <w:rsid w:val="00400012"/>
    <w:rsid w:val="004000B8"/>
    <w:rsid w:val="0040047C"/>
    <w:rsid w:val="0040064D"/>
    <w:rsid w:val="00400724"/>
    <w:rsid w:val="00400C18"/>
    <w:rsid w:val="0040153A"/>
    <w:rsid w:val="004021B2"/>
    <w:rsid w:val="004027AD"/>
    <w:rsid w:val="00402C02"/>
    <w:rsid w:val="00402F77"/>
    <w:rsid w:val="004040E4"/>
    <w:rsid w:val="00404208"/>
    <w:rsid w:val="00405087"/>
    <w:rsid w:val="00405236"/>
    <w:rsid w:val="00405B77"/>
    <w:rsid w:val="004075BF"/>
    <w:rsid w:val="00407854"/>
    <w:rsid w:val="00407C47"/>
    <w:rsid w:val="00407CE2"/>
    <w:rsid w:val="00410208"/>
    <w:rsid w:val="004102EA"/>
    <w:rsid w:val="00410D3C"/>
    <w:rsid w:val="00410DF0"/>
    <w:rsid w:val="00410E05"/>
    <w:rsid w:val="004114D8"/>
    <w:rsid w:val="00411709"/>
    <w:rsid w:val="00411C1C"/>
    <w:rsid w:val="004124DF"/>
    <w:rsid w:val="00412AD8"/>
    <w:rsid w:val="00412F01"/>
    <w:rsid w:val="00413022"/>
    <w:rsid w:val="00413106"/>
    <w:rsid w:val="0041321C"/>
    <w:rsid w:val="004135F6"/>
    <w:rsid w:val="00413BC1"/>
    <w:rsid w:val="00414217"/>
    <w:rsid w:val="00414A81"/>
    <w:rsid w:val="00414C20"/>
    <w:rsid w:val="004158B2"/>
    <w:rsid w:val="004168AF"/>
    <w:rsid w:val="00416C38"/>
    <w:rsid w:val="00416DEB"/>
    <w:rsid w:val="00416E49"/>
    <w:rsid w:val="004177A3"/>
    <w:rsid w:val="00417B8E"/>
    <w:rsid w:val="0042078E"/>
    <w:rsid w:val="00421BA0"/>
    <w:rsid w:val="00421C3D"/>
    <w:rsid w:val="00421F9F"/>
    <w:rsid w:val="00422AAC"/>
    <w:rsid w:val="00422EF4"/>
    <w:rsid w:val="004237B4"/>
    <w:rsid w:val="0042391E"/>
    <w:rsid w:val="0042392F"/>
    <w:rsid w:val="00423AA9"/>
    <w:rsid w:val="00424277"/>
    <w:rsid w:val="00424A95"/>
    <w:rsid w:val="00424C86"/>
    <w:rsid w:val="00424E1D"/>
    <w:rsid w:val="004259DA"/>
    <w:rsid w:val="004265C3"/>
    <w:rsid w:val="00426C9F"/>
    <w:rsid w:val="004270ED"/>
    <w:rsid w:val="00427D2E"/>
    <w:rsid w:val="0043017B"/>
    <w:rsid w:val="00430EBD"/>
    <w:rsid w:val="00431080"/>
    <w:rsid w:val="004315EC"/>
    <w:rsid w:val="00432FE6"/>
    <w:rsid w:val="0043370F"/>
    <w:rsid w:val="004337FB"/>
    <w:rsid w:val="00433AE6"/>
    <w:rsid w:val="00433C78"/>
    <w:rsid w:val="00434173"/>
    <w:rsid w:val="0043446C"/>
    <w:rsid w:val="004359D3"/>
    <w:rsid w:val="0043614D"/>
    <w:rsid w:val="004366A7"/>
    <w:rsid w:val="00436923"/>
    <w:rsid w:val="004369BD"/>
    <w:rsid w:val="00437948"/>
    <w:rsid w:val="00437D02"/>
    <w:rsid w:val="00440172"/>
    <w:rsid w:val="0044026E"/>
    <w:rsid w:val="004409C4"/>
    <w:rsid w:val="004414C1"/>
    <w:rsid w:val="00441988"/>
    <w:rsid w:val="00442311"/>
    <w:rsid w:val="00442820"/>
    <w:rsid w:val="00442961"/>
    <w:rsid w:val="0044388C"/>
    <w:rsid w:val="0044420F"/>
    <w:rsid w:val="00445195"/>
    <w:rsid w:val="00445578"/>
    <w:rsid w:val="00445A9E"/>
    <w:rsid w:val="0044625E"/>
    <w:rsid w:val="004464B5"/>
    <w:rsid w:val="004464FB"/>
    <w:rsid w:val="00446E2A"/>
    <w:rsid w:val="00446FFD"/>
    <w:rsid w:val="004470F9"/>
    <w:rsid w:val="00447C6D"/>
    <w:rsid w:val="00447D01"/>
    <w:rsid w:val="00447E34"/>
    <w:rsid w:val="004503BE"/>
    <w:rsid w:val="00450F3D"/>
    <w:rsid w:val="00451116"/>
    <w:rsid w:val="00451720"/>
    <w:rsid w:val="00451A44"/>
    <w:rsid w:val="0045234A"/>
    <w:rsid w:val="00452A2F"/>
    <w:rsid w:val="0045397E"/>
    <w:rsid w:val="00455292"/>
    <w:rsid w:val="004559E2"/>
    <w:rsid w:val="00456AA6"/>
    <w:rsid w:val="00456D94"/>
    <w:rsid w:val="004570AD"/>
    <w:rsid w:val="00457200"/>
    <w:rsid w:val="00457509"/>
    <w:rsid w:val="0045790B"/>
    <w:rsid w:val="00457AC0"/>
    <w:rsid w:val="004600EE"/>
    <w:rsid w:val="004603BA"/>
    <w:rsid w:val="00460A92"/>
    <w:rsid w:val="00460F58"/>
    <w:rsid w:val="00460FDA"/>
    <w:rsid w:val="0046120E"/>
    <w:rsid w:val="004612B5"/>
    <w:rsid w:val="004616C0"/>
    <w:rsid w:val="0046265D"/>
    <w:rsid w:val="004627DF"/>
    <w:rsid w:val="0046295C"/>
    <w:rsid w:val="00462B7C"/>
    <w:rsid w:val="00463469"/>
    <w:rsid w:val="00463BC6"/>
    <w:rsid w:val="00463E5F"/>
    <w:rsid w:val="00463F6B"/>
    <w:rsid w:val="00464742"/>
    <w:rsid w:val="004648F3"/>
    <w:rsid w:val="00464D03"/>
    <w:rsid w:val="00464F76"/>
    <w:rsid w:val="0046504B"/>
    <w:rsid w:val="00465487"/>
    <w:rsid w:val="00465C80"/>
    <w:rsid w:val="0046637A"/>
    <w:rsid w:val="00467724"/>
    <w:rsid w:val="00467992"/>
    <w:rsid w:val="00467A1B"/>
    <w:rsid w:val="00467BCE"/>
    <w:rsid w:val="004709D1"/>
    <w:rsid w:val="00471937"/>
    <w:rsid w:val="00471E66"/>
    <w:rsid w:val="0047259A"/>
    <w:rsid w:val="0047319F"/>
    <w:rsid w:val="004738C7"/>
    <w:rsid w:val="0047394F"/>
    <w:rsid w:val="00473A3C"/>
    <w:rsid w:val="00474CE9"/>
    <w:rsid w:val="00475522"/>
    <w:rsid w:val="00475FF9"/>
    <w:rsid w:val="00476475"/>
    <w:rsid w:val="0047730C"/>
    <w:rsid w:val="00477DB2"/>
    <w:rsid w:val="00477F0E"/>
    <w:rsid w:val="0048010E"/>
    <w:rsid w:val="00480379"/>
    <w:rsid w:val="00480382"/>
    <w:rsid w:val="00480770"/>
    <w:rsid w:val="00480BF2"/>
    <w:rsid w:val="004812CC"/>
    <w:rsid w:val="00481E73"/>
    <w:rsid w:val="0048282E"/>
    <w:rsid w:val="00482A54"/>
    <w:rsid w:val="00482CDF"/>
    <w:rsid w:val="00482ED5"/>
    <w:rsid w:val="00483518"/>
    <w:rsid w:val="0048357F"/>
    <w:rsid w:val="004837A4"/>
    <w:rsid w:val="00483F38"/>
    <w:rsid w:val="004841A7"/>
    <w:rsid w:val="0048447F"/>
    <w:rsid w:val="004844BE"/>
    <w:rsid w:val="004847FF"/>
    <w:rsid w:val="00484B48"/>
    <w:rsid w:val="00485B15"/>
    <w:rsid w:val="00485DDC"/>
    <w:rsid w:val="00486239"/>
    <w:rsid w:val="00486513"/>
    <w:rsid w:val="00486678"/>
    <w:rsid w:val="0048731E"/>
    <w:rsid w:val="0048775C"/>
    <w:rsid w:val="00487CEC"/>
    <w:rsid w:val="00487DB4"/>
    <w:rsid w:val="00490917"/>
    <w:rsid w:val="00490926"/>
    <w:rsid w:val="00490A65"/>
    <w:rsid w:val="00490D3D"/>
    <w:rsid w:val="00490E7D"/>
    <w:rsid w:val="00491014"/>
    <w:rsid w:val="0049102E"/>
    <w:rsid w:val="004919E6"/>
    <w:rsid w:val="004924B0"/>
    <w:rsid w:val="00492FB5"/>
    <w:rsid w:val="00493E8A"/>
    <w:rsid w:val="00494A70"/>
    <w:rsid w:val="004951CB"/>
    <w:rsid w:val="00495269"/>
    <w:rsid w:val="00495351"/>
    <w:rsid w:val="004953CA"/>
    <w:rsid w:val="00495B49"/>
    <w:rsid w:val="0049607E"/>
    <w:rsid w:val="0049621B"/>
    <w:rsid w:val="0049699E"/>
    <w:rsid w:val="004969B8"/>
    <w:rsid w:val="004970CF"/>
    <w:rsid w:val="00497166"/>
    <w:rsid w:val="004973E7"/>
    <w:rsid w:val="00497DBE"/>
    <w:rsid w:val="004A0373"/>
    <w:rsid w:val="004A048F"/>
    <w:rsid w:val="004A0B99"/>
    <w:rsid w:val="004A13EB"/>
    <w:rsid w:val="004A1F90"/>
    <w:rsid w:val="004A26C9"/>
    <w:rsid w:val="004A28CA"/>
    <w:rsid w:val="004A2A69"/>
    <w:rsid w:val="004A2A6D"/>
    <w:rsid w:val="004A2AB2"/>
    <w:rsid w:val="004A2DDA"/>
    <w:rsid w:val="004A31B0"/>
    <w:rsid w:val="004A4277"/>
    <w:rsid w:val="004A43B0"/>
    <w:rsid w:val="004A44BC"/>
    <w:rsid w:val="004A5075"/>
    <w:rsid w:val="004A5CC1"/>
    <w:rsid w:val="004A6448"/>
    <w:rsid w:val="004A6E7D"/>
    <w:rsid w:val="004A728B"/>
    <w:rsid w:val="004A75C4"/>
    <w:rsid w:val="004B0240"/>
    <w:rsid w:val="004B0492"/>
    <w:rsid w:val="004B0E24"/>
    <w:rsid w:val="004B1518"/>
    <w:rsid w:val="004B153F"/>
    <w:rsid w:val="004B221A"/>
    <w:rsid w:val="004B24AD"/>
    <w:rsid w:val="004B251D"/>
    <w:rsid w:val="004B31A7"/>
    <w:rsid w:val="004B328E"/>
    <w:rsid w:val="004B346E"/>
    <w:rsid w:val="004B6410"/>
    <w:rsid w:val="004B6663"/>
    <w:rsid w:val="004B6B38"/>
    <w:rsid w:val="004B7829"/>
    <w:rsid w:val="004B79D8"/>
    <w:rsid w:val="004B7BCA"/>
    <w:rsid w:val="004C07D9"/>
    <w:rsid w:val="004C0E0A"/>
    <w:rsid w:val="004C1123"/>
    <w:rsid w:val="004C134A"/>
    <w:rsid w:val="004C1822"/>
    <w:rsid w:val="004C2794"/>
    <w:rsid w:val="004C2A99"/>
    <w:rsid w:val="004C30EA"/>
    <w:rsid w:val="004C33B5"/>
    <w:rsid w:val="004C38ED"/>
    <w:rsid w:val="004C3BFB"/>
    <w:rsid w:val="004C40EB"/>
    <w:rsid w:val="004C44D5"/>
    <w:rsid w:val="004C4656"/>
    <w:rsid w:val="004C4A19"/>
    <w:rsid w:val="004C4AEE"/>
    <w:rsid w:val="004C4C9C"/>
    <w:rsid w:val="004C4E28"/>
    <w:rsid w:val="004C4F5D"/>
    <w:rsid w:val="004C547B"/>
    <w:rsid w:val="004C5590"/>
    <w:rsid w:val="004C5AA7"/>
    <w:rsid w:val="004C5B3C"/>
    <w:rsid w:val="004C5E91"/>
    <w:rsid w:val="004C6220"/>
    <w:rsid w:val="004C63BE"/>
    <w:rsid w:val="004C6565"/>
    <w:rsid w:val="004C66D0"/>
    <w:rsid w:val="004C67FC"/>
    <w:rsid w:val="004C6FBE"/>
    <w:rsid w:val="004C708E"/>
    <w:rsid w:val="004C73D8"/>
    <w:rsid w:val="004D004B"/>
    <w:rsid w:val="004D0A2A"/>
    <w:rsid w:val="004D10CD"/>
    <w:rsid w:val="004D14DB"/>
    <w:rsid w:val="004D158D"/>
    <w:rsid w:val="004D1D9E"/>
    <w:rsid w:val="004D2589"/>
    <w:rsid w:val="004D25E5"/>
    <w:rsid w:val="004D3858"/>
    <w:rsid w:val="004D3A04"/>
    <w:rsid w:val="004D3B8C"/>
    <w:rsid w:val="004D41F3"/>
    <w:rsid w:val="004D45FA"/>
    <w:rsid w:val="004D46FC"/>
    <w:rsid w:val="004D5E5B"/>
    <w:rsid w:val="004D5E7B"/>
    <w:rsid w:val="004D5EA4"/>
    <w:rsid w:val="004D6BFF"/>
    <w:rsid w:val="004D6C37"/>
    <w:rsid w:val="004E04D6"/>
    <w:rsid w:val="004E089C"/>
    <w:rsid w:val="004E0CE0"/>
    <w:rsid w:val="004E2D54"/>
    <w:rsid w:val="004E342B"/>
    <w:rsid w:val="004E38A3"/>
    <w:rsid w:val="004E4F2C"/>
    <w:rsid w:val="004E51D4"/>
    <w:rsid w:val="004E5217"/>
    <w:rsid w:val="004E52DB"/>
    <w:rsid w:val="004E52EE"/>
    <w:rsid w:val="004E620D"/>
    <w:rsid w:val="004E65AC"/>
    <w:rsid w:val="004E667D"/>
    <w:rsid w:val="004E7436"/>
    <w:rsid w:val="004E7EA2"/>
    <w:rsid w:val="004F02D6"/>
    <w:rsid w:val="004F0CCB"/>
    <w:rsid w:val="004F1723"/>
    <w:rsid w:val="004F18F5"/>
    <w:rsid w:val="004F1ADD"/>
    <w:rsid w:val="004F1B81"/>
    <w:rsid w:val="004F24AF"/>
    <w:rsid w:val="004F2885"/>
    <w:rsid w:val="004F2A06"/>
    <w:rsid w:val="004F2F3F"/>
    <w:rsid w:val="004F32A4"/>
    <w:rsid w:val="004F3C86"/>
    <w:rsid w:val="004F47F6"/>
    <w:rsid w:val="004F4CA5"/>
    <w:rsid w:val="004F4F5F"/>
    <w:rsid w:val="004F50A7"/>
    <w:rsid w:val="004F50AA"/>
    <w:rsid w:val="004F5A94"/>
    <w:rsid w:val="004F5ABA"/>
    <w:rsid w:val="004F6842"/>
    <w:rsid w:val="004F6E15"/>
    <w:rsid w:val="004F6E6F"/>
    <w:rsid w:val="004F743C"/>
    <w:rsid w:val="004F76C7"/>
    <w:rsid w:val="0050045A"/>
    <w:rsid w:val="00500B2B"/>
    <w:rsid w:val="00500B69"/>
    <w:rsid w:val="00500DD8"/>
    <w:rsid w:val="00500F48"/>
    <w:rsid w:val="00500FEB"/>
    <w:rsid w:val="005010EC"/>
    <w:rsid w:val="005013B6"/>
    <w:rsid w:val="00501527"/>
    <w:rsid w:val="005017B7"/>
    <w:rsid w:val="005017C7"/>
    <w:rsid w:val="005019F4"/>
    <w:rsid w:val="00501A14"/>
    <w:rsid w:val="0050235A"/>
    <w:rsid w:val="00502C28"/>
    <w:rsid w:val="005036AE"/>
    <w:rsid w:val="005036C2"/>
    <w:rsid w:val="00503A73"/>
    <w:rsid w:val="00504421"/>
    <w:rsid w:val="005047CF"/>
    <w:rsid w:val="0050491C"/>
    <w:rsid w:val="00504BAE"/>
    <w:rsid w:val="0050515A"/>
    <w:rsid w:val="00505688"/>
    <w:rsid w:val="00505D01"/>
    <w:rsid w:val="0050673B"/>
    <w:rsid w:val="0050738C"/>
    <w:rsid w:val="005079B5"/>
    <w:rsid w:val="00507FAB"/>
    <w:rsid w:val="005101EB"/>
    <w:rsid w:val="0051021F"/>
    <w:rsid w:val="005102CF"/>
    <w:rsid w:val="005103C7"/>
    <w:rsid w:val="00510473"/>
    <w:rsid w:val="005105FB"/>
    <w:rsid w:val="00510D81"/>
    <w:rsid w:val="00511021"/>
    <w:rsid w:val="00511204"/>
    <w:rsid w:val="00512E62"/>
    <w:rsid w:val="005130BD"/>
    <w:rsid w:val="00513171"/>
    <w:rsid w:val="005133F9"/>
    <w:rsid w:val="00513504"/>
    <w:rsid w:val="00513CA5"/>
    <w:rsid w:val="00513D5B"/>
    <w:rsid w:val="005150C6"/>
    <w:rsid w:val="00515FFF"/>
    <w:rsid w:val="005169AC"/>
    <w:rsid w:val="00516BB3"/>
    <w:rsid w:val="005175D2"/>
    <w:rsid w:val="00517AF8"/>
    <w:rsid w:val="00517DE8"/>
    <w:rsid w:val="00520EC5"/>
    <w:rsid w:val="0052103B"/>
    <w:rsid w:val="005222F6"/>
    <w:rsid w:val="0052245C"/>
    <w:rsid w:val="005224EF"/>
    <w:rsid w:val="00522C1C"/>
    <w:rsid w:val="00522DF1"/>
    <w:rsid w:val="00523098"/>
    <w:rsid w:val="005233EA"/>
    <w:rsid w:val="0052342F"/>
    <w:rsid w:val="005236E1"/>
    <w:rsid w:val="00524420"/>
    <w:rsid w:val="00524818"/>
    <w:rsid w:val="00524890"/>
    <w:rsid w:val="00524F51"/>
    <w:rsid w:val="005250AF"/>
    <w:rsid w:val="00525139"/>
    <w:rsid w:val="0052521F"/>
    <w:rsid w:val="005253D1"/>
    <w:rsid w:val="00525526"/>
    <w:rsid w:val="00525AED"/>
    <w:rsid w:val="00525DD6"/>
    <w:rsid w:val="00525F1D"/>
    <w:rsid w:val="0052609B"/>
    <w:rsid w:val="005261A0"/>
    <w:rsid w:val="005261F9"/>
    <w:rsid w:val="005269B3"/>
    <w:rsid w:val="00526E1E"/>
    <w:rsid w:val="005273B6"/>
    <w:rsid w:val="0053060A"/>
    <w:rsid w:val="005311BC"/>
    <w:rsid w:val="00531265"/>
    <w:rsid w:val="00531865"/>
    <w:rsid w:val="00532683"/>
    <w:rsid w:val="005328DA"/>
    <w:rsid w:val="00532B65"/>
    <w:rsid w:val="00532E10"/>
    <w:rsid w:val="005333B0"/>
    <w:rsid w:val="005335A6"/>
    <w:rsid w:val="00533CA5"/>
    <w:rsid w:val="00533EA4"/>
    <w:rsid w:val="005341EF"/>
    <w:rsid w:val="00534292"/>
    <w:rsid w:val="00534427"/>
    <w:rsid w:val="00534D59"/>
    <w:rsid w:val="00535394"/>
    <w:rsid w:val="00535497"/>
    <w:rsid w:val="00535D00"/>
    <w:rsid w:val="005363FD"/>
    <w:rsid w:val="005365E7"/>
    <w:rsid w:val="00537297"/>
    <w:rsid w:val="0053751E"/>
    <w:rsid w:val="0053761F"/>
    <w:rsid w:val="00537651"/>
    <w:rsid w:val="00541C11"/>
    <w:rsid w:val="00542C0C"/>
    <w:rsid w:val="00542F47"/>
    <w:rsid w:val="00543227"/>
    <w:rsid w:val="00543614"/>
    <w:rsid w:val="0054367D"/>
    <w:rsid w:val="005438E5"/>
    <w:rsid w:val="00543BBB"/>
    <w:rsid w:val="00544236"/>
    <w:rsid w:val="00544FE6"/>
    <w:rsid w:val="00545B3E"/>
    <w:rsid w:val="00546C7B"/>
    <w:rsid w:val="00546DC7"/>
    <w:rsid w:val="005502D8"/>
    <w:rsid w:val="00550492"/>
    <w:rsid w:val="00550FBA"/>
    <w:rsid w:val="005518F0"/>
    <w:rsid w:val="00551C50"/>
    <w:rsid w:val="00552322"/>
    <w:rsid w:val="005528CE"/>
    <w:rsid w:val="00552DAE"/>
    <w:rsid w:val="00552E76"/>
    <w:rsid w:val="00552FF2"/>
    <w:rsid w:val="005533B0"/>
    <w:rsid w:val="00553B2B"/>
    <w:rsid w:val="005544A4"/>
    <w:rsid w:val="0055479A"/>
    <w:rsid w:val="005554C3"/>
    <w:rsid w:val="00555ADB"/>
    <w:rsid w:val="00555EC4"/>
    <w:rsid w:val="005575B8"/>
    <w:rsid w:val="005603F9"/>
    <w:rsid w:val="0056074B"/>
    <w:rsid w:val="00560999"/>
    <w:rsid w:val="00561710"/>
    <w:rsid w:val="0056252C"/>
    <w:rsid w:val="005626B7"/>
    <w:rsid w:val="00562A6A"/>
    <w:rsid w:val="00562B16"/>
    <w:rsid w:val="00562BD7"/>
    <w:rsid w:val="005632A8"/>
    <w:rsid w:val="0056366D"/>
    <w:rsid w:val="00563969"/>
    <w:rsid w:val="0056412E"/>
    <w:rsid w:val="00564E11"/>
    <w:rsid w:val="005666C6"/>
    <w:rsid w:val="00567014"/>
    <w:rsid w:val="005676AA"/>
    <w:rsid w:val="005676E4"/>
    <w:rsid w:val="00570966"/>
    <w:rsid w:val="005711F4"/>
    <w:rsid w:val="005714C7"/>
    <w:rsid w:val="00571933"/>
    <w:rsid w:val="00572280"/>
    <w:rsid w:val="005726CE"/>
    <w:rsid w:val="00572EC2"/>
    <w:rsid w:val="00573025"/>
    <w:rsid w:val="00573052"/>
    <w:rsid w:val="0057313C"/>
    <w:rsid w:val="00573477"/>
    <w:rsid w:val="00573478"/>
    <w:rsid w:val="00573987"/>
    <w:rsid w:val="005739DF"/>
    <w:rsid w:val="0057446A"/>
    <w:rsid w:val="005745D7"/>
    <w:rsid w:val="00574E10"/>
    <w:rsid w:val="00575011"/>
    <w:rsid w:val="00575636"/>
    <w:rsid w:val="00575DDC"/>
    <w:rsid w:val="00576993"/>
    <w:rsid w:val="00576E1C"/>
    <w:rsid w:val="00577135"/>
    <w:rsid w:val="00577DC2"/>
    <w:rsid w:val="00582702"/>
    <w:rsid w:val="00582BE8"/>
    <w:rsid w:val="00582E69"/>
    <w:rsid w:val="00583055"/>
    <w:rsid w:val="0058334B"/>
    <w:rsid w:val="0058335D"/>
    <w:rsid w:val="005837A2"/>
    <w:rsid w:val="00583FCE"/>
    <w:rsid w:val="00584056"/>
    <w:rsid w:val="005847B3"/>
    <w:rsid w:val="00584DEB"/>
    <w:rsid w:val="005852F0"/>
    <w:rsid w:val="0058569F"/>
    <w:rsid w:val="005862EF"/>
    <w:rsid w:val="005866E1"/>
    <w:rsid w:val="005869B5"/>
    <w:rsid w:val="00586AB5"/>
    <w:rsid w:val="00586BB6"/>
    <w:rsid w:val="0058739E"/>
    <w:rsid w:val="005875F5"/>
    <w:rsid w:val="0059023C"/>
    <w:rsid w:val="00590A3F"/>
    <w:rsid w:val="00590D33"/>
    <w:rsid w:val="00591FDF"/>
    <w:rsid w:val="0059283B"/>
    <w:rsid w:val="00592866"/>
    <w:rsid w:val="005936ED"/>
    <w:rsid w:val="0059398D"/>
    <w:rsid w:val="00593AB9"/>
    <w:rsid w:val="00593C48"/>
    <w:rsid w:val="00593D87"/>
    <w:rsid w:val="00593E11"/>
    <w:rsid w:val="005941FE"/>
    <w:rsid w:val="0059442C"/>
    <w:rsid w:val="00594666"/>
    <w:rsid w:val="005948F4"/>
    <w:rsid w:val="00595362"/>
    <w:rsid w:val="00595655"/>
    <w:rsid w:val="00595B04"/>
    <w:rsid w:val="00595BDD"/>
    <w:rsid w:val="00595E2C"/>
    <w:rsid w:val="00595EE4"/>
    <w:rsid w:val="005961C9"/>
    <w:rsid w:val="00596572"/>
    <w:rsid w:val="00597983"/>
    <w:rsid w:val="00597B87"/>
    <w:rsid w:val="005A022D"/>
    <w:rsid w:val="005A03B7"/>
    <w:rsid w:val="005A0427"/>
    <w:rsid w:val="005A0BD9"/>
    <w:rsid w:val="005A0D25"/>
    <w:rsid w:val="005A1CA0"/>
    <w:rsid w:val="005A1CE8"/>
    <w:rsid w:val="005A227B"/>
    <w:rsid w:val="005A2A7C"/>
    <w:rsid w:val="005A2EF5"/>
    <w:rsid w:val="005A4D6B"/>
    <w:rsid w:val="005A5154"/>
    <w:rsid w:val="005A524C"/>
    <w:rsid w:val="005A5868"/>
    <w:rsid w:val="005A5C16"/>
    <w:rsid w:val="005A669A"/>
    <w:rsid w:val="005A6A25"/>
    <w:rsid w:val="005A7440"/>
    <w:rsid w:val="005A75D9"/>
    <w:rsid w:val="005A794E"/>
    <w:rsid w:val="005B00A6"/>
    <w:rsid w:val="005B01FE"/>
    <w:rsid w:val="005B0412"/>
    <w:rsid w:val="005B1E1F"/>
    <w:rsid w:val="005B2326"/>
    <w:rsid w:val="005B25AF"/>
    <w:rsid w:val="005B3196"/>
    <w:rsid w:val="005B389E"/>
    <w:rsid w:val="005B3A19"/>
    <w:rsid w:val="005B3B30"/>
    <w:rsid w:val="005B3B5C"/>
    <w:rsid w:val="005B3F02"/>
    <w:rsid w:val="005B3F0C"/>
    <w:rsid w:val="005B3F0E"/>
    <w:rsid w:val="005B424F"/>
    <w:rsid w:val="005B453A"/>
    <w:rsid w:val="005B463C"/>
    <w:rsid w:val="005B5434"/>
    <w:rsid w:val="005B5643"/>
    <w:rsid w:val="005B5D07"/>
    <w:rsid w:val="005B5E35"/>
    <w:rsid w:val="005B60CE"/>
    <w:rsid w:val="005B64B8"/>
    <w:rsid w:val="005B65BE"/>
    <w:rsid w:val="005B7382"/>
    <w:rsid w:val="005B752E"/>
    <w:rsid w:val="005C0666"/>
    <w:rsid w:val="005C12B6"/>
    <w:rsid w:val="005C174F"/>
    <w:rsid w:val="005C18A3"/>
    <w:rsid w:val="005C2625"/>
    <w:rsid w:val="005C267D"/>
    <w:rsid w:val="005C3319"/>
    <w:rsid w:val="005C3741"/>
    <w:rsid w:val="005C384E"/>
    <w:rsid w:val="005C3BEB"/>
    <w:rsid w:val="005C3D3F"/>
    <w:rsid w:val="005C4EEE"/>
    <w:rsid w:val="005C4F73"/>
    <w:rsid w:val="005C4F7C"/>
    <w:rsid w:val="005C566B"/>
    <w:rsid w:val="005C5720"/>
    <w:rsid w:val="005C5D3A"/>
    <w:rsid w:val="005C5F6E"/>
    <w:rsid w:val="005C63B8"/>
    <w:rsid w:val="005C6454"/>
    <w:rsid w:val="005C65A4"/>
    <w:rsid w:val="005C7505"/>
    <w:rsid w:val="005D106B"/>
    <w:rsid w:val="005D248A"/>
    <w:rsid w:val="005D2B49"/>
    <w:rsid w:val="005D2B6D"/>
    <w:rsid w:val="005D2C06"/>
    <w:rsid w:val="005D3567"/>
    <w:rsid w:val="005D3629"/>
    <w:rsid w:val="005D415F"/>
    <w:rsid w:val="005D467D"/>
    <w:rsid w:val="005D5261"/>
    <w:rsid w:val="005D52FA"/>
    <w:rsid w:val="005D5411"/>
    <w:rsid w:val="005D54C5"/>
    <w:rsid w:val="005D7529"/>
    <w:rsid w:val="005D7D4E"/>
    <w:rsid w:val="005D7E3A"/>
    <w:rsid w:val="005E0822"/>
    <w:rsid w:val="005E0A76"/>
    <w:rsid w:val="005E0FA5"/>
    <w:rsid w:val="005E130E"/>
    <w:rsid w:val="005E1403"/>
    <w:rsid w:val="005E1517"/>
    <w:rsid w:val="005E204E"/>
    <w:rsid w:val="005E22CC"/>
    <w:rsid w:val="005E2FB6"/>
    <w:rsid w:val="005E3593"/>
    <w:rsid w:val="005E3D41"/>
    <w:rsid w:val="005E4D88"/>
    <w:rsid w:val="005E4E91"/>
    <w:rsid w:val="005E51C1"/>
    <w:rsid w:val="005E561A"/>
    <w:rsid w:val="005E6214"/>
    <w:rsid w:val="005E6308"/>
    <w:rsid w:val="005E634E"/>
    <w:rsid w:val="005E6587"/>
    <w:rsid w:val="005E681F"/>
    <w:rsid w:val="005E7001"/>
    <w:rsid w:val="005E7EBE"/>
    <w:rsid w:val="005F0317"/>
    <w:rsid w:val="005F035F"/>
    <w:rsid w:val="005F03F0"/>
    <w:rsid w:val="005F0CA5"/>
    <w:rsid w:val="005F0D87"/>
    <w:rsid w:val="005F110C"/>
    <w:rsid w:val="005F18BA"/>
    <w:rsid w:val="005F2444"/>
    <w:rsid w:val="005F3E6B"/>
    <w:rsid w:val="005F4C73"/>
    <w:rsid w:val="005F511D"/>
    <w:rsid w:val="005F514C"/>
    <w:rsid w:val="005F6CA0"/>
    <w:rsid w:val="005F6D48"/>
    <w:rsid w:val="005F73F7"/>
    <w:rsid w:val="005F7597"/>
    <w:rsid w:val="005F791C"/>
    <w:rsid w:val="00600653"/>
    <w:rsid w:val="00600A87"/>
    <w:rsid w:val="00600DBC"/>
    <w:rsid w:val="0060151A"/>
    <w:rsid w:val="00601644"/>
    <w:rsid w:val="00602153"/>
    <w:rsid w:val="0060217F"/>
    <w:rsid w:val="0060227B"/>
    <w:rsid w:val="00602667"/>
    <w:rsid w:val="00602CFD"/>
    <w:rsid w:val="00604268"/>
    <w:rsid w:val="00604933"/>
    <w:rsid w:val="00604B70"/>
    <w:rsid w:val="00604BF9"/>
    <w:rsid w:val="00604C85"/>
    <w:rsid w:val="00605580"/>
    <w:rsid w:val="006058D0"/>
    <w:rsid w:val="00605ECC"/>
    <w:rsid w:val="0060635B"/>
    <w:rsid w:val="00606803"/>
    <w:rsid w:val="00606AB2"/>
    <w:rsid w:val="00606B70"/>
    <w:rsid w:val="00606B89"/>
    <w:rsid w:val="0060724D"/>
    <w:rsid w:val="006101F3"/>
    <w:rsid w:val="00610287"/>
    <w:rsid w:val="00610BEB"/>
    <w:rsid w:val="00610FDD"/>
    <w:rsid w:val="006114AD"/>
    <w:rsid w:val="006115A0"/>
    <w:rsid w:val="006119B4"/>
    <w:rsid w:val="00611B39"/>
    <w:rsid w:val="00611C85"/>
    <w:rsid w:val="00612392"/>
    <w:rsid w:val="006128F9"/>
    <w:rsid w:val="00612C17"/>
    <w:rsid w:val="00612CD7"/>
    <w:rsid w:val="00613196"/>
    <w:rsid w:val="006133CD"/>
    <w:rsid w:val="006136E1"/>
    <w:rsid w:val="006137CC"/>
    <w:rsid w:val="00614070"/>
    <w:rsid w:val="00614141"/>
    <w:rsid w:val="00614AD1"/>
    <w:rsid w:val="00614B3A"/>
    <w:rsid w:val="00614EC0"/>
    <w:rsid w:val="00615DD3"/>
    <w:rsid w:val="0061622E"/>
    <w:rsid w:val="00617144"/>
    <w:rsid w:val="0061714B"/>
    <w:rsid w:val="006174D6"/>
    <w:rsid w:val="006177B7"/>
    <w:rsid w:val="0061780D"/>
    <w:rsid w:val="0061795D"/>
    <w:rsid w:val="00620C31"/>
    <w:rsid w:val="00620C4A"/>
    <w:rsid w:val="00621F75"/>
    <w:rsid w:val="00621FE6"/>
    <w:rsid w:val="0062204B"/>
    <w:rsid w:val="006223BE"/>
    <w:rsid w:val="00622F84"/>
    <w:rsid w:val="0062359F"/>
    <w:rsid w:val="00623713"/>
    <w:rsid w:val="00623954"/>
    <w:rsid w:val="00623F4A"/>
    <w:rsid w:val="00624F87"/>
    <w:rsid w:val="006252D7"/>
    <w:rsid w:val="0062535D"/>
    <w:rsid w:val="00625763"/>
    <w:rsid w:val="00626769"/>
    <w:rsid w:val="00626B89"/>
    <w:rsid w:val="00627CE7"/>
    <w:rsid w:val="00630423"/>
    <w:rsid w:val="0063063E"/>
    <w:rsid w:val="006306CA"/>
    <w:rsid w:val="006309A6"/>
    <w:rsid w:val="00631242"/>
    <w:rsid w:val="00631262"/>
    <w:rsid w:val="00631EA8"/>
    <w:rsid w:val="00632519"/>
    <w:rsid w:val="0063255D"/>
    <w:rsid w:val="00632AD0"/>
    <w:rsid w:val="00633985"/>
    <w:rsid w:val="00633B70"/>
    <w:rsid w:val="00633D4D"/>
    <w:rsid w:val="0063403E"/>
    <w:rsid w:val="00634558"/>
    <w:rsid w:val="006353FC"/>
    <w:rsid w:val="00635684"/>
    <w:rsid w:val="00635B7F"/>
    <w:rsid w:val="006363CB"/>
    <w:rsid w:val="00636771"/>
    <w:rsid w:val="00636E1C"/>
    <w:rsid w:val="00636F5D"/>
    <w:rsid w:val="00637035"/>
    <w:rsid w:val="006375ED"/>
    <w:rsid w:val="00637DA9"/>
    <w:rsid w:val="00637DEE"/>
    <w:rsid w:val="00637FA3"/>
    <w:rsid w:val="0064059D"/>
    <w:rsid w:val="0064203C"/>
    <w:rsid w:val="0064261A"/>
    <w:rsid w:val="00642AB9"/>
    <w:rsid w:val="00642CDB"/>
    <w:rsid w:val="006433FB"/>
    <w:rsid w:val="00643852"/>
    <w:rsid w:val="00643C95"/>
    <w:rsid w:val="006444A5"/>
    <w:rsid w:val="00645238"/>
    <w:rsid w:val="006458D0"/>
    <w:rsid w:val="00645C96"/>
    <w:rsid w:val="00646790"/>
    <w:rsid w:val="00646FA2"/>
    <w:rsid w:val="0064708D"/>
    <w:rsid w:val="006474F7"/>
    <w:rsid w:val="00647664"/>
    <w:rsid w:val="00647FF9"/>
    <w:rsid w:val="006502BB"/>
    <w:rsid w:val="00650816"/>
    <w:rsid w:val="00651690"/>
    <w:rsid w:val="006517C4"/>
    <w:rsid w:val="00651C70"/>
    <w:rsid w:val="00651DE3"/>
    <w:rsid w:val="006527CC"/>
    <w:rsid w:val="0065282F"/>
    <w:rsid w:val="00652AA9"/>
    <w:rsid w:val="00652B0E"/>
    <w:rsid w:val="0065300D"/>
    <w:rsid w:val="006531E4"/>
    <w:rsid w:val="006531EB"/>
    <w:rsid w:val="006535F8"/>
    <w:rsid w:val="00653917"/>
    <w:rsid w:val="006541B1"/>
    <w:rsid w:val="006542AB"/>
    <w:rsid w:val="00654589"/>
    <w:rsid w:val="006545BE"/>
    <w:rsid w:val="00654712"/>
    <w:rsid w:val="00654800"/>
    <w:rsid w:val="00654963"/>
    <w:rsid w:val="00655C50"/>
    <w:rsid w:val="00656485"/>
    <w:rsid w:val="006564CE"/>
    <w:rsid w:val="00656D1F"/>
    <w:rsid w:val="006607B8"/>
    <w:rsid w:val="00660CD0"/>
    <w:rsid w:val="00660E5C"/>
    <w:rsid w:val="0066132E"/>
    <w:rsid w:val="006615D1"/>
    <w:rsid w:val="00661995"/>
    <w:rsid w:val="00662709"/>
    <w:rsid w:val="00662DC8"/>
    <w:rsid w:val="00663156"/>
    <w:rsid w:val="00663187"/>
    <w:rsid w:val="00663403"/>
    <w:rsid w:val="00663870"/>
    <w:rsid w:val="00664B99"/>
    <w:rsid w:val="00665851"/>
    <w:rsid w:val="00665932"/>
    <w:rsid w:val="00665B98"/>
    <w:rsid w:val="0066634E"/>
    <w:rsid w:val="006663A1"/>
    <w:rsid w:val="0066659B"/>
    <w:rsid w:val="006674BA"/>
    <w:rsid w:val="0066758A"/>
    <w:rsid w:val="00667959"/>
    <w:rsid w:val="00667D62"/>
    <w:rsid w:val="0067062A"/>
    <w:rsid w:val="00673DE3"/>
    <w:rsid w:val="00675148"/>
    <w:rsid w:val="00675213"/>
    <w:rsid w:val="00675214"/>
    <w:rsid w:val="00675316"/>
    <w:rsid w:val="006755A1"/>
    <w:rsid w:val="0067567B"/>
    <w:rsid w:val="006756DC"/>
    <w:rsid w:val="00675DEA"/>
    <w:rsid w:val="00675DFF"/>
    <w:rsid w:val="006766A6"/>
    <w:rsid w:val="00676B99"/>
    <w:rsid w:val="00676D24"/>
    <w:rsid w:val="00676F53"/>
    <w:rsid w:val="00677A77"/>
    <w:rsid w:val="00677F95"/>
    <w:rsid w:val="006805AF"/>
    <w:rsid w:val="00680849"/>
    <w:rsid w:val="006818DD"/>
    <w:rsid w:val="006820DB"/>
    <w:rsid w:val="00682246"/>
    <w:rsid w:val="006844A3"/>
    <w:rsid w:val="00684F23"/>
    <w:rsid w:val="0068584A"/>
    <w:rsid w:val="00685E09"/>
    <w:rsid w:val="0068628E"/>
    <w:rsid w:val="00686F4D"/>
    <w:rsid w:val="00686FA2"/>
    <w:rsid w:val="0068718F"/>
    <w:rsid w:val="006875E5"/>
    <w:rsid w:val="00687851"/>
    <w:rsid w:val="00687991"/>
    <w:rsid w:val="00687BD1"/>
    <w:rsid w:val="00687C5F"/>
    <w:rsid w:val="0069045F"/>
    <w:rsid w:val="006906D3"/>
    <w:rsid w:val="00690872"/>
    <w:rsid w:val="00691BB8"/>
    <w:rsid w:val="00691C03"/>
    <w:rsid w:val="00691C09"/>
    <w:rsid w:val="00691E0E"/>
    <w:rsid w:val="00691EFE"/>
    <w:rsid w:val="0069202A"/>
    <w:rsid w:val="00692322"/>
    <w:rsid w:val="006929AD"/>
    <w:rsid w:val="00692B25"/>
    <w:rsid w:val="0069333F"/>
    <w:rsid w:val="0069341E"/>
    <w:rsid w:val="006935BA"/>
    <w:rsid w:val="00693765"/>
    <w:rsid w:val="00694FEA"/>
    <w:rsid w:val="00695356"/>
    <w:rsid w:val="00695C18"/>
    <w:rsid w:val="00695E07"/>
    <w:rsid w:val="006969EE"/>
    <w:rsid w:val="0069718F"/>
    <w:rsid w:val="00697321"/>
    <w:rsid w:val="00697ABB"/>
    <w:rsid w:val="006A000A"/>
    <w:rsid w:val="006A0243"/>
    <w:rsid w:val="006A0C6E"/>
    <w:rsid w:val="006A1F45"/>
    <w:rsid w:val="006A2C1F"/>
    <w:rsid w:val="006A3B14"/>
    <w:rsid w:val="006A3BA4"/>
    <w:rsid w:val="006A3C9C"/>
    <w:rsid w:val="006A3CF0"/>
    <w:rsid w:val="006A3F15"/>
    <w:rsid w:val="006A42C9"/>
    <w:rsid w:val="006A4535"/>
    <w:rsid w:val="006A5307"/>
    <w:rsid w:val="006A5914"/>
    <w:rsid w:val="006A5A69"/>
    <w:rsid w:val="006A6355"/>
    <w:rsid w:val="006A643A"/>
    <w:rsid w:val="006A6A23"/>
    <w:rsid w:val="006A6E13"/>
    <w:rsid w:val="006A7470"/>
    <w:rsid w:val="006A7F3F"/>
    <w:rsid w:val="006B185B"/>
    <w:rsid w:val="006B1A63"/>
    <w:rsid w:val="006B1B27"/>
    <w:rsid w:val="006B205B"/>
    <w:rsid w:val="006B20CA"/>
    <w:rsid w:val="006B27C6"/>
    <w:rsid w:val="006B2C05"/>
    <w:rsid w:val="006B3074"/>
    <w:rsid w:val="006B3B4E"/>
    <w:rsid w:val="006B3DBE"/>
    <w:rsid w:val="006B4A79"/>
    <w:rsid w:val="006B4CD1"/>
    <w:rsid w:val="006B578D"/>
    <w:rsid w:val="006B5A0D"/>
    <w:rsid w:val="006B6237"/>
    <w:rsid w:val="006C0AEE"/>
    <w:rsid w:val="006C0AFC"/>
    <w:rsid w:val="006C0EA5"/>
    <w:rsid w:val="006C1D5E"/>
    <w:rsid w:val="006C2106"/>
    <w:rsid w:val="006C214D"/>
    <w:rsid w:val="006C23EF"/>
    <w:rsid w:val="006C2C58"/>
    <w:rsid w:val="006C33BC"/>
    <w:rsid w:val="006C3D51"/>
    <w:rsid w:val="006C3DFB"/>
    <w:rsid w:val="006C447D"/>
    <w:rsid w:val="006C44F2"/>
    <w:rsid w:val="006C47AE"/>
    <w:rsid w:val="006C4B99"/>
    <w:rsid w:val="006C4BBB"/>
    <w:rsid w:val="006C4C16"/>
    <w:rsid w:val="006C521C"/>
    <w:rsid w:val="006C588C"/>
    <w:rsid w:val="006C59BC"/>
    <w:rsid w:val="006C613A"/>
    <w:rsid w:val="006C72EE"/>
    <w:rsid w:val="006C7D49"/>
    <w:rsid w:val="006D0014"/>
    <w:rsid w:val="006D01D9"/>
    <w:rsid w:val="006D0516"/>
    <w:rsid w:val="006D06A6"/>
    <w:rsid w:val="006D1280"/>
    <w:rsid w:val="006D1981"/>
    <w:rsid w:val="006D1A6C"/>
    <w:rsid w:val="006D1AFB"/>
    <w:rsid w:val="006D28FE"/>
    <w:rsid w:val="006D323A"/>
    <w:rsid w:val="006D3C2F"/>
    <w:rsid w:val="006D4C06"/>
    <w:rsid w:val="006D4CFB"/>
    <w:rsid w:val="006D5926"/>
    <w:rsid w:val="006D5B99"/>
    <w:rsid w:val="006D6628"/>
    <w:rsid w:val="006D7016"/>
    <w:rsid w:val="006D72E0"/>
    <w:rsid w:val="006D7352"/>
    <w:rsid w:val="006D7C0D"/>
    <w:rsid w:val="006E0E0B"/>
    <w:rsid w:val="006E0E44"/>
    <w:rsid w:val="006E1D58"/>
    <w:rsid w:val="006E24DD"/>
    <w:rsid w:val="006E290B"/>
    <w:rsid w:val="006E2926"/>
    <w:rsid w:val="006E3237"/>
    <w:rsid w:val="006E3538"/>
    <w:rsid w:val="006E3684"/>
    <w:rsid w:val="006E4C75"/>
    <w:rsid w:val="006E4DA2"/>
    <w:rsid w:val="006E4DDD"/>
    <w:rsid w:val="006E5579"/>
    <w:rsid w:val="006E5AE3"/>
    <w:rsid w:val="006E5C29"/>
    <w:rsid w:val="006E5ECB"/>
    <w:rsid w:val="006E606B"/>
    <w:rsid w:val="006E60FB"/>
    <w:rsid w:val="006E6167"/>
    <w:rsid w:val="006E67BB"/>
    <w:rsid w:val="006E68B0"/>
    <w:rsid w:val="006E6B85"/>
    <w:rsid w:val="006E6CB1"/>
    <w:rsid w:val="006E7670"/>
    <w:rsid w:val="006E7A3A"/>
    <w:rsid w:val="006E7CB6"/>
    <w:rsid w:val="006F0F11"/>
    <w:rsid w:val="006F1153"/>
    <w:rsid w:val="006F1848"/>
    <w:rsid w:val="006F1B79"/>
    <w:rsid w:val="006F1CBD"/>
    <w:rsid w:val="006F2428"/>
    <w:rsid w:val="006F24B1"/>
    <w:rsid w:val="006F2B9D"/>
    <w:rsid w:val="006F3B90"/>
    <w:rsid w:val="006F410F"/>
    <w:rsid w:val="006F4230"/>
    <w:rsid w:val="006F45C8"/>
    <w:rsid w:val="006F4D7C"/>
    <w:rsid w:val="006F5321"/>
    <w:rsid w:val="006F5C98"/>
    <w:rsid w:val="006F5DE7"/>
    <w:rsid w:val="006F6299"/>
    <w:rsid w:val="006F630E"/>
    <w:rsid w:val="006F6472"/>
    <w:rsid w:val="006F6D27"/>
    <w:rsid w:val="006F7903"/>
    <w:rsid w:val="0070039D"/>
    <w:rsid w:val="00700444"/>
    <w:rsid w:val="00700A10"/>
    <w:rsid w:val="00700A68"/>
    <w:rsid w:val="007011B9"/>
    <w:rsid w:val="00701382"/>
    <w:rsid w:val="00701533"/>
    <w:rsid w:val="00701827"/>
    <w:rsid w:val="00701D72"/>
    <w:rsid w:val="00702B3E"/>
    <w:rsid w:val="007037B9"/>
    <w:rsid w:val="00703A6B"/>
    <w:rsid w:val="007045B3"/>
    <w:rsid w:val="00704C38"/>
    <w:rsid w:val="00705736"/>
    <w:rsid w:val="00705B03"/>
    <w:rsid w:val="00706CA7"/>
    <w:rsid w:val="00706EC3"/>
    <w:rsid w:val="0070773E"/>
    <w:rsid w:val="007079BF"/>
    <w:rsid w:val="00707E2D"/>
    <w:rsid w:val="007109AD"/>
    <w:rsid w:val="00710CF2"/>
    <w:rsid w:val="00711026"/>
    <w:rsid w:val="00711F9A"/>
    <w:rsid w:val="007129CC"/>
    <w:rsid w:val="00712B80"/>
    <w:rsid w:val="007139CA"/>
    <w:rsid w:val="00713D01"/>
    <w:rsid w:val="007148AA"/>
    <w:rsid w:val="00714CD4"/>
    <w:rsid w:val="00715105"/>
    <w:rsid w:val="007152A0"/>
    <w:rsid w:val="00715936"/>
    <w:rsid w:val="007162E7"/>
    <w:rsid w:val="00716F4A"/>
    <w:rsid w:val="00717089"/>
    <w:rsid w:val="00717633"/>
    <w:rsid w:val="00717F72"/>
    <w:rsid w:val="007204DA"/>
    <w:rsid w:val="0072072C"/>
    <w:rsid w:val="0072084B"/>
    <w:rsid w:val="00720AEB"/>
    <w:rsid w:val="00721549"/>
    <w:rsid w:val="007216BE"/>
    <w:rsid w:val="0072179D"/>
    <w:rsid w:val="00721AB9"/>
    <w:rsid w:val="00722079"/>
    <w:rsid w:val="00722ED6"/>
    <w:rsid w:val="00723200"/>
    <w:rsid w:val="00723A77"/>
    <w:rsid w:val="00723B0A"/>
    <w:rsid w:val="00724129"/>
    <w:rsid w:val="007248DD"/>
    <w:rsid w:val="00724975"/>
    <w:rsid w:val="007255D5"/>
    <w:rsid w:val="00725A3F"/>
    <w:rsid w:val="007263EB"/>
    <w:rsid w:val="00726DC2"/>
    <w:rsid w:val="00726E9A"/>
    <w:rsid w:val="00727051"/>
    <w:rsid w:val="007270A6"/>
    <w:rsid w:val="007275CA"/>
    <w:rsid w:val="00730998"/>
    <w:rsid w:val="00730AAC"/>
    <w:rsid w:val="00730AC1"/>
    <w:rsid w:val="00730B02"/>
    <w:rsid w:val="007310A4"/>
    <w:rsid w:val="007318A5"/>
    <w:rsid w:val="00731AF2"/>
    <w:rsid w:val="00731B4C"/>
    <w:rsid w:val="00731C18"/>
    <w:rsid w:val="00731CBC"/>
    <w:rsid w:val="00732150"/>
    <w:rsid w:val="0073322D"/>
    <w:rsid w:val="0073378A"/>
    <w:rsid w:val="00733871"/>
    <w:rsid w:val="00733BFF"/>
    <w:rsid w:val="00733C1E"/>
    <w:rsid w:val="007342EE"/>
    <w:rsid w:val="00734661"/>
    <w:rsid w:val="00734CA9"/>
    <w:rsid w:val="00735761"/>
    <w:rsid w:val="00735ADF"/>
    <w:rsid w:val="00736811"/>
    <w:rsid w:val="007368D2"/>
    <w:rsid w:val="007369BB"/>
    <w:rsid w:val="00736A41"/>
    <w:rsid w:val="00736B47"/>
    <w:rsid w:val="00736BE3"/>
    <w:rsid w:val="007370C4"/>
    <w:rsid w:val="00737284"/>
    <w:rsid w:val="007374CA"/>
    <w:rsid w:val="007400E0"/>
    <w:rsid w:val="0074015F"/>
    <w:rsid w:val="0074100E"/>
    <w:rsid w:val="007413AA"/>
    <w:rsid w:val="00741D6B"/>
    <w:rsid w:val="00742BBB"/>
    <w:rsid w:val="00742C26"/>
    <w:rsid w:val="00742E57"/>
    <w:rsid w:val="00742ED4"/>
    <w:rsid w:val="00743280"/>
    <w:rsid w:val="00744744"/>
    <w:rsid w:val="007450A4"/>
    <w:rsid w:val="00745187"/>
    <w:rsid w:val="007455F3"/>
    <w:rsid w:val="00745856"/>
    <w:rsid w:val="00745B82"/>
    <w:rsid w:val="00745B83"/>
    <w:rsid w:val="0074680E"/>
    <w:rsid w:val="007471A3"/>
    <w:rsid w:val="00750339"/>
    <w:rsid w:val="00750A46"/>
    <w:rsid w:val="00751BC5"/>
    <w:rsid w:val="00751FF6"/>
    <w:rsid w:val="0075232E"/>
    <w:rsid w:val="00752F5F"/>
    <w:rsid w:val="00753187"/>
    <w:rsid w:val="00753BD3"/>
    <w:rsid w:val="00754F01"/>
    <w:rsid w:val="007552B3"/>
    <w:rsid w:val="00755357"/>
    <w:rsid w:val="007558C8"/>
    <w:rsid w:val="00755A97"/>
    <w:rsid w:val="00756E88"/>
    <w:rsid w:val="007570D6"/>
    <w:rsid w:val="0075762D"/>
    <w:rsid w:val="00757B07"/>
    <w:rsid w:val="00757F2B"/>
    <w:rsid w:val="00760190"/>
    <w:rsid w:val="007603F4"/>
    <w:rsid w:val="00760BEB"/>
    <w:rsid w:val="00762132"/>
    <w:rsid w:val="00762BB6"/>
    <w:rsid w:val="00762D59"/>
    <w:rsid w:val="00762D9B"/>
    <w:rsid w:val="007636B6"/>
    <w:rsid w:val="00763A32"/>
    <w:rsid w:val="00764053"/>
    <w:rsid w:val="00764171"/>
    <w:rsid w:val="00764329"/>
    <w:rsid w:val="00764D7C"/>
    <w:rsid w:val="00765672"/>
    <w:rsid w:val="007656B0"/>
    <w:rsid w:val="007664A4"/>
    <w:rsid w:val="00766D2E"/>
    <w:rsid w:val="00766DEB"/>
    <w:rsid w:val="00767279"/>
    <w:rsid w:val="00770286"/>
    <w:rsid w:val="00770700"/>
    <w:rsid w:val="007707AA"/>
    <w:rsid w:val="00770918"/>
    <w:rsid w:val="00770DDE"/>
    <w:rsid w:val="007712E8"/>
    <w:rsid w:val="007715EB"/>
    <w:rsid w:val="00771A96"/>
    <w:rsid w:val="00771B51"/>
    <w:rsid w:val="00771F4F"/>
    <w:rsid w:val="007722E4"/>
    <w:rsid w:val="0077282E"/>
    <w:rsid w:val="00773053"/>
    <w:rsid w:val="00773BA9"/>
    <w:rsid w:val="00773C87"/>
    <w:rsid w:val="00775125"/>
    <w:rsid w:val="00775904"/>
    <w:rsid w:val="00775BA6"/>
    <w:rsid w:val="00775E37"/>
    <w:rsid w:val="00775E73"/>
    <w:rsid w:val="0077614A"/>
    <w:rsid w:val="00776311"/>
    <w:rsid w:val="007766E4"/>
    <w:rsid w:val="00776708"/>
    <w:rsid w:val="00776F72"/>
    <w:rsid w:val="00777211"/>
    <w:rsid w:val="007779E1"/>
    <w:rsid w:val="00777CF8"/>
    <w:rsid w:val="007800F0"/>
    <w:rsid w:val="007801F5"/>
    <w:rsid w:val="007805BE"/>
    <w:rsid w:val="0078069C"/>
    <w:rsid w:val="00780B9E"/>
    <w:rsid w:val="00780C38"/>
    <w:rsid w:val="00782B4C"/>
    <w:rsid w:val="00782D9C"/>
    <w:rsid w:val="00782DF7"/>
    <w:rsid w:val="00784186"/>
    <w:rsid w:val="007845F9"/>
    <w:rsid w:val="00784724"/>
    <w:rsid w:val="00784ABA"/>
    <w:rsid w:val="00784F7A"/>
    <w:rsid w:val="00785558"/>
    <w:rsid w:val="007858DD"/>
    <w:rsid w:val="00787FCE"/>
    <w:rsid w:val="00790726"/>
    <w:rsid w:val="00790891"/>
    <w:rsid w:val="00790ACF"/>
    <w:rsid w:val="00790C0B"/>
    <w:rsid w:val="00790E22"/>
    <w:rsid w:val="00791130"/>
    <w:rsid w:val="00791ADC"/>
    <w:rsid w:val="00791CDD"/>
    <w:rsid w:val="007929C3"/>
    <w:rsid w:val="00793160"/>
    <w:rsid w:val="00793E50"/>
    <w:rsid w:val="00794A2D"/>
    <w:rsid w:val="00794AD6"/>
    <w:rsid w:val="00794EFE"/>
    <w:rsid w:val="007956C3"/>
    <w:rsid w:val="0079589A"/>
    <w:rsid w:val="0079656C"/>
    <w:rsid w:val="00797955"/>
    <w:rsid w:val="007A0248"/>
    <w:rsid w:val="007A05E0"/>
    <w:rsid w:val="007A1221"/>
    <w:rsid w:val="007A123D"/>
    <w:rsid w:val="007A1420"/>
    <w:rsid w:val="007A185F"/>
    <w:rsid w:val="007A1F5B"/>
    <w:rsid w:val="007A2521"/>
    <w:rsid w:val="007A26FC"/>
    <w:rsid w:val="007A2DD5"/>
    <w:rsid w:val="007A2E5A"/>
    <w:rsid w:val="007A3F4F"/>
    <w:rsid w:val="007A4F57"/>
    <w:rsid w:val="007A505B"/>
    <w:rsid w:val="007A5071"/>
    <w:rsid w:val="007A50DF"/>
    <w:rsid w:val="007A5484"/>
    <w:rsid w:val="007A54A7"/>
    <w:rsid w:val="007A570A"/>
    <w:rsid w:val="007A5AF1"/>
    <w:rsid w:val="007A5FE8"/>
    <w:rsid w:val="007A60AD"/>
    <w:rsid w:val="007A67DE"/>
    <w:rsid w:val="007A7B1E"/>
    <w:rsid w:val="007B02AE"/>
    <w:rsid w:val="007B03EF"/>
    <w:rsid w:val="007B0AC9"/>
    <w:rsid w:val="007B0DD0"/>
    <w:rsid w:val="007B0FB5"/>
    <w:rsid w:val="007B107A"/>
    <w:rsid w:val="007B14B7"/>
    <w:rsid w:val="007B16AE"/>
    <w:rsid w:val="007B1B0D"/>
    <w:rsid w:val="007B234E"/>
    <w:rsid w:val="007B237F"/>
    <w:rsid w:val="007B23E5"/>
    <w:rsid w:val="007B2434"/>
    <w:rsid w:val="007B2AF1"/>
    <w:rsid w:val="007B3480"/>
    <w:rsid w:val="007B39C3"/>
    <w:rsid w:val="007B3AEF"/>
    <w:rsid w:val="007B4348"/>
    <w:rsid w:val="007B491A"/>
    <w:rsid w:val="007B4982"/>
    <w:rsid w:val="007B4BE9"/>
    <w:rsid w:val="007B513C"/>
    <w:rsid w:val="007B53BE"/>
    <w:rsid w:val="007B57A4"/>
    <w:rsid w:val="007B5C8F"/>
    <w:rsid w:val="007B6595"/>
    <w:rsid w:val="007B6599"/>
    <w:rsid w:val="007B6837"/>
    <w:rsid w:val="007B6AB9"/>
    <w:rsid w:val="007B6B00"/>
    <w:rsid w:val="007B6FF8"/>
    <w:rsid w:val="007B7805"/>
    <w:rsid w:val="007B7CEC"/>
    <w:rsid w:val="007C0B6B"/>
    <w:rsid w:val="007C14B2"/>
    <w:rsid w:val="007C178D"/>
    <w:rsid w:val="007C18F1"/>
    <w:rsid w:val="007C1AB9"/>
    <w:rsid w:val="007C1F3F"/>
    <w:rsid w:val="007C358B"/>
    <w:rsid w:val="007C3E30"/>
    <w:rsid w:val="007C4BDC"/>
    <w:rsid w:val="007C4DA5"/>
    <w:rsid w:val="007C4E17"/>
    <w:rsid w:val="007C5030"/>
    <w:rsid w:val="007C5308"/>
    <w:rsid w:val="007C553F"/>
    <w:rsid w:val="007C5F29"/>
    <w:rsid w:val="007C62E4"/>
    <w:rsid w:val="007C654D"/>
    <w:rsid w:val="007C6564"/>
    <w:rsid w:val="007C687A"/>
    <w:rsid w:val="007C693B"/>
    <w:rsid w:val="007C705E"/>
    <w:rsid w:val="007C735D"/>
    <w:rsid w:val="007C74E8"/>
    <w:rsid w:val="007D06CA"/>
    <w:rsid w:val="007D0820"/>
    <w:rsid w:val="007D1278"/>
    <w:rsid w:val="007D15AD"/>
    <w:rsid w:val="007D1B12"/>
    <w:rsid w:val="007D1F22"/>
    <w:rsid w:val="007D21DB"/>
    <w:rsid w:val="007D2489"/>
    <w:rsid w:val="007D282F"/>
    <w:rsid w:val="007D2BA5"/>
    <w:rsid w:val="007D3131"/>
    <w:rsid w:val="007D3A4E"/>
    <w:rsid w:val="007D3DC3"/>
    <w:rsid w:val="007D3E19"/>
    <w:rsid w:val="007D4640"/>
    <w:rsid w:val="007D4E7A"/>
    <w:rsid w:val="007D5711"/>
    <w:rsid w:val="007D6379"/>
    <w:rsid w:val="007D6561"/>
    <w:rsid w:val="007D72A5"/>
    <w:rsid w:val="007D7828"/>
    <w:rsid w:val="007E0C35"/>
    <w:rsid w:val="007E0D07"/>
    <w:rsid w:val="007E2299"/>
    <w:rsid w:val="007E2424"/>
    <w:rsid w:val="007E2B3C"/>
    <w:rsid w:val="007E2D4E"/>
    <w:rsid w:val="007E32D1"/>
    <w:rsid w:val="007E35E3"/>
    <w:rsid w:val="007E4EE3"/>
    <w:rsid w:val="007E53AE"/>
    <w:rsid w:val="007E5570"/>
    <w:rsid w:val="007E5C76"/>
    <w:rsid w:val="007E5D36"/>
    <w:rsid w:val="007E5F70"/>
    <w:rsid w:val="007E660C"/>
    <w:rsid w:val="007E6679"/>
    <w:rsid w:val="007E680A"/>
    <w:rsid w:val="007E6987"/>
    <w:rsid w:val="007E726A"/>
    <w:rsid w:val="007E7692"/>
    <w:rsid w:val="007E7AC6"/>
    <w:rsid w:val="007F0948"/>
    <w:rsid w:val="007F0D30"/>
    <w:rsid w:val="007F0F21"/>
    <w:rsid w:val="007F0FE4"/>
    <w:rsid w:val="007F10CC"/>
    <w:rsid w:val="007F13FD"/>
    <w:rsid w:val="007F1489"/>
    <w:rsid w:val="007F17FE"/>
    <w:rsid w:val="007F1F67"/>
    <w:rsid w:val="007F2A60"/>
    <w:rsid w:val="007F2DA0"/>
    <w:rsid w:val="007F3297"/>
    <w:rsid w:val="007F4220"/>
    <w:rsid w:val="007F43D1"/>
    <w:rsid w:val="007F46F2"/>
    <w:rsid w:val="007F4C23"/>
    <w:rsid w:val="007F51E2"/>
    <w:rsid w:val="007F565D"/>
    <w:rsid w:val="007F5E32"/>
    <w:rsid w:val="007F5F83"/>
    <w:rsid w:val="007F6019"/>
    <w:rsid w:val="007F6340"/>
    <w:rsid w:val="007F63D0"/>
    <w:rsid w:val="007F6D26"/>
    <w:rsid w:val="007F6FC7"/>
    <w:rsid w:val="007F762C"/>
    <w:rsid w:val="007F76E7"/>
    <w:rsid w:val="00800588"/>
    <w:rsid w:val="00800618"/>
    <w:rsid w:val="00800BFA"/>
    <w:rsid w:val="00800CF0"/>
    <w:rsid w:val="0080114E"/>
    <w:rsid w:val="008029B4"/>
    <w:rsid w:val="00802C98"/>
    <w:rsid w:val="00802F83"/>
    <w:rsid w:val="00802FE3"/>
    <w:rsid w:val="008035A3"/>
    <w:rsid w:val="00804649"/>
    <w:rsid w:val="00804B26"/>
    <w:rsid w:val="00804BA4"/>
    <w:rsid w:val="0080556D"/>
    <w:rsid w:val="0080556F"/>
    <w:rsid w:val="0080590E"/>
    <w:rsid w:val="0080636E"/>
    <w:rsid w:val="008067F6"/>
    <w:rsid w:val="00806895"/>
    <w:rsid w:val="008069A4"/>
    <w:rsid w:val="00806BDD"/>
    <w:rsid w:val="008073EF"/>
    <w:rsid w:val="008076AE"/>
    <w:rsid w:val="00807A0B"/>
    <w:rsid w:val="00807C06"/>
    <w:rsid w:val="00807F39"/>
    <w:rsid w:val="008108EE"/>
    <w:rsid w:val="00810983"/>
    <w:rsid w:val="008109D3"/>
    <w:rsid w:val="00811278"/>
    <w:rsid w:val="008115A1"/>
    <w:rsid w:val="00811F05"/>
    <w:rsid w:val="00812241"/>
    <w:rsid w:val="00812698"/>
    <w:rsid w:val="008126D5"/>
    <w:rsid w:val="0081289D"/>
    <w:rsid w:val="00813019"/>
    <w:rsid w:val="00813239"/>
    <w:rsid w:val="00813E8F"/>
    <w:rsid w:val="00814058"/>
    <w:rsid w:val="008142EF"/>
    <w:rsid w:val="008146D2"/>
    <w:rsid w:val="0081506F"/>
    <w:rsid w:val="00815CB0"/>
    <w:rsid w:val="00815D7B"/>
    <w:rsid w:val="00815DDC"/>
    <w:rsid w:val="00816130"/>
    <w:rsid w:val="00816DE0"/>
    <w:rsid w:val="00817003"/>
    <w:rsid w:val="008173EC"/>
    <w:rsid w:val="008177C9"/>
    <w:rsid w:val="008201DF"/>
    <w:rsid w:val="00820B75"/>
    <w:rsid w:val="00820B82"/>
    <w:rsid w:val="008230FC"/>
    <w:rsid w:val="00823B2D"/>
    <w:rsid w:val="00823E35"/>
    <w:rsid w:val="008243D1"/>
    <w:rsid w:val="00824BA0"/>
    <w:rsid w:val="00824D6D"/>
    <w:rsid w:val="00824E73"/>
    <w:rsid w:val="00825772"/>
    <w:rsid w:val="0082597E"/>
    <w:rsid w:val="00825E7D"/>
    <w:rsid w:val="00826217"/>
    <w:rsid w:val="0082622D"/>
    <w:rsid w:val="00826754"/>
    <w:rsid w:val="008275AA"/>
    <w:rsid w:val="008275D3"/>
    <w:rsid w:val="0082781B"/>
    <w:rsid w:val="008308AA"/>
    <w:rsid w:val="0083133D"/>
    <w:rsid w:val="00831A5E"/>
    <w:rsid w:val="00831CFD"/>
    <w:rsid w:val="00832052"/>
    <w:rsid w:val="008323B8"/>
    <w:rsid w:val="008329CB"/>
    <w:rsid w:val="00833883"/>
    <w:rsid w:val="008338AD"/>
    <w:rsid w:val="00833C55"/>
    <w:rsid w:val="0083526A"/>
    <w:rsid w:val="00835296"/>
    <w:rsid w:val="0083530F"/>
    <w:rsid w:val="008354EF"/>
    <w:rsid w:val="00835E55"/>
    <w:rsid w:val="00835F76"/>
    <w:rsid w:val="00835F9E"/>
    <w:rsid w:val="00836567"/>
    <w:rsid w:val="00836AC6"/>
    <w:rsid w:val="00836AD9"/>
    <w:rsid w:val="00836D4A"/>
    <w:rsid w:val="00836F1A"/>
    <w:rsid w:val="0083786B"/>
    <w:rsid w:val="00837B1F"/>
    <w:rsid w:val="00840A9B"/>
    <w:rsid w:val="00840B80"/>
    <w:rsid w:val="00840DBB"/>
    <w:rsid w:val="00841550"/>
    <w:rsid w:val="008417AD"/>
    <w:rsid w:val="008420CF"/>
    <w:rsid w:val="00842735"/>
    <w:rsid w:val="008427AA"/>
    <w:rsid w:val="00842889"/>
    <w:rsid w:val="0084356C"/>
    <w:rsid w:val="0084360D"/>
    <w:rsid w:val="008436D6"/>
    <w:rsid w:val="00843776"/>
    <w:rsid w:val="008449BF"/>
    <w:rsid w:val="00844BCE"/>
    <w:rsid w:val="00844D84"/>
    <w:rsid w:val="008453B7"/>
    <w:rsid w:val="008458E8"/>
    <w:rsid w:val="00845E8A"/>
    <w:rsid w:val="008460CE"/>
    <w:rsid w:val="00846334"/>
    <w:rsid w:val="00846C5F"/>
    <w:rsid w:val="00846F42"/>
    <w:rsid w:val="00847BF9"/>
    <w:rsid w:val="00847DE6"/>
    <w:rsid w:val="00847E82"/>
    <w:rsid w:val="00847FD8"/>
    <w:rsid w:val="00850133"/>
    <w:rsid w:val="00850A44"/>
    <w:rsid w:val="00850CC0"/>
    <w:rsid w:val="008510CD"/>
    <w:rsid w:val="00851249"/>
    <w:rsid w:val="00851A64"/>
    <w:rsid w:val="0085316D"/>
    <w:rsid w:val="00855587"/>
    <w:rsid w:val="008556FD"/>
    <w:rsid w:val="0085577F"/>
    <w:rsid w:val="008562D2"/>
    <w:rsid w:val="0085692B"/>
    <w:rsid w:val="0085746C"/>
    <w:rsid w:val="008576D8"/>
    <w:rsid w:val="008577AD"/>
    <w:rsid w:val="0086121B"/>
    <w:rsid w:val="0086132F"/>
    <w:rsid w:val="00861539"/>
    <w:rsid w:val="0086181B"/>
    <w:rsid w:val="00861B5D"/>
    <w:rsid w:val="00861C0C"/>
    <w:rsid w:val="00861DAC"/>
    <w:rsid w:val="00862553"/>
    <w:rsid w:val="00862A98"/>
    <w:rsid w:val="00862D12"/>
    <w:rsid w:val="00862EB4"/>
    <w:rsid w:val="008631FD"/>
    <w:rsid w:val="0086368C"/>
    <w:rsid w:val="00863869"/>
    <w:rsid w:val="00863FD0"/>
    <w:rsid w:val="0086466C"/>
    <w:rsid w:val="008659BA"/>
    <w:rsid w:val="00865EC7"/>
    <w:rsid w:val="008663DB"/>
    <w:rsid w:val="008667DF"/>
    <w:rsid w:val="00867352"/>
    <w:rsid w:val="00867983"/>
    <w:rsid w:val="00867FB7"/>
    <w:rsid w:val="008708A1"/>
    <w:rsid w:val="008719FE"/>
    <w:rsid w:val="00871BD7"/>
    <w:rsid w:val="00871D5A"/>
    <w:rsid w:val="008721CD"/>
    <w:rsid w:val="008725DC"/>
    <w:rsid w:val="00872A7B"/>
    <w:rsid w:val="00873258"/>
    <w:rsid w:val="00873403"/>
    <w:rsid w:val="00873D25"/>
    <w:rsid w:val="008743E0"/>
    <w:rsid w:val="00874566"/>
    <w:rsid w:val="00874753"/>
    <w:rsid w:val="008754E0"/>
    <w:rsid w:val="00876302"/>
    <w:rsid w:val="008763CA"/>
    <w:rsid w:val="008763D4"/>
    <w:rsid w:val="00876889"/>
    <w:rsid w:val="00876DDB"/>
    <w:rsid w:val="00876DFB"/>
    <w:rsid w:val="00877838"/>
    <w:rsid w:val="00880A73"/>
    <w:rsid w:val="0088133D"/>
    <w:rsid w:val="00881C04"/>
    <w:rsid w:val="008820C9"/>
    <w:rsid w:val="00882936"/>
    <w:rsid w:val="008831AA"/>
    <w:rsid w:val="0088334A"/>
    <w:rsid w:val="0088335A"/>
    <w:rsid w:val="00883543"/>
    <w:rsid w:val="00883DFC"/>
    <w:rsid w:val="008846CC"/>
    <w:rsid w:val="0088474C"/>
    <w:rsid w:val="008848BD"/>
    <w:rsid w:val="008848CE"/>
    <w:rsid w:val="00884E3F"/>
    <w:rsid w:val="00885190"/>
    <w:rsid w:val="00885861"/>
    <w:rsid w:val="00885B9B"/>
    <w:rsid w:val="00885D8C"/>
    <w:rsid w:val="0088605F"/>
    <w:rsid w:val="008865A4"/>
    <w:rsid w:val="008865F5"/>
    <w:rsid w:val="0088664F"/>
    <w:rsid w:val="00886AE0"/>
    <w:rsid w:val="00886C48"/>
    <w:rsid w:val="008874B7"/>
    <w:rsid w:val="008879D7"/>
    <w:rsid w:val="00887DD3"/>
    <w:rsid w:val="00890494"/>
    <w:rsid w:val="0089077E"/>
    <w:rsid w:val="00890FC9"/>
    <w:rsid w:val="008911A1"/>
    <w:rsid w:val="008916D9"/>
    <w:rsid w:val="008917C0"/>
    <w:rsid w:val="008917E5"/>
    <w:rsid w:val="0089265D"/>
    <w:rsid w:val="00892895"/>
    <w:rsid w:val="00892ACF"/>
    <w:rsid w:val="00892D44"/>
    <w:rsid w:val="00893469"/>
    <w:rsid w:val="008940BA"/>
    <w:rsid w:val="00894115"/>
    <w:rsid w:val="008943BF"/>
    <w:rsid w:val="008943E3"/>
    <w:rsid w:val="00895385"/>
    <w:rsid w:val="008954C1"/>
    <w:rsid w:val="008958D1"/>
    <w:rsid w:val="00895E7C"/>
    <w:rsid w:val="008962F2"/>
    <w:rsid w:val="00896E77"/>
    <w:rsid w:val="00897A17"/>
    <w:rsid w:val="00897F06"/>
    <w:rsid w:val="008A0AFE"/>
    <w:rsid w:val="008A1BE9"/>
    <w:rsid w:val="008A1F38"/>
    <w:rsid w:val="008A202E"/>
    <w:rsid w:val="008A2540"/>
    <w:rsid w:val="008A344A"/>
    <w:rsid w:val="008A3927"/>
    <w:rsid w:val="008A3A96"/>
    <w:rsid w:val="008A4276"/>
    <w:rsid w:val="008A450D"/>
    <w:rsid w:val="008A49E6"/>
    <w:rsid w:val="008A4D6F"/>
    <w:rsid w:val="008A4E08"/>
    <w:rsid w:val="008A4FFB"/>
    <w:rsid w:val="008A55C8"/>
    <w:rsid w:val="008A56B4"/>
    <w:rsid w:val="008A5CD3"/>
    <w:rsid w:val="008A6411"/>
    <w:rsid w:val="008A6B48"/>
    <w:rsid w:val="008A6DDC"/>
    <w:rsid w:val="008A6F39"/>
    <w:rsid w:val="008A732B"/>
    <w:rsid w:val="008A737F"/>
    <w:rsid w:val="008A7799"/>
    <w:rsid w:val="008A7E2E"/>
    <w:rsid w:val="008B1E56"/>
    <w:rsid w:val="008B26E7"/>
    <w:rsid w:val="008B3598"/>
    <w:rsid w:val="008B39B4"/>
    <w:rsid w:val="008B3CA6"/>
    <w:rsid w:val="008B3CBA"/>
    <w:rsid w:val="008B437C"/>
    <w:rsid w:val="008B461F"/>
    <w:rsid w:val="008B490B"/>
    <w:rsid w:val="008B4FFB"/>
    <w:rsid w:val="008B51E5"/>
    <w:rsid w:val="008B6561"/>
    <w:rsid w:val="008B68DF"/>
    <w:rsid w:val="008B7090"/>
    <w:rsid w:val="008B7A48"/>
    <w:rsid w:val="008B7BFA"/>
    <w:rsid w:val="008B7C31"/>
    <w:rsid w:val="008B7D13"/>
    <w:rsid w:val="008B7D17"/>
    <w:rsid w:val="008B7D4A"/>
    <w:rsid w:val="008C01C0"/>
    <w:rsid w:val="008C10E6"/>
    <w:rsid w:val="008C129D"/>
    <w:rsid w:val="008C1C51"/>
    <w:rsid w:val="008C1F7E"/>
    <w:rsid w:val="008C3907"/>
    <w:rsid w:val="008C43A8"/>
    <w:rsid w:val="008C43D8"/>
    <w:rsid w:val="008C4972"/>
    <w:rsid w:val="008C5407"/>
    <w:rsid w:val="008C5B41"/>
    <w:rsid w:val="008C5C68"/>
    <w:rsid w:val="008C6690"/>
    <w:rsid w:val="008C6F85"/>
    <w:rsid w:val="008C73BE"/>
    <w:rsid w:val="008C7411"/>
    <w:rsid w:val="008C754A"/>
    <w:rsid w:val="008D0912"/>
    <w:rsid w:val="008D0ACD"/>
    <w:rsid w:val="008D0D09"/>
    <w:rsid w:val="008D1086"/>
    <w:rsid w:val="008D1598"/>
    <w:rsid w:val="008D1CE4"/>
    <w:rsid w:val="008D2B36"/>
    <w:rsid w:val="008D2EDB"/>
    <w:rsid w:val="008D3023"/>
    <w:rsid w:val="008D3969"/>
    <w:rsid w:val="008D3C0B"/>
    <w:rsid w:val="008D4585"/>
    <w:rsid w:val="008D45EA"/>
    <w:rsid w:val="008D4634"/>
    <w:rsid w:val="008D4653"/>
    <w:rsid w:val="008D46CA"/>
    <w:rsid w:val="008D4B02"/>
    <w:rsid w:val="008D5009"/>
    <w:rsid w:val="008D5490"/>
    <w:rsid w:val="008D561F"/>
    <w:rsid w:val="008D5AB2"/>
    <w:rsid w:val="008D616C"/>
    <w:rsid w:val="008D617C"/>
    <w:rsid w:val="008D6264"/>
    <w:rsid w:val="008D627F"/>
    <w:rsid w:val="008D62B2"/>
    <w:rsid w:val="008D6921"/>
    <w:rsid w:val="008D6C0A"/>
    <w:rsid w:val="008D6E6E"/>
    <w:rsid w:val="008D6EEC"/>
    <w:rsid w:val="008D7244"/>
    <w:rsid w:val="008D750D"/>
    <w:rsid w:val="008D773D"/>
    <w:rsid w:val="008E0400"/>
    <w:rsid w:val="008E080C"/>
    <w:rsid w:val="008E0BD0"/>
    <w:rsid w:val="008E0CB9"/>
    <w:rsid w:val="008E13DF"/>
    <w:rsid w:val="008E13EE"/>
    <w:rsid w:val="008E171F"/>
    <w:rsid w:val="008E1B62"/>
    <w:rsid w:val="008E2161"/>
    <w:rsid w:val="008E22FB"/>
    <w:rsid w:val="008E26EC"/>
    <w:rsid w:val="008E2AA3"/>
    <w:rsid w:val="008E2F34"/>
    <w:rsid w:val="008E3550"/>
    <w:rsid w:val="008E3A61"/>
    <w:rsid w:val="008E4389"/>
    <w:rsid w:val="008E4CA0"/>
    <w:rsid w:val="008E5953"/>
    <w:rsid w:val="008F061B"/>
    <w:rsid w:val="008F0683"/>
    <w:rsid w:val="008F0DB0"/>
    <w:rsid w:val="008F0E53"/>
    <w:rsid w:val="008F0E93"/>
    <w:rsid w:val="008F16ED"/>
    <w:rsid w:val="008F248A"/>
    <w:rsid w:val="008F2ACE"/>
    <w:rsid w:val="008F397B"/>
    <w:rsid w:val="008F4654"/>
    <w:rsid w:val="008F4780"/>
    <w:rsid w:val="008F4AB5"/>
    <w:rsid w:val="008F4B8C"/>
    <w:rsid w:val="008F51DD"/>
    <w:rsid w:val="008F55B9"/>
    <w:rsid w:val="008F5D53"/>
    <w:rsid w:val="008F6FED"/>
    <w:rsid w:val="008F738C"/>
    <w:rsid w:val="008F73B9"/>
    <w:rsid w:val="008F79AF"/>
    <w:rsid w:val="008F7DC6"/>
    <w:rsid w:val="00901713"/>
    <w:rsid w:val="00901961"/>
    <w:rsid w:val="00901AB0"/>
    <w:rsid w:val="00901ACF"/>
    <w:rsid w:val="00902BD0"/>
    <w:rsid w:val="009036DC"/>
    <w:rsid w:val="00903A73"/>
    <w:rsid w:val="00904976"/>
    <w:rsid w:val="00904CBD"/>
    <w:rsid w:val="009054F1"/>
    <w:rsid w:val="00906433"/>
    <w:rsid w:val="009066E9"/>
    <w:rsid w:val="00906A17"/>
    <w:rsid w:val="00906B45"/>
    <w:rsid w:val="00907741"/>
    <w:rsid w:val="00907A37"/>
    <w:rsid w:val="00910A8A"/>
    <w:rsid w:val="00910B3B"/>
    <w:rsid w:val="009112D6"/>
    <w:rsid w:val="00911F25"/>
    <w:rsid w:val="00912854"/>
    <w:rsid w:val="00913C45"/>
    <w:rsid w:val="00913FD1"/>
    <w:rsid w:val="0091405F"/>
    <w:rsid w:val="009144E2"/>
    <w:rsid w:val="00914585"/>
    <w:rsid w:val="00914679"/>
    <w:rsid w:val="009150E6"/>
    <w:rsid w:val="00915332"/>
    <w:rsid w:val="009158D8"/>
    <w:rsid w:val="00915BB1"/>
    <w:rsid w:val="00915E40"/>
    <w:rsid w:val="00915F79"/>
    <w:rsid w:val="00916023"/>
    <w:rsid w:val="00916343"/>
    <w:rsid w:val="009165F6"/>
    <w:rsid w:val="00916918"/>
    <w:rsid w:val="00916A8E"/>
    <w:rsid w:val="00916ACD"/>
    <w:rsid w:val="009179AB"/>
    <w:rsid w:val="00917C73"/>
    <w:rsid w:val="00917CE4"/>
    <w:rsid w:val="00917E48"/>
    <w:rsid w:val="00920286"/>
    <w:rsid w:val="0092052C"/>
    <w:rsid w:val="009206B9"/>
    <w:rsid w:val="0092080C"/>
    <w:rsid w:val="009208A9"/>
    <w:rsid w:val="00921047"/>
    <w:rsid w:val="009210E2"/>
    <w:rsid w:val="009213F3"/>
    <w:rsid w:val="00921B10"/>
    <w:rsid w:val="00922510"/>
    <w:rsid w:val="00922898"/>
    <w:rsid w:val="009229A1"/>
    <w:rsid w:val="00922B8F"/>
    <w:rsid w:val="00922B96"/>
    <w:rsid w:val="00922C94"/>
    <w:rsid w:val="00922D63"/>
    <w:rsid w:val="00923242"/>
    <w:rsid w:val="009232A3"/>
    <w:rsid w:val="009235A6"/>
    <w:rsid w:val="009236E2"/>
    <w:rsid w:val="009238CF"/>
    <w:rsid w:val="00923A17"/>
    <w:rsid w:val="00923A18"/>
    <w:rsid w:val="00923E4E"/>
    <w:rsid w:val="0092462D"/>
    <w:rsid w:val="00924BE4"/>
    <w:rsid w:val="0092537A"/>
    <w:rsid w:val="00925C7B"/>
    <w:rsid w:val="009274E5"/>
    <w:rsid w:val="009309E3"/>
    <w:rsid w:val="009319D1"/>
    <w:rsid w:val="00931C0D"/>
    <w:rsid w:val="00931C2C"/>
    <w:rsid w:val="0093215F"/>
    <w:rsid w:val="009328F6"/>
    <w:rsid w:val="00932FC8"/>
    <w:rsid w:val="009337CF"/>
    <w:rsid w:val="00934671"/>
    <w:rsid w:val="0093475C"/>
    <w:rsid w:val="00934A81"/>
    <w:rsid w:val="00934DC8"/>
    <w:rsid w:val="00934E1F"/>
    <w:rsid w:val="00935B99"/>
    <w:rsid w:val="00935CD8"/>
    <w:rsid w:val="0093603D"/>
    <w:rsid w:val="009362A8"/>
    <w:rsid w:val="00936F8E"/>
    <w:rsid w:val="0093757F"/>
    <w:rsid w:val="0093772B"/>
    <w:rsid w:val="009377FB"/>
    <w:rsid w:val="00937F60"/>
    <w:rsid w:val="00940143"/>
    <w:rsid w:val="00940573"/>
    <w:rsid w:val="009408CA"/>
    <w:rsid w:val="00940D21"/>
    <w:rsid w:val="009412CA"/>
    <w:rsid w:val="009414BD"/>
    <w:rsid w:val="0094162B"/>
    <w:rsid w:val="009418B0"/>
    <w:rsid w:val="00941A91"/>
    <w:rsid w:val="00941EF3"/>
    <w:rsid w:val="0094283E"/>
    <w:rsid w:val="009433C0"/>
    <w:rsid w:val="009436AC"/>
    <w:rsid w:val="00943AAA"/>
    <w:rsid w:val="00943DC6"/>
    <w:rsid w:val="00944034"/>
    <w:rsid w:val="00944221"/>
    <w:rsid w:val="00945695"/>
    <w:rsid w:val="0094648E"/>
    <w:rsid w:val="0094665B"/>
    <w:rsid w:val="0094685B"/>
    <w:rsid w:val="00947086"/>
    <w:rsid w:val="009470F0"/>
    <w:rsid w:val="00950685"/>
    <w:rsid w:val="00950773"/>
    <w:rsid w:val="00950B9B"/>
    <w:rsid w:val="00951170"/>
    <w:rsid w:val="009511D8"/>
    <w:rsid w:val="00951939"/>
    <w:rsid w:val="0095230E"/>
    <w:rsid w:val="00952427"/>
    <w:rsid w:val="009540B4"/>
    <w:rsid w:val="009546FE"/>
    <w:rsid w:val="00954A60"/>
    <w:rsid w:val="00954B6F"/>
    <w:rsid w:val="009562F4"/>
    <w:rsid w:val="009566EC"/>
    <w:rsid w:val="00956BD3"/>
    <w:rsid w:val="00957056"/>
    <w:rsid w:val="00960290"/>
    <w:rsid w:val="0096044E"/>
    <w:rsid w:val="0096073C"/>
    <w:rsid w:val="00961620"/>
    <w:rsid w:val="00961695"/>
    <w:rsid w:val="00961756"/>
    <w:rsid w:val="0096287E"/>
    <w:rsid w:val="00962A30"/>
    <w:rsid w:val="00963000"/>
    <w:rsid w:val="00963E23"/>
    <w:rsid w:val="009644C1"/>
    <w:rsid w:val="00964BB7"/>
    <w:rsid w:val="00965184"/>
    <w:rsid w:val="00965387"/>
    <w:rsid w:val="009654E3"/>
    <w:rsid w:val="00965B27"/>
    <w:rsid w:val="00965E9B"/>
    <w:rsid w:val="0096635D"/>
    <w:rsid w:val="00966791"/>
    <w:rsid w:val="00966AF4"/>
    <w:rsid w:val="00967A76"/>
    <w:rsid w:val="00967F44"/>
    <w:rsid w:val="009703BC"/>
    <w:rsid w:val="00971217"/>
    <w:rsid w:val="009712DA"/>
    <w:rsid w:val="00971334"/>
    <w:rsid w:val="00971388"/>
    <w:rsid w:val="00971456"/>
    <w:rsid w:val="00972474"/>
    <w:rsid w:val="009724A2"/>
    <w:rsid w:val="009733FD"/>
    <w:rsid w:val="00973488"/>
    <w:rsid w:val="0097367E"/>
    <w:rsid w:val="00973C2E"/>
    <w:rsid w:val="00973C90"/>
    <w:rsid w:val="00973DA5"/>
    <w:rsid w:val="0097423D"/>
    <w:rsid w:val="00974704"/>
    <w:rsid w:val="009748C7"/>
    <w:rsid w:val="00974BAE"/>
    <w:rsid w:val="00974F77"/>
    <w:rsid w:val="009750CA"/>
    <w:rsid w:val="0097536D"/>
    <w:rsid w:val="00975BBA"/>
    <w:rsid w:val="00976D3C"/>
    <w:rsid w:val="009770B0"/>
    <w:rsid w:val="00977337"/>
    <w:rsid w:val="00977344"/>
    <w:rsid w:val="00977B73"/>
    <w:rsid w:val="00977FBA"/>
    <w:rsid w:val="00980E3A"/>
    <w:rsid w:val="00981946"/>
    <w:rsid w:val="00982B51"/>
    <w:rsid w:val="00982C17"/>
    <w:rsid w:val="00982F5E"/>
    <w:rsid w:val="009833B3"/>
    <w:rsid w:val="009838CB"/>
    <w:rsid w:val="009842EC"/>
    <w:rsid w:val="00984407"/>
    <w:rsid w:val="0098447C"/>
    <w:rsid w:val="009847C3"/>
    <w:rsid w:val="00984F1E"/>
    <w:rsid w:val="00984F2D"/>
    <w:rsid w:val="00984F95"/>
    <w:rsid w:val="0098592A"/>
    <w:rsid w:val="00985A7D"/>
    <w:rsid w:val="009866DA"/>
    <w:rsid w:val="00986858"/>
    <w:rsid w:val="00986862"/>
    <w:rsid w:val="00986985"/>
    <w:rsid w:val="00986D59"/>
    <w:rsid w:val="00987D66"/>
    <w:rsid w:val="00987F72"/>
    <w:rsid w:val="009902F0"/>
    <w:rsid w:val="009908EC"/>
    <w:rsid w:val="00990AEC"/>
    <w:rsid w:val="00991241"/>
    <w:rsid w:val="00992004"/>
    <w:rsid w:val="00992F11"/>
    <w:rsid w:val="00993FAA"/>
    <w:rsid w:val="00994570"/>
    <w:rsid w:val="00994B9B"/>
    <w:rsid w:val="00994EFD"/>
    <w:rsid w:val="00995E65"/>
    <w:rsid w:val="00996A22"/>
    <w:rsid w:val="00996DC2"/>
    <w:rsid w:val="0099702C"/>
    <w:rsid w:val="00997621"/>
    <w:rsid w:val="00997C83"/>
    <w:rsid w:val="009A005E"/>
    <w:rsid w:val="009A08E9"/>
    <w:rsid w:val="009A0979"/>
    <w:rsid w:val="009A0C78"/>
    <w:rsid w:val="009A1668"/>
    <w:rsid w:val="009A167F"/>
    <w:rsid w:val="009A1959"/>
    <w:rsid w:val="009A1E2D"/>
    <w:rsid w:val="009A3025"/>
    <w:rsid w:val="009A41AB"/>
    <w:rsid w:val="009A4B72"/>
    <w:rsid w:val="009A5257"/>
    <w:rsid w:val="009A5F61"/>
    <w:rsid w:val="009A6512"/>
    <w:rsid w:val="009A6620"/>
    <w:rsid w:val="009A6AD3"/>
    <w:rsid w:val="009A7291"/>
    <w:rsid w:val="009A7B7C"/>
    <w:rsid w:val="009A7F2B"/>
    <w:rsid w:val="009A7FDA"/>
    <w:rsid w:val="009B00BB"/>
    <w:rsid w:val="009B096A"/>
    <w:rsid w:val="009B0FBF"/>
    <w:rsid w:val="009B1435"/>
    <w:rsid w:val="009B1D0D"/>
    <w:rsid w:val="009B2398"/>
    <w:rsid w:val="009B2759"/>
    <w:rsid w:val="009B2A08"/>
    <w:rsid w:val="009B2BBC"/>
    <w:rsid w:val="009B2E9B"/>
    <w:rsid w:val="009B2F9F"/>
    <w:rsid w:val="009B2FBE"/>
    <w:rsid w:val="009B34F3"/>
    <w:rsid w:val="009B39FF"/>
    <w:rsid w:val="009B3CA4"/>
    <w:rsid w:val="009B3EC6"/>
    <w:rsid w:val="009B3F00"/>
    <w:rsid w:val="009B3F76"/>
    <w:rsid w:val="009B515D"/>
    <w:rsid w:val="009B5A8B"/>
    <w:rsid w:val="009B6083"/>
    <w:rsid w:val="009B616E"/>
    <w:rsid w:val="009B61E6"/>
    <w:rsid w:val="009B647F"/>
    <w:rsid w:val="009B65CC"/>
    <w:rsid w:val="009B6833"/>
    <w:rsid w:val="009B6E67"/>
    <w:rsid w:val="009C0519"/>
    <w:rsid w:val="009C0B86"/>
    <w:rsid w:val="009C0DAB"/>
    <w:rsid w:val="009C1170"/>
    <w:rsid w:val="009C16DE"/>
    <w:rsid w:val="009C27A3"/>
    <w:rsid w:val="009C2CED"/>
    <w:rsid w:val="009C2E4B"/>
    <w:rsid w:val="009C3925"/>
    <w:rsid w:val="009C3CEA"/>
    <w:rsid w:val="009C457C"/>
    <w:rsid w:val="009C486E"/>
    <w:rsid w:val="009C4958"/>
    <w:rsid w:val="009C52D1"/>
    <w:rsid w:val="009C5713"/>
    <w:rsid w:val="009C5A45"/>
    <w:rsid w:val="009C5D53"/>
    <w:rsid w:val="009C5DE7"/>
    <w:rsid w:val="009C5EF7"/>
    <w:rsid w:val="009C604A"/>
    <w:rsid w:val="009C76C7"/>
    <w:rsid w:val="009D02BE"/>
    <w:rsid w:val="009D0C25"/>
    <w:rsid w:val="009D1681"/>
    <w:rsid w:val="009D18EA"/>
    <w:rsid w:val="009D1A58"/>
    <w:rsid w:val="009D1D35"/>
    <w:rsid w:val="009D1E27"/>
    <w:rsid w:val="009D20B0"/>
    <w:rsid w:val="009D2130"/>
    <w:rsid w:val="009D2196"/>
    <w:rsid w:val="009D2661"/>
    <w:rsid w:val="009D280D"/>
    <w:rsid w:val="009D2A0F"/>
    <w:rsid w:val="009D2DDB"/>
    <w:rsid w:val="009D30B8"/>
    <w:rsid w:val="009D3145"/>
    <w:rsid w:val="009D3C20"/>
    <w:rsid w:val="009D3CA3"/>
    <w:rsid w:val="009D4D32"/>
    <w:rsid w:val="009D500F"/>
    <w:rsid w:val="009D5142"/>
    <w:rsid w:val="009D5565"/>
    <w:rsid w:val="009D57DC"/>
    <w:rsid w:val="009D588B"/>
    <w:rsid w:val="009D58A6"/>
    <w:rsid w:val="009D5AA7"/>
    <w:rsid w:val="009D689A"/>
    <w:rsid w:val="009D775E"/>
    <w:rsid w:val="009D7802"/>
    <w:rsid w:val="009D7CAE"/>
    <w:rsid w:val="009E0CDF"/>
    <w:rsid w:val="009E0FC3"/>
    <w:rsid w:val="009E1056"/>
    <w:rsid w:val="009E11A8"/>
    <w:rsid w:val="009E11B6"/>
    <w:rsid w:val="009E163F"/>
    <w:rsid w:val="009E1698"/>
    <w:rsid w:val="009E1F73"/>
    <w:rsid w:val="009E3D55"/>
    <w:rsid w:val="009E4085"/>
    <w:rsid w:val="009E4673"/>
    <w:rsid w:val="009E4B00"/>
    <w:rsid w:val="009E4C41"/>
    <w:rsid w:val="009E4F24"/>
    <w:rsid w:val="009E56E2"/>
    <w:rsid w:val="009E6E66"/>
    <w:rsid w:val="009E6ED3"/>
    <w:rsid w:val="009F05F7"/>
    <w:rsid w:val="009F09B7"/>
    <w:rsid w:val="009F0FB1"/>
    <w:rsid w:val="009F3498"/>
    <w:rsid w:val="009F3C85"/>
    <w:rsid w:val="009F41DE"/>
    <w:rsid w:val="009F5A19"/>
    <w:rsid w:val="009F5A3F"/>
    <w:rsid w:val="009F5AC2"/>
    <w:rsid w:val="009F5BB8"/>
    <w:rsid w:val="009F6475"/>
    <w:rsid w:val="009F6905"/>
    <w:rsid w:val="009F72A5"/>
    <w:rsid w:val="009F7782"/>
    <w:rsid w:val="009F7913"/>
    <w:rsid w:val="00A00086"/>
    <w:rsid w:val="00A0050D"/>
    <w:rsid w:val="00A00586"/>
    <w:rsid w:val="00A00D8D"/>
    <w:rsid w:val="00A00DE8"/>
    <w:rsid w:val="00A00F21"/>
    <w:rsid w:val="00A0174F"/>
    <w:rsid w:val="00A01B29"/>
    <w:rsid w:val="00A01CE7"/>
    <w:rsid w:val="00A02A25"/>
    <w:rsid w:val="00A02F8A"/>
    <w:rsid w:val="00A03469"/>
    <w:rsid w:val="00A03BEF"/>
    <w:rsid w:val="00A04799"/>
    <w:rsid w:val="00A04ABB"/>
    <w:rsid w:val="00A04B05"/>
    <w:rsid w:val="00A05051"/>
    <w:rsid w:val="00A0526F"/>
    <w:rsid w:val="00A05766"/>
    <w:rsid w:val="00A06053"/>
    <w:rsid w:val="00A0681C"/>
    <w:rsid w:val="00A06FEF"/>
    <w:rsid w:val="00A100E2"/>
    <w:rsid w:val="00A10767"/>
    <w:rsid w:val="00A107B4"/>
    <w:rsid w:val="00A10C63"/>
    <w:rsid w:val="00A10CE4"/>
    <w:rsid w:val="00A11150"/>
    <w:rsid w:val="00A119B4"/>
    <w:rsid w:val="00A11AF0"/>
    <w:rsid w:val="00A12259"/>
    <w:rsid w:val="00A12B83"/>
    <w:rsid w:val="00A12F11"/>
    <w:rsid w:val="00A13B8F"/>
    <w:rsid w:val="00A1435D"/>
    <w:rsid w:val="00A14BC4"/>
    <w:rsid w:val="00A15278"/>
    <w:rsid w:val="00A1605C"/>
    <w:rsid w:val="00A1644C"/>
    <w:rsid w:val="00A2010F"/>
    <w:rsid w:val="00A20193"/>
    <w:rsid w:val="00A201C1"/>
    <w:rsid w:val="00A203EB"/>
    <w:rsid w:val="00A20836"/>
    <w:rsid w:val="00A20A47"/>
    <w:rsid w:val="00A20BCD"/>
    <w:rsid w:val="00A21684"/>
    <w:rsid w:val="00A219CC"/>
    <w:rsid w:val="00A22706"/>
    <w:rsid w:val="00A23650"/>
    <w:rsid w:val="00A23E4A"/>
    <w:rsid w:val="00A23E55"/>
    <w:rsid w:val="00A24188"/>
    <w:rsid w:val="00A244D1"/>
    <w:rsid w:val="00A24925"/>
    <w:rsid w:val="00A24CDF"/>
    <w:rsid w:val="00A25195"/>
    <w:rsid w:val="00A26217"/>
    <w:rsid w:val="00A26CAD"/>
    <w:rsid w:val="00A271C2"/>
    <w:rsid w:val="00A27794"/>
    <w:rsid w:val="00A27A17"/>
    <w:rsid w:val="00A27DFF"/>
    <w:rsid w:val="00A27F8A"/>
    <w:rsid w:val="00A30448"/>
    <w:rsid w:val="00A305FB"/>
    <w:rsid w:val="00A306C0"/>
    <w:rsid w:val="00A31104"/>
    <w:rsid w:val="00A3253F"/>
    <w:rsid w:val="00A32DDF"/>
    <w:rsid w:val="00A32E9B"/>
    <w:rsid w:val="00A330B7"/>
    <w:rsid w:val="00A33464"/>
    <w:rsid w:val="00A33E14"/>
    <w:rsid w:val="00A342B5"/>
    <w:rsid w:val="00A34A28"/>
    <w:rsid w:val="00A34AA5"/>
    <w:rsid w:val="00A34D9F"/>
    <w:rsid w:val="00A34F80"/>
    <w:rsid w:val="00A35B99"/>
    <w:rsid w:val="00A363A4"/>
    <w:rsid w:val="00A36731"/>
    <w:rsid w:val="00A36C6B"/>
    <w:rsid w:val="00A36CDC"/>
    <w:rsid w:val="00A36DB8"/>
    <w:rsid w:val="00A373D2"/>
    <w:rsid w:val="00A37934"/>
    <w:rsid w:val="00A40C88"/>
    <w:rsid w:val="00A40F68"/>
    <w:rsid w:val="00A4103E"/>
    <w:rsid w:val="00A4160D"/>
    <w:rsid w:val="00A41C7E"/>
    <w:rsid w:val="00A4210B"/>
    <w:rsid w:val="00A42144"/>
    <w:rsid w:val="00A4324A"/>
    <w:rsid w:val="00A43632"/>
    <w:rsid w:val="00A43863"/>
    <w:rsid w:val="00A441E4"/>
    <w:rsid w:val="00A44CBD"/>
    <w:rsid w:val="00A45352"/>
    <w:rsid w:val="00A458A1"/>
    <w:rsid w:val="00A4594E"/>
    <w:rsid w:val="00A45FB9"/>
    <w:rsid w:val="00A46841"/>
    <w:rsid w:val="00A468C0"/>
    <w:rsid w:val="00A46C19"/>
    <w:rsid w:val="00A475D2"/>
    <w:rsid w:val="00A47693"/>
    <w:rsid w:val="00A47B02"/>
    <w:rsid w:val="00A50257"/>
    <w:rsid w:val="00A50343"/>
    <w:rsid w:val="00A505A1"/>
    <w:rsid w:val="00A506C6"/>
    <w:rsid w:val="00A50831"/>
    <w:rsid w:val="00A5086F"/>
    <w:rsid w:val="00A5118D"/>
    <w:rsid w:val="00A511B2"/>
    <w:rsid w:val="00A51536"/>
    <w:rsid w:val="00A5317C"/>
    <w:rsid w:val="00A53A17"/>
    <w:rsid w:val="00A53E74"/>
    <w:rsid w:val="00A54A58"/>
    <w:rsid w:val="00A56026"/>
    <w:rsid w:val="00A56509"/>
    <w:rsid w:val="00A56670"/>
    <w:rsid w:val="00A568E2"/>
    <w:rsid w:val="00A56BB8"/>
    <w:rsid w:val="00A57394"/>
    <w:rsid w:val="00A57522"/>
    <w:rsid w:val="00A608E7"/>
    <w:rsid w:val="00A60B32"/>
    <w:rsid w:val="00A6133D"/>
    <w:rsid w:val="00A61A69"/>
    <w:rsid w:val="00A61FD0"/>
    <w:rsid w:val="00A62133"/>
    <w:rsid w:val="00A622E6"/>
    <w:rsid w:val="00A62F79"/>
    <w:rsid w:val="00A63408"/>
    <w:rsid w:val="00A6346F"/>
    <w:rsid w:val="00A6367C"/>
    <w:rsid w:val="00A63890"/>
    <w:rsid w:val="00A644B9"/>
    <w:rsid w:val="00A64A2D"/>
    <w:rsid w:val="00A64CEA"/>
    <w:rsid w:val="00A64CFA"/>
    <w:rsid w:val="00A64F3D"/>
    <w:rsid w:val="00A6502A"/>
    <w:rsid w:val="00A655CE"/>
    <w:rsid w:val="00A657B8"/>
    <w:rsid w:val="00A65DCE"/>
    <w:rsid w:val="00A6697B"/>
    <w:rsid w:val="00A66BBE"/>
    <w:rsid w:val="00A66C71"/>
    <w:rsid w:val="00A66C73"/>
    <w:rsid w:val="00A67C07"/>
    <w:rsid w:val="00A67C6E"/>
    <w:rsid w:val="00A70D7C"/>
    <w:rsid w:val="00A7113C"/>
    <w:rsid w:val="00A71DE0"/>
    <w:rsid w:val="00A72760"/>
    <w:rsid w:val="00A72BE8"/>
    <w:rsid w:val="00A74B9A"/>
    <w:rsid w:val="00A74D51"/>
    <w:rsid w:val="00A74D9A"/>
    <w:rsid w:val="00A75243"/>
    <w:rsid w:val="00A75F24"/>
    <w:rsid w:val="00A77576"/>
    <w:rsid w:val="00A77F49"/>
    <w:rsid w:val="00A80070"/>
    <w:rsid w:val="00A811AF"/>
    <w:rsid w:val="00A812EF"/>
    <w:rsid w:val="00A81C29"/>
    <w:rsid w:val="00A81DD0"/>
    <w:rsid w:val="00A82159"/>
    <w:rsid w:val="00A839AD"/>
    <w:rsid w:val="00A83C0C"/>
    <w:rsid w:val="00A84084"/>
    <w:rsid w:val="00A8441E"/>
    <w:rsid w:val="00A84701"/>
    <w:rsid w:val="00A8529A"/>
    <w:rsid w:val="00A85393"/>
    <w:rsid w:val="00A85637"/>
    <w:rsid w:val="00A85824"/>
    <w:rsid w:val="00A861E3"/>
    <w:rsid w:val="00A86834"/>
    <w:rsid w:val="00A86FE6"/>
    <w:rsid w:val="00A870D6"/>
    <w:rsid w:val="00A87724"/>
    <w:rsid w:val="00A878FB"/>
    <w:rsid w:val="00A90C9A"/>
    <w:rsid w:val="00A915D6"/>
    <w:rsid w:val="00A91731"/>
    <w:rsid w:val="00A91A56"/>
    <w:rsid w:val="00A91FA2"/>
    <w:rsid w:val="00A92F50"/>
    <w:rsid w:val="00A930D2"/>
    <w:rsid w:val="00A9326A"/>
    <w:rsid w:val="00A94A76"/>
    <w:rsid w:val="00A94BE1"/>
    <w:rsid w:val="00A94C73"/>
    <w:rsid w:val="00A95118"/>
    <w:rsid w:val="00A9515C"/>
    <w:rsid w:val="00A956C8"/>
    <w:rsid w:val="00A95A21"/>
    <w:rsid w:val="00A95D6E"/>
    <w:rsid w:val="00A962DC"/>
    <w:rsid w:val="00A965FB"/>
    <w:rsid w:val="00A96897"/>
    <w:rsid w:val="00A973F8"/>
    <w:rsid w:val="00AA0C70"/>
    <w:rsid w:val="00AA10F8"/>
    <w:rsid w:val="00AA1124"/>
    <w:rsid w:val="00AA1C6A"/>
    <w:rsid w:val="00AA2385"/>
    <w:rsid w:val="00AA2537"/>
    <w:rsid w:val="00AA2A0F"/>
    <w:rsid w:val="00AA2C73"/>
    <w:rsid w:val="00AA2EC8"/>
    <w:rsid w:val="00AA3423"/>
    <w:rsid w:val="00AA3A2F"/>
    <w:rsid w:val="00AA3A9D"/>
    <w:rsid w:val="00AA3B97"/>
    <w:rsid w:val="00AA553B"/>
    <w:rsid w:val="00AA595C"/>
    <w:rsid w:val="00AA5BA2"/>
    <w:rsid w:val="00AA6021"/>
    <w:rsid w:val="00AA6F4E"/>
    <w:rsid w:val="00AA7331"/>
    <w:rsid w:val="00AA7474"/>
    <w:rsid w:val="00AA7507"/>
    <w:rsid w:val="00AA7635"/>
    <w:rsid w:val="00AA7C08"/>
    <w:rsid w:val="00AB10F4"/>
    <w:rsid w:val="00AB1E29"/>
    <w:rsid w:val="00AB1ED4"/>
    <w:rsid w:val="00AB2093"/>
    <w:rsid w:val="00AB2D27"/>
    <w:rsid w:val="00AB3130"/>
    <w:rsid w:val="00AB337A"/>
    <w:rsid w:val="00AB4587"/>
    <w:rsid w:val="00AB489F"/>
    <w:rsid w:val="00AB48D2"/>
    <w:rsid w:val="00AB4F5D"/>
    <w:rsid w:val="00AB524A"/>
    <w:rsid w:val="00AB5525"/>
    <w:rsid w:val="00AB5609"/>
    <w:rsid w:val="00AB5726"/>
    <w:rsid w:val="00AB5738"/>
    <w:rsid w:val="00AB6E56"/>
    <w:rsid w:val="00AB7A37"/>
    <w:rsid w:val="00AB7C70"/>
    <w:rsid w:val="00AB7D61"/>
    <w:rsid w:val="00AB7F72"/>
    <w:rsid w:val="00AC03A0"/>
    <w:rsid w:val="00AC07E4"/>
    <w:rsid w:val="00AC0BA5"/>
    <w:rsid w:val="00AC0F8B"/>
    <w:rsid w:val="00AC1D6C"/>
    <w:rsid w:val="00AC2237"/>
    <w:rsid w:val="00AC2342"/>
    <w:rsid w:val="00AC2AB9"/>
    <w:rsid w:val="00AC2BDA"/>
    <w:rsid w:val="00AC2D19"/>
    <w:rsid w:val="00AC36AF"/>
    <w:rsid w:val="00AC36D4"/>
    <w:rsid w:val="00AC40A5"/>
    <w:rsid w:val="00AC48B3"/>
    <w:rsid w:val="00AC4E8F"/>
    <w:rsid w:val="00AC5240"/>
    <w:rsid w:val="00AC55E7"/>
    <w:rsid w:val="00AC5A23"/>
    <w:rsid w:val="00AC5FCE"/>
    <w:rsid w:val="00AC6BDD"/>
    <w:rsid w:val="00AC6DE8"/>
    <w:rsid w:val="00AC7BB1"/>
    <w:rsid w:val="00AC7D52"/>
    <w:rsid w:val="00AC7FEA"/>
    <w:rsid w:val="00AD0294"/>
    <w:rsid w:val="00AD0AF1"/>
    <w:rsid w:val="00AD0FA2"/>
    <w:rsid w:val="00AD1018"/>
    <w:rsid w:val="00AD1573"/>
    <w:rsid w:val="00AD1AD6"/>
    <w:rsid w:val="00AD1FE9"/>
    <w:rsid w:val="00AD2181"/>
    <w:rsid w:val="00AD22F8"/>
    <w:rsid w:val="00AD22FE"/>
    <w:rsid w:val="00AD2A9E"/>
    <w:rsid w:val="00AD2B3A"/>
    <w:rsid w:val="00AD2C6E"/>
    <w:rsid w:val="00AD2F4C"/>
    <w:rsid w:val="00AD3329"/>
    <w:rsid w:val="00AD489C"/>
    <w:rsid w:val="00AD4A2C"/>
    <w:rsid w:val="00AD5B89"/>
    <w:rsid w:val="00AD7C66"/>
    <w:rsid w:val="00AE12AA"/>
    <w:rsid w:val="00AE1655"/>
    <w:rsid w:val="00AE1E7E"/>
    <w:rsid w:val="00AE1FF0"/>
    <w:rsid w:val="00AE281F"/>
    <w:rsid w:val="00AE2851"/>
    <w:rsid w:val="00AE292B"/>
    <w:rsid w:val="00AE3B67"/>
    <w:rsid w:val="00AE3C42"/>
    <w:rsid w:val="00AE43DD"/>
    <w:rsid w:val="00AE4C11"/>
    <w:rsid w:val="00AE4DB7"/>
    <w:rsid w:val="00AE58A4"/>
    <w:rsid w:val="00AE5D35"/>
    <w:rsid w:val="00AE6B26"/>
    <w:rsid w:val="00AE7045"/>
    <w:rsid w:val="00AE7115"/>
    <w:rsid w:val="00AE739D"/>
    <w:rsid w:val="00AE74C3"/>
    <w:rsid w:val="00AE76E6"/>
    <w:rsid w:val="00AE7D59"/>
    <w:rsid w:val="00AF00AF"/>
    <w:rsid w:val="00AF054A"/>
    <w:rsid w:val="00AF07FA"/>
    <w:rsid w:val="00AF0FB0"/>
    <w:rsid w:val="00AF1384"/>
    <w:rsid w:val="00AF17A7"/>
    <w:rsid w:val="00AF19A3"/>
    <w:rsid w:val="00AF1FD4"/>
    <w:rsid w:val="00AF20CF"/>
    <w:rsid w:val="00AF20E6"/>
    <w:rsid w:val="00AF21EA"/>
    <w:rsid w:val="00AF30F6"/>
    <w:rsid w:val="00AF330A"/>
    <w:rsid w:val="00AF3571"/>
    <w:rsid w:val="00AF3594"/>
    <w:rsid w:val="00AF395E"/>
    <w:rsid w:val="00AF3C1D"/>
    <w:rsid w:val="00AF466C"/>
    <w:rsid w:val="00AF4E49"/>
    <w:rsid w:val="00AF524F"/>
    <w:rsid w:val="00AF58C1"/>
    <w:rsid w:val="00AF5D99"/>
    <w:rsid w:val="00AF64F8"/>
    <w:rsid w:val="00AF6E46"/>
    <w:rsid w:val="00AF745C"/>
    <w:rsid w:val="00AF7629"/>
    <w:rsid w:val="00AF7F3B"/>
    <w:rsid w:val="00B00589"/>
    <w:rsid w:val="00B005BE"/>
    <w:rsid w:val="00B00ECE"/>
    <w:rsid w:val="00B019CB"/>
    <w:rsid w:val="00B01F0F"/>
    <w:rsid w:val="00B02629"/>
    <w:rsid w:val="00B034E9"/>
    <w:rsid w:val="00B03797"/>
    <w:rsid w:val="00B03E90"/>
    <w:rsid w:val="00B04096"/>
    <w:rsid w:val="00B04D26"/>
    <w:rsid w:val="00B04EAA"/>
    <w:rsid w:val="00B04F9A"/>
    <w:rsid w:val="00B05900"/>
    <w:rsid w:val="00B05984"/>
    <w:rsid w:val="00B0608C"/>
    <w:rsid w:val="00B0661F"/>
    <w:rsid w:val="00B06E8F"/>
    <w:rsid w:val="00B078DA"/>
    <w:rsid w:val="00B1164B"/>
    <w:rsid w:val="00B1178F"/>
    <w:rsid w:val="00B11B8B"/>
    <w:rsid w:val="00B1230E"/>
    <w:rsid w:val="00B12AFB"/>
    <w:rsid w:val="00B12CB8"/>
    <w:rsid w:val="00B131EE"/>
    <w:rsid w:val="00B13241"/>
    <w:rsid w:val="00B132A3"/>
    <w:rsid w:val="00B135D0"/>
    <w:rsid w:val="00B13822"/>
    <w:rsid w:val="00B1445E"/>
    <w:rsid w:val="00B15489"/>
    <w:rsid w:val="00B15746"/>
    <w:rsid w:val="00B158D8"/>
    <w:rsid w:val="00B15D7D"/>
    <w:rsid w:val="00B15FBA"/>
    <w:rsid w:val="00B16F85"/>
    <w:rsid w:val="00B17A7C"/>
    <w:rsid w:val="00B17F10"/>
    <w:rsid w:val="00B20033"/>
    <w:rsid w:val="00B202A9"/>
    <w:rsid w:val="00B20504"/>
    <w:rsid w:val="00B20584"/>
    <w:rsid w:val="00B20EBA"/>
    <w:rsid w:val="00B2126F"/>
    <w:rsid w:val="00B2149F"/>
    <w:rsid w:val="00B21AD7"/>
    <w:rsid w:val="00B21B73"/>
    <w:rsid w:val="00B22025"/>
    <w:rsid w:val="00B222FB"/>
    <w:rsid w:val="00B224CB"/>
    <w:rsid w:val="00B2335C"/>
    <w:rsid w:val="00B23978"/>
    <w:rsid w:val="00B23F5C"/>
    <w:rsid w:val="00B24130"/>
    <w:rsid w:val="00B24223"/>
    <w:rsid w:val="00B25451"/>
    <w:rsid w:val="00B25726"/>
    <w:rsid w:val="00B269CC"/>
    <w:rsid w:val="00B26A12"/>
    <w:rsid w:val="00B26E67"/>
    <w:rsid w:val="00B27BC9"/>
    <w:rsid w:val="00B3046D"/>
    <w:rsid w:val="00B30741"/>
    <w:rsid w:val="00B30CBC"/>
    <w:rsid w:val="00B30E25"/>
    <w:rsid w:val="00B312AB"/>
    <w:rsid w:val="00B32059"/>
    <w:rsid w:val="00B33A08"/>
    <w:rsid w:val="00B349C0"/>
    <w:rsid w:val="00B34AC5"/>
    <w:rsid w:val="00B35582"/>
    <w:rsid w:val="00B358FA"/>
    <w:rsid w:val="00B35AB1"/>
    <w:rsid w:val="00B35EC4"/>
    <w:rsid w:val="00B36A26"/>
    <w:rsid w:val="00B36C80"/>
    <w:rsid w:val="00B37AC6"/>
    <w:rsid w:val="00B40059"/>
    <w:rsid w:val="00B40DD4"/>
    <w:rsid w:val="00B41122"/>
    <w:rsid w:val="00B413FB"/>
    <w:rsid w:val="00B41533"/>
    <w:rsid w:val="00B41F69"/>
    <w:rsid w:val="00B4262A"/>
    <w:rsid w:val="00B44BE0"/>
    <w:rsid w:val="00B44D4B"/>
    <w:rsid w:val="00B451E8"/>
    <w:rsid w:val="00B45AC4"/>
    <w:rsid w:val="00B45CC7"/>
    <w:rsid w:val="00B461B4"/>
    <w:rsid w:val="00B4671D"/>
    <w:rsid w:val="00B4673D"/>
    <w:rsid w:val="00B475A8"/>
    <w:rsid w:val="00B50CED"/>
    <w:rsid w:val="00B50D75"/>
    <w:rsid w:val="00B51086"/>
    <w:rsid w:val="00B51ABC"/>
    <w:rsid w:val="00B51D5C"/>
    <w:rsid w:val="00B52071"/>
    <w:rsid w:val="00B5244A"/>
    <w:rsid w:val="00B52612"/>
    <w:rsid w:val="00B52B67"/>
    <w:rsid w:val="00B52F77"/>
    <w:rsid w:val="00B5367D"/>
    <w:rsid w:val="00B53C6C"/>
    <w:rsid w:val="00B53F8C"/>
    <w:rsid w:val="00B54EEF"/>
    <w:rsid w:val="00B55313"/>
    <w:rsid w:val="00B55E9F"/>
    <w:rsid w:val="00B55F58"/>
    <w:rsid w:val="00B5614A"/>
    <w:rsid w:val="00B56A24"/>
    <w:rsid w:val="00B56BDD"/>
    <w:rsid w:val="00B574E6"/>
    <w:rsid w:val="00B575F9"/>
    <w:rsid w:val="00B57CE2"/>
    <w:rsid w:val="00B601E1"/>
    <w:rsid w:val="00B60345"/>
    <w:rsid w:val="00B603BA"/>
    <w:rsid w:val="00B604BA"/>
    <w:rsid w:val="00B60E2F"/>
    <w:rsid w:val="00B612CD"/>
    <w:rsid w:val="00B61CB6"/>
    <w:rsid w:val="00B622FA"/>
    <w:rsid w:val="00B62568"/>
    <w:rsid w:val="00B62842"/>
    <w:rsid w:val="00B62C41"/>
    <w:rsid w:val="00B630BF"/>
    <w:rsid w:val="00B6404D"/>
    <w:rsid w:val="00B640DA"/>
    <w:rsid w:val="00B645EA"/>
    <w:rsid w:val="00B64DFB"/>
    <w:rsid w:val="00B65AD9"/>
    <w:rsid w:val="00B65E0D"/>
    <w:rsid w:val="00B663B8"/>
    <w:rsid w:val="00B6675D"/>
    <w:rsid w:val="00B667C6"/>
    <w:rsid w:val="00B6680B"/>
    <w:rsid w:val="00B67442"/>
    <w:rsid w:val="00B67739"/>
    <w:rsid w:val="00B701F7"/>
    <w:rsid w:val="00B704B3"/>
    <w:rsid w:val="00B70558"/>
    <w:rsid w:val="00B70AB5"/>
    <w:rsid w:val="00B70D10"/>
    <w:rsid w:val="00B71907"/>
    <w:rsid w:val="00B719B2"/>
    <w:rsid w:val="00B71AE2"/>
    <w:rsid w:val="00B71F75"/>
    <w:rsid w:val="00B73547"/>
    <w:rsid w:val="00B73C63"/>
    <w:rsid w:val="00B73C75"/>
    <w:rsid w:val="00B73D91"/>
    <w:rsid w:val="00B74062"/>
    <w:rsid w:val="00B744AF"/>
    <w:rsid w:val="00B74858"/>
    <w:rsid w:val="00B748F4"/>
    <w:rsid w:val="00B74BE2"/>
    <w:rsid w:val="00B74FC2"/>
    <w:rsid w:val="00B7577D"/>
    <w:rsid w:val="00B75F85"/>
    <w:rsid w:val="00B76116"/>
    <w:rsid w:val="00B76194"/>
    <w:rsid w:val="00B76A60"/>
    <w:rsid w:val="00B77F9F"/>
    <w:rsid w:val="00B800B8"/>
    <w:rsid w:val="00B8064E"/>
    <w:rsid w:val="00B80A40"/>
    <w:rsid w:val="00B80AC6"/>
    <w:rsid w:val="00B80CD9"/>
    <w:rsid w:val="00B80D16"/>
    <w:rsid w:val="00B81155"/>
    <w:rsid w:val="00B814D6"/>
    <w:rsid w:val="00B814FB"/>
    <w:rsid w:val="00B82132"/>
    <w:rsid w:val="00B8258F"/>
    <w:rsid w:val="00B826CE"/>
    <w:rsid w:val="00B8271E"/>
    <w:rsid w:val="00B82AA8"/>
    <w:rsid w:val="00B82C66"/>
    <w:rsid w:val="00B830A3"/>
    <w:rsid w:val="00B83AC1"/>
    <w:rsid w:val="00B844A2"/>
    <w:rsid w:val="00B845D6"/>
    <w:rsid w:val="00B84A12"/>
    <w:rsid w:val="00B84B7E"/>
    <w:rsid w:val="00B84F36"/>
    <w:rsid w:val="00B850AE"/>
    <w:rsid w:val="00B850D2"/>
    <w:rsid w:val="00B85D36"/>
    <w:rsid w:val="00B86147"/>
    <w:rsid w:val="00B866DA"/>
    <w:rsid w:val="00B86B12"/>
    <w:rsid w:val="00B87790"/>
    <w:rsid w:val="00B8794F"/>
    <w:rsid w:val="00B879BD"/>
    <w:rsid w:val="00B90032"/>
    <w:rsid w:val="00B904CF"/>
    <w:rsid w:val="00B908A1"/>
    <w:rsid w:val="00B90F86"/>
    <w:rsid w:val="00B911CE"/>
    <w:rsid w:val="00B91C3B"/>
    <w:rsid w:val="00B91CE2"/>
    <w:rsid w:val="00B91E9B"/>
    <w:rsid w:val="00B922A9"/>
    <w:rsid w:val="00B929A4"/>
    <w:rsid w:val="00B92F60"/>
    <w:rsid w:val="00B93473"/>
    <w:rsid w:val="00B9358F"/>
    <w:rsid w:val="00B9362B"/>
    <w:rsid w:val="00B94433"/>
    <w:rsid w:val="00B945F6"/>
    <w:rsid w:val="00B948E8"/>
    <w:rsid w:val="00B9491D"/>
    <w:rsid w:val="00B94ABD"/>
    <w:rsid w:val="00B95A6F"/>
    <w:rsid w:val="00B96486"/>
    <w:rsid w:val="00B9649C"/>
    <w:rsid w:val="00B967C1"/>
    <w:rsid w:val="00B968A3"/>
    <w:rsid w:val="00B97282"/>
    <w:rsid w:val="00B97733"/>
    <w:rsid w:val="00B97A41"/>
    <w:rsid w:val="00B97A77"/>
    <w:rsid w:val="00BA1AC4"/>
    <w:rsid w:val="00BA1B4A"/>
    <w:rsid w:val="00BA2F85"/>
    <w:rsid w:val="00BA3352"/>
    <w:rsid w:val="00BA3755"/>
    <w:rsid w:val="00BA38C2"/>
    <w:rsid w:val="00BA3B19"/>
    <w:rsid w:val="00BA3DE9"/>
    <w:rsid w:val="00BA46E0"/>
    <w:rsid w:val="00BA48CB"/>
    <w:rsid w:val="00BA4A28"/>
    <w:rsid w:val="00BA51C0"/>
    <w:rsid w:val="00BA5F68"/>
    <w:rsid w:val="00BA6F9A"/>
    <w:rsid w:val="00BA7B33"/>
    <w:rsid w:val="00BB0632"/>
    <w:rsid w:val="00BB0B05"/>
    <w:rsid w:val="00BB16DE"/>
    <w:rsid w:val="00BB17CC"/>
    <w:rsid w:val="00BB1C56"/>
    <w:rsid w:val="00BB28A2"/>
    <w:rsid w:val="00BB2AB2"/>
    <w:rsid w:val="00BB31AD"/>
    <w:rsid w:val="00BB3277"/>
    <w:rsid w:val="00BB3962"/>
    <w:rsid w:val="00BB3BAE"/>
    <w:rsid w:val="00BB3D67"/>
    <w:rsid w:val="00BB410B"/>
    <w:rsid w:val="00BB42F7"/>
    <w:rsid w:val="00BB4321"/>
    <w:rsid w:val="00BB4567"/>
    <w:rsid w:val="00BB45D5"/>
    <w:rsid w:val="00BB4EC3"/>
    <w:rsid w:val="00BB51F1"/>
    <w:rsid w:val="00BB5223"/>
    <w:rsid w:val="00BB5E6F"/>
    <w:rsid w:val="00BB62B1"/>
    <w:rsid w:val="00BB6320"/>
    <w:rsid w:val="00BB7235"/>
    <w:rsid w:val="00BB72C5"/>
    <w:rsid w:val="00BB757E"/>
    <w:rsid w:val="00BC2146"/>
    <w:rsid w:val="00BC21AB"/>
    <w:rsid w:val="00BC2F15"/>
    <w:rsid w:val="00BC2F6D"/>
    <w:rsid w:val="00BC3BD9"/>
    <w:rsid w:val="00BC3E9E"/>
    <w:rsid w:val="00BC4BFB"/>
    <w:rsid w:val="00BC5338"/>
    <w:rsid w:val="00BC636E"/>
    <w:rsid w:val="00BC6537"/>
    <w:rsid w:val="00BC6750"/>
    <w:rsid w:val="00BC6E98"/>
    <w:rsid w:val="00BC72C5"/>
    <w:rsid w:val="00BC7BCF"/>
    <w:rsid w:val="00BC7CA8"/>
    <w:rsid w:val="00BC7CB6"/>
    <w:rsid w:val="00BD03EB"/>
    <w:rsid w:val="00BD08B3"/>
    <w:rsid w:val="00BD0C32"/>
    <w:rsid w:val="00BD0D1C"/>
    <w:rsid w:val="00BD1817"/>
    <w:rsid w:val="00BD1F98"/>
    <w:rsid w:val="00BD2232"/>
    <w:rsid w:val="00BD2AE1"/>
    <w:rsid w:val="00BD2E32"/>
    <w:rsid w:val="00BD2F77"/>
    <w:rsid w:val="00BD3166"/>
    <w:rsid w:val="00BD3671"/>
    <w:rsid w:val="00BD3BC6"/>
    <w:rsid w:val="00BD3CD7"/>
    <w:rsid w:val="00BD42A0"/>
    <w:rsid w:val="00BD51CB"/>
    <w:rsid w:val="00BD529C"/>
    <w:rsid w:val="00BD5DB0"/>
    <w:rsid w:val="00BD6E29"/>
    <w:rsid w:val="00BD6E4C"/>
    <w:rsid w:val="00BD73BC"/>
    <w:rsid w:val="00BD7D24"/>
    <w:rsid w:val="00BE0269"/>
    <w:rsid w:val="00BE0693"/>
    <w:rsid w:val="00BE0D9C"/>
    <w:rsid w:val="00BE1AAB"/>
    <w:rsid w:val="00BE21E2"/>
    <w:rsid w:val="00BE2201"/>
    <w:rsid w:val="00BE322E"/>
    <w:rsid w:val="00BE3E44"/>
    <w:rsid w:val="00BE41C6"/>
    <w:rsid w:val="00BE472D"/>
    <w:rsid w:val="00BE47BC"/>
    <w:rsid w:val="00BE4BA7"/>
    <w:rsid w:val="00BE5382"/>
    <w:rsid w:val="00BE5935"/>
    <w:rsid w:val="00BE5D36"/>
    <w:rsid w:val="00BE64D0"/>
    <w:rsid w:val="00BE6942"/>
    <w:rsid w:val="00BE6AD6"/>
    <w:rsid w:val="00BE7E68"/>
    <w:rsid w:val="00BF03CB"/>
    <w:rsid w:val="00BF0EBB"/>
    <w:rsid w:val="00BF0F4C"/>
    <w:rsid w:val="00BF122E"/>
    <w:rsid w:val="00BF18A5"/>
    <w:rsid w:val="00BF1ACB"/>
    <w:rsid w:val="00BF267C"/>
    <w:rsid w:val="00BF2A1B"/>
    <w:rsid w:val="00BF3EA3"/>
    <w:rsid w:val="00BF4D89"/>
    <w:rsid w:val="00BF5468"/>
    <w:rsid w:val="00BF5978"/>
    <w:rsid w:val="00BF5ABE"/>
    <w:rsid w:val="00BF5FDE"/>
    <w:rsid w:val="00BF6AB6"/>
    <w:rsid w:val="00BF6CC7"/>
    <w:rsid w:val="00BF6FAE"/>
    <w:rsid w:val="00BF71B6"/>
    <w:rsid w:val="00BF728B"/>
    <w:rsid w:val="00BF7790"/>
    <w:rsid w:val="00BF7D53"/>
    <w:rsid w:val="00BF7E41"/>
    <w:rsid w:val="00C00C4B"/>
    <w:rsid w:val="00C00CB8"/>
    <w:rsid w:val="00C01226"/>
    <w:rsid w:val="00C01516"/>
    <w:rsid w:val="00C0261D"/>
    <w:rsid w:val="00C026C2"/>
    <w:rsid w:val="00C03535"/>
    <w:rsid w:val="00C03816"/>
    <w:rsid w:val="00C047C7"/>
    <w:rsid w:val="00C04AE4"/>
    <w:rsid w:val="00C04BBC"/>
    <w:rsid w:val="00C05842"/>
    <w:rsid w:val="00C05EA5"/>
    <w:rsid w:val="00C05EC4"/>
    <w:rsid w:val="00C06883"/>
    <w:rsid w:val="00C07114"/>
    <w:rsid w:val="00C073C8"/>
    <w:rsid w:val="00C07524"/>
    <w:rsid w:val="00C10391"/>
    <w:rsid w:val="00C1052D"/>
    <w:rsid w:val="00C10AE7"/>
    <w:rsid w:val="00C10B44"/>
    <w:rsid w:val="00C10BCB"/>
    <w:rsid w:val="00C1136B"/>
    <w:rsid w:val="00C11398"/>
    <w:rsid w:val="00C11566"/>
    <w:rsid w:val="00C116BC"/>
    <w:rsid w:val="00C117DB"/>
    <w:rsid w:val="00C119BE"/>
    <w:rsid w:val="00C11F4C"/>
    <w:rsid w:val="00C12826"/>
    <w:rsid w:val="00C13AE1"/>
    <w:rsid w:val="00C1403C"/>
    <w:rsid w:val="00C14193"/>
    <w:rsid w:val="00C143C5"/>
    <w:rsid w:val="00C1449C"/>
    <w:rsid w:val="00C149F2"/>
    <w:rsid w:val="00C15588"/>
    <w:rsid w:val="00C155AC"/>
    <w:rsid w:val="00C15956"/>
    <w:rsid w:val="00C15C5E"/>
    <w:rsid w:val="00C16A39"/>
    <w:rsid w:val="00C17018"/>
    <w:rsid w:val="00C1733B"/>
    <w:rsid w:val="00C173CF"/>
    <w:rsid w:val="00C17506"/>
    <w:rsid w:val="00C17882"/>
    <w:rsid w:val="00C17AD8"/>
    <w:rsid w:val="00C17CD0"/>
    <w:rsid w:val="00C200B8"/>
    <w:rsid w:val="00C2035E"/>
    <w:rsid w:val="00C2043D"/>
    <w:rsid w:val="00C208F8"/>
    <w:rsid w:val="00C2095B"/>
    <w:rsid w:val="00C20D12"/>
    <w:rsid w:val="00C215EF"/>
    <w:rsid w:val="00C21A90"/>
    <w:rsid w:val="00C21DA6"/>
    <w:rsid w:val="00C21ECB"/>
    <w:rsid w:val="00C2268F"/>
    <w:rsid w:val="00C237F8"/>
    <w:rsid w:val="00C24292"/>
    <w:rsid w:val="00C24FD7"/>
    <w:rsid w:val="00C25169"/>
    <w:rsid w:val="00C25788"/>
    <w:rsid w:val="00C25D6E"/>
    <w:rsid w:val="00C26204"/>
    <w:rsid w:val="00C26B70"/>
    <w:rsid w:val="00C26B88"/>
    <w:rsid w:val="00C27574"/>
    <w:rsid w:val="00C27C45"/>
    <w:rsid w:val="00C309AD"/>
    <w:rsid w:val="00C30B50"/>
    <w:rsid w:val="00C30FDE"/>
    <w:rsid w:val="00C310AB"/>
    <w:rsid w:val="00C31357"/>
    <w:rsid w:val="00C31451"/>
    <w:rsid w:val="00C31E79"/>
    <w:rsid w:val="00C32BF5"/>
    <w:rsid w:val="00C32C1A"/>
    <w:rsid w:val="00C33484"/>
    <w:rsid w:val="00C33714"/>
    <w:rsid w:val="00C338AD"/>
    <w:rsid w:val="00C3390F"/>
    <w:rsid w:val="00C33BFD"/>
    <w:rsid w:val="00C343EA"/>
    <w:rsid w:val="00C34533"/>
    <w:rsid w:val="00C3486A"/>
    <w:rsid w:val="00C34A43"/>
    <w:rsid w:val="00C34D82"/>
    <w:rsid w:val="00C35243"/>
    <w:rsid w:val="00C356BB"/>
    <w:rsid w:val="00C356E2"/>
    <w:rsid w:val="00C356EC"/>
    <w:rsid w:val="00C35F61"/>
    <w:rsid w:val="00C37DDE"/>
    <w:rsid w:val="00C404E7"/>
    <w:rsid w:val="00C4158A"/>
    <w:rsid w:val="00C41EA3"/>
    <w:rsid w:val="00C4295E"/>
    <w:rsid w:val="00C4352C"/>
    <w:rsid w:val="00C437FC"/>
    <w:rsid w:val="00C43828"/>
    <w:rsid w:val="00C438FA"/>
    <w:rsid w:val="00C43D12"/>
    <w:rsid w:val="00C43E76"/>
    <w:rsid w:val="00C44247"/>
    <w:rsid w:val="00C442AA"/>
    <w:rsid w:val="00C447D0"/>
    <w:rsid w:val="00C44CB0"/>
    <w:rsid w:val="00C45B95"/>
    <w:rsid w:val="00C45D81"/>
    <w:rsid w:val="00C460F9"/>
    <w:rsid w:val="00C462E8"/>
    <w:rsid w:val="00C4660B"/>
    <w:rsid w:val="00C46743"/>
    <w:rsid w:val="00C467FE"/>
    <w:rsid w:val="00C471FC"/>
    <w:rsid w:val="00C47461"/>
    <w:rsid w:val="00C475F6"/>
    <w:rsid w:val="00C4796A"/>
    <w:rsid w:val="00C47C85"/>
    <w:rsid w:val="00C502C6"/>
    <w:rsid w:val="00C52153"/>
    <w:rsid w:val="00C5290F"/>
    <w:rsid w:val="00C530D9"/>
    <w:rsid w:val="00C531BF"/>
    <w:rsid w:val="00C536BE"/>
    <w:rsid w:val="00C5395D"/>
    <w:rsid w:val="00C53C71"/>
    <w:rsid w:val="00C54043"/>
    <w:rsid w:val="00C54579"/>
    <w:rsid w:val="00C54944"/>
    <w:rsid w:val="00C550A6"/>
    <w:rsid w:val="00C558C4"/>
    <w:rsid w:val="00C55D1E"/>
    <w:rsid w:val="00C55E7C"/>
    <w:rsid w:val="00C579E3"/>
    <w:rsid w:val="00C57ABA"/>
    <w:rsid w:val="00C57AC0"/>
    <w:rsid w:val="00C57F06"/>
    <w:rsid w:val="00C60048"/>
    <w:rsid w:val="00C6014B"/>
    <w:rsid w:val="00C60474"/>
    <w:rsid w:val="00C60627"/>
    <w:rsid w:val="00C60CFB"/>
    <w:rsid w:val="00C60DD6"/>
    <w:rsid w:val="00C60EC0"/>
    <w:rsid w:val="00C617BD"/>
    <w:rsid w:val="00C61822"/>
    <w:rsid w:val="00C619E4"/>
    <w:rsid w:val="00C61D87"/>
    <w:rsid w:val="00C624EE"/>
    <w:rsid w:val="00C62A8A"/>
    <w:rsid w:val="00C62F7A"/>
    <w:rsid w:val="00C631DD"/>
    <w:rsid w:val="00C632B0"/>
    <w:rsid w:val="00C638B5"/>
    <w:rsid w:val="00C64242"/>
    <w:rsid w:val="00C65445"/>
    <w:rsid w:val="00C656AC"/>
    <w:rsid w:val="00C658A2"/>
    <w:rsid w:val="00C65F5E"/>
    <w:rsid w:val="00C66674"/>
    <w:rsid w:val="00C66830"/>
    <w:rsid w:val="00C66F9D"/>
    <w:rsid w:val="00C66FD1"/>
    <w:rsid w:val="00C670AF"/>
    <w:rsid w:val="00C706CB"/>
    <w:rsid w:val="00C70DA9"/>
    <w:rsid w:val="00C70F4A"/>
    <w:rsid w:val="00C72ABB"/>
    <w:rsid w:val="00C73043"/>
    <w:rsid w:val="00C73548"/>
    <w:rsid w:val="00C73BCF"/>
    <w:rsid w:val="00C73BDC"/>
    <w:rsid w:val="00C73C66"/>
    <w:rsid w:val="00C73E9C"/>
    <w:rsid w:val="00C74B2A"/>
    <w:rsid w:val="00C7511C"/>
    <w:rsid w:val="00C75898"/>
    <w:rsid w:val="00C75A5E"/>
    <w:rsid w:val="00C75CE6"/>
    <w:rsid w:val="00C75EAC"/>
    <w:rsid w:val="00C766B3"/>
    <w:rsid w:val="00C76FAC"/>
    <w:rsid w:val="00C7726B"/>
    <w:rsid w:val="00C7728A"/>
    <w:rsid w:val="00C774AC"/>
    <w:rsid w:val="00C77D0F"/>
    <w:rsid w:val="00C800EB"/>
    <w:rsid w:val="00C8054A"/>
    <w:rsid w:val="00C80640"/>
    <w:rsid w:val="00C80846"/>
    <w:rsid w:val="00C80863"/>
    <w:rsid w:val="00C8088A"/>
    <w:rsid w:val="00C80AB3"/>
    <w:rsid w:val="00C80EF5"/>
    <w:rsid w:val="00C81717"/>
    <w:rsid w:val="00C81BC7"/>
    <w:rsid w:val="00C81E74"/>
    <w:rsid w:val="00C8225B"/>
    <w:rsid w:val="00C82763"/>
    <w:rsid w:val="00C84AF3"/>
    <w:rsid w:val="00C85B07"/>
    <w:rsid w:val="00C85C09"/>
    <w:rsid w:val="00C85D2C"/>
    <w:rsid w:val="00C86624"/>
    <w:rsid w:val="00C86BD6"/>
    <w:rsid w:val="00C90358"/>
    <w:rsid w:val="00C905FF"/>
    <w:rsid w:val="00C91E1A"/>
    <w:rsid w:val="00C91ECE"/>
    <w:rsid w:val="00C92510"/>
    <w:rsid w:val="00C92A84"/>
    <w:rsid w:val="00C92D15"/>
    <w:rsid w:val="00C932DD"/>
    <w:rsid w:val="00C9335E"/>
    <w:rsid w:val="00C937B1"/>
    <w:rsid w:val="00C94CD4"/>
    <w:rsid w:val="00C94D28"/>
    <w:rsid w:val="00C9509C"/>
    <w:rsid w:val="00C969E1"/>
    <w:rsid w:val="00C972AC"/>
    <w:rsid w:val="00C97FC5"/>
    <w:rsid w:val="00CA0349"/>
    <w:rsid w:val="00CA0A55"/>
    <w:rsid w:val="00CA14FE"/>
    <w:rsid w:val="00CA1894"/>
    <w:rsid w:val="00CA1929"/>
    <w:rsid w:val="00CA1BEF"/>
    <w:rsid w:val="00CA1C1F"/>
    <w:rsid w:val="00CA1DBC"/>
    <w:rsid w:val="00CA26FB"/>
    <w:rsid w:val="00CA3659"/>
    <w:rsid w:val="00CA3A6C"/>
    <w:rsid w:val="00CA3C1C"/>
    <w:rsid w:val="00CA3CF5"/>
    <w:rsid w:val="00CA4268"/>
    <w:rsid w:val="00CA4441"/>
    <w:rsid w:val="00CA4845"/>
    <w:rsid w:val="00CA4877"/>
    <w:rsid w:val="00CA4A1C"/>
    <w:rsid w:val="00CA4DE6"/>
    <w:rsid w:val="00CA5617"/>
    <w:rsid w:val="00CA5BBE"/>
    <w:rsid w:val="00CA62FF"/>
    <w:rsid w:val="00CA6AC5"/>
    <w:rsid w:val="00CA6B10"/>
    <w:rsid w:val="00CA777C"/>
    <w:rsid w:val="00CA777F"/>
    <w:rsid w:val="00CA7B4B"/>
    <w:rsid w:val="00CB00D1"/>
    <w:rsid w:val="00CB00E8"/>
    <w:rsid w:val="00CB0C3F"/>
    <w:rsid w:val="00CB18FF"/>
    <w:rsid w:val="00CB3AC9"/>
    <w:rsid w:val="00CB3BB1"/>
    <w:rsid w:val="00CB3DB6"/>
    <w:rsid w:val="00CB420C"/>
    <w:rsid w:val="00CB4A07"/>
    <w:rsid w:val="00CB58AA"/>
    <w:rsid w:val="00CB5D76"/>
    <w:rsid w:val="00CB65C9"/>
    <w:rsid w:val="00CB6E80"/>
    <w:rsid w:val="00CB71D7"/>
    <w:rsid w:val="00CB759F"/>
    <w:rsid w:val="00CB7C29"/>
    <w:rsid w:val="00CB7D94"/>
    <w:rsid w:val="00CC039B"/>
    <w:rsid w:val="00CC03C1"/>
    <w:rsid w:val="00CC0871"/>
    <w:rsid w:val="00CC101D"/>
    <w:rsid w:val="00CC1872"/>
    <w:rsid w:val="00CC1AB2"/>
    <w:rsid w:val="00CC215B"/>
    <w:rsid w:val="00CC21D7"/>
    <w:rsid w:val="00CC2FF8"/>
    <w:rsid w:val="00CC31E2"/>
    <w:rsid w:val="00CC3364"/>
    <w:rsid w:val="00CC3E7D"/>
    <w:rsid w:val="00CC3F64"/>
    <w:rsid w:val="00CC4016"/>
    <w:rsid w:val="00CC43EB"/>
    <w:rsid w:val="00CC47BA"/>
    <w:rsid w:val="00CC48C8"/>
    <w:rsid w:val="00CC4947"/>
    <w:rsid w:val="00CC4E59"/>
    <w:rsid w:val="00CC5234"/>
    <w:rsid w:val="00CC550B"/>
    <w:rsid w:val="00CC6788"/>
    <w:rsid w:val="00CC6CC1"/>
    <w:rsid w:val="00CC7DF7"/>
    <w:rsid w:val="00CD0DC4"/>
    <w:rsid w:val="00CD0ED6"/>
    <w:rsid w:val="00CD0F59"/>
    <w:rsid w:val="00CD11E4"/>
    <w:rsid w:val="00CD1B6A"/>
    <w:rsid w:val="00CD1CB2"/>
    <w:rsid w:val="00CD1EEC"/>
    <w:rsid w:val="00CD2049"/>
    <w:rsid w:val="00CD28EC"/>
    <w:rsid w:val="00CD2986"/>
    <w:rsid w:val="00CD3154"/>
    <w:rsid w:val="00CD36FE"/>
    <w:rsid w:val="00CD3791"/>
    <w:rsid w:val="00CD4B80"/>
    <w:rsid w:val="00CD528D"/>
    <w:rsid w:val="00CD55D1"/>
    <w:rsid w:val="00CD5744"/>
    <w:rsid w:val="00CD57C1"/>
    <w:rsid w:val="00CD5AC5"/>
    <w:rsid w:val="00CD5FCA"/>
    <w:rsid w:val="00CD63BA"/>
    <w:rsid w:val="00CD6645"/>
    <w:rsid w:val="00CD68A2"/>
    <w:rsid w:val="00CD6E04"/>
    <w:rsid w:val="00CD723C"/>
    <w:rsid w:val="00CD7FA9"/>
    <w:rsid w:val="00CE0352"/>
    <w:rsid w:val="00CE03FE"/>
    <w:rsid w:val="00CE0556"/>
    <w:rsid w:val="00CE1335"/>
    <w:rsid w:val="00CE18E3"/>
    <w:rsid w:val="00CE21AF"/>
    <w:rsid w:val="00CE2428"/>
    <w:rsid w:val="00CE242C"/>
    <w:rsid w:val="00CE2612"/>
    <w:rsid w:val="00CE2C2A"/>
    <w:rsid w:val="00CE2EA0"/>
    <w:rsid w:val="00CE3B2A"/>
    <w:rsid w:val="00CE3CA9"/>
    <w:rsid w:val="00CE417C"/>
    <w:rsid w:val="00CE51A9"/>
    <w:rsid w:val="00CE6841"/>
    <w:rsid w:val="00CE6ADA"/>
    <w:rsid w:val="00CE6C9A"/>
    <w:rsid w:val="00CE6EBE"/>
    <w:rsid w:val="00CE7D31"/>
    <w:rsid w:val="00CE7EBB"/>
    <w:rsid w:val="00CF011C"/>
    <w:rsid w:val="00CF0FB5"/>
    <w:rsid w:val="00CF10D4"/>
    <w:rsid w:val="00CF118E"/>
    <w:rsid w:val="00CF1279"/>
    <w:rsid w:val="00CF14AA"/>
    <w:rsid w:val="00CF16AB"/>
    <w:rsid w:val="00CF19F5"/>
    <w:rsid w:val="00CF1ACA"/>
    <w:rsid w:val="00CF2BD2"/>
    <w:rsid w:val="00CF34F1"/>
    <w:rsid w:val="00CF3BEB"/>
    <w:rsid w:val="00CF3DAB"/>
    <w:rsid w:val="00CF430A"/>
    <w:rsid w:val="00CF4601"/>
    <w:rsid w:val="00CF4788"/>
    <w:rsid w:val="00CF4A5C"/>
    <w:rsid w:val="00CF4A91"/>
    <w:rsid w:val="00CF4CB6"/>
    <w:rsid w:val="00CF5422"/>
    <w:rsid w:val="00CF6CA3"/>
    <w:rsid w:val="00CF715F"/>
    <w:rsid w:val="00CF736D"/>
    <w:rsid w:val="00CF74CF"/>
    <w:rsid w:val="00D007AD"/>
    <w:rsid w:val="00D00A63"/>
    <w:rsid w:val="00D00B85"/>
    <w:rsid w:val="00D00FA4"/>
    <w:rsid w:val="00D016AA"/>
    <w:rsid w:val="00D02A2D"/>
    <w:rsid w:val="00D02D1B"/>
    <w:rsid w:val="00D02F0D"/>
    <w:rsid w:val="00D0313B"/>
    <w:rsid w:val="00D032CB"/>
    <w:rsid w:val="00D034E1"/>
    <w:rsid w:val="00D03F62"/>
    <w:rsid w:val="00D043AE"/>
    <w:rsid w:val="00D04965"/>
    <w:rsid w:val="00D04F6A"/>
    <w:rsid w:val="00D050A8"/>
    <w:rsid w:val="00D051DB"/>
    <w:rsid w:val="00D05426"/>
    <w:rsid w:val="00D05B72"/>
    <w:rsid w:val="00D05DE4"/>
    <w:rsid w:val="00D06052"/>
    <w:rsid w:val="00D06297"/>
    <w:rsid w:val="00D06AAA"/>
    <w:rsid w:val="00D07BB5"/>
    <w:rsid w:val="00D10917"/>
    <w:rsid w:val="00D109E2"/>
    <w:rsid w:val="00D10A7A"/>
    <w:rsid w:val="00D10C5A"/>
    <w:rsid w:val="00D10CD2"/>
    <w:rsid w:val="00D12B8D"/>
    <w:rsid w:val="00D12E82"/>
    <w:rsid w:val="00D13E84"/>
    <w:rsid w:val="00D1414E"/>
    <w:rsid w:val="00D143F7"/>
    <w:rsid w:val="00D145ED"/>
    <w:rsid w:val="00D14935"/>
    <w:rsid w:val="00D15158"/>
    <w:rsid w:val="00D157B7"/>
    <w:rsid w:val="00D1597C"/>
    <w:rsid w:val="00D159F1"/>
    <w:rsid w:val="00D15A16"/>
    <w:rsid w:val="00D1634F"/>
    <w:rsid w:val="00D164D4"/>
    <w:rsid w:val="00D16854"/>
    <w:rsid w:val="00D169EF"/>
    <w:rsid w:val="00D170B9"/>
    <w:rsid w:val="00D170C8"/>
    <w:rsid w:val="00D17780"/>
    <w:rsid w:val="00D17C8C"/>
    <w:rsid w:val="00D203FA"/>
    <w:rsid w:val="00D20593"/>
    <w:rsid w:val="00D20C97"/>
    <w:rsid w:val="00D20D48"/>
    <w:rsid w:val="00D20D9D"/>
    <w:rsid w:val="00D213A3"/>
    <w:rsid w:val="00D218BA"/>
    <w:rsid w:val="00D225FF"/>
    <w:rsid w:val="00D22E91"/>
    <w:rsid w:val="00D24478"/>
    <w:rsid w:val="00D2472B"/>
    <w:rsid w:val="00D2493D"/>
    <w:rsid w:val="00D252C0"/>
    <w:rsid w:val="00D26080"/>
    <w:rsid w:val="00D261EB"/>
    <w:rsid w:val="00D26613"/>
    <w:rsid w:val="00D26731"/>
    <w:rsid w:val="00D26AE4"/>
    <w:rsid w:val="00D26DFD"/>
    <w:rsid w:val="00D271BA"/>
    <w:rsid w:val="00D271F8"/>
    <w:rsid w:val="00D27469"/>
    <w:rsid w:val="00D2757D"/>
    <w:rsid w:val="00D27F6D"/>
    <w:rsid w:val="00D313AF"/>
    <w:rsid w:val="00D3155D"/>
    <w:rsid w:val="00D31997"/>
    <w:rsid w:val="00D31F1B"/>
    <w:rsid w:val="00D3221A"/>
    <w:rsid w:val="00D3231C"/>
    <w:rsid w:val="00D32D97"/>
    <w:rsid w:val="00D33518"/>
    <w:rsid w:val="00D33B16"/>
    <w:rsid w:val="00D33B74"/>
    <w:rsid w:val="00D33C55"/>
    <w:rsid w:val="00D342A5"/>
    <w:rsid w:val="00D351DD"/>
    <w:rsid w:val="00D356D2"/>
    <w:rsid w:val="00D358A1"/>
    <w:rsid w:val="00D35DE6"/>
    <w:rsid w:val="00D35E2E"/>
    <w:rsid w:val="00D35FAD"/>
    <w:rsid w:val="00D3613A"/>
    <w:rsid w:val="00D36CD4"/>
    <w:rsid w:val="00D370D4"/>
    <w:rsid w:val="00D374FE"/>
    <w:rsid w:val="00D37797"/>
    <w:rsid w:val="00D40071"/>
    <w:rsid w:val="00D404C8"/>
    <w:rsid w:val="00D407DA"/>
    <w:rsid w:val="00D408B1"/>
    <w:rsid w:val="00D417DA"/>
    <w:rsid w:val="00D41A39"/>
    <w:rsid w:val="00D42906"/>
    <w:rsid w:val="00D432D4"/>
    <w:rsid w:val="00D44024"/>
    <w:rsid w:val="00D44EDE"/>
    <w:rsid w:val="00D4515A"/>
    <w:rsid w:val="00D46D68"/>
    <w:rsid w:val="00D46EBF"/>
    <w:rsid w:val="00D4724B"/>
    <w:rsid w:val="00D473DD"/>
    <w:rsid w:val="00D47696"/>
    <w:rsid w:val="00D50122"/>
    <w:rsid w:val="00D50213"/>
    <w:rsid w:val="00D5025D"/>
    <w:rsid w:val="00D506F6"/>
    <w:rsid w:val="00D51134"/>
    <w:rsid w:val="00D51417"/>
    <w:rsid w:val="00D5175A"/>
    <w:rsid w:val="00D51E49"/>
    <w:rsid w:val="00D52185"/>
    <w:rsid w:val="00D53804"/>
    <w:rsid w:val="00D53C45"/>
    <w:rsid w:val="00D54A81"/>
    <w:rsid w:val="00D54CE7"/>
    <w:rsid w:val="00D558E4"/>
    <w:rsid w:val="00D56ABD"/>
    <w:rsid w:val="00D578F5"/>
    <w:rsid w:val="00D579FD"/>
    <w:rsid w:val="00D611F6"/>
    <w:rsid w:val="00D61843"/>
    <w:rsid w:val="00D618A5"/>
    <w:rsid w:val="00D61CD0"/>
    <w:rsid w:val="00D62D06"/>
    <w:rsid w:val="00D62DF5"/>
    <w:rsid w:val="00D6327C"/>
    <w:rsid w:val="00D63ADB"/>
    <w:rsid w:val="00D642EA"/>
    <w:rsid w:val="00D64371"/>
    <w:rsid w:val="00D6523D"/>
    <w:rsid w:val="00D652AA"/>
    <w:rsid w:val="00D66915"/>
    <w:rsid w:val="00D66B15"/>
    <w:rsid w:val="00D671B8"/>
    <w:rsid w:val="00D677B2"/>
    <w:rsid w:val="00D67C4F"/>
    <w:rsid w:val="00D67EE9"/>
    <w:rsid w:val="00D70367"/>
    <w:rsid w:val="00D70968"/>
    <w:rsid w:val="00D70B01"/>
    <w:rsid w:val="00D70F29"/>
    <w:rsid w:val="00D71635"/>
    <w:rsid w:val="00D7205C"/>
    <w:rsid w:val="00D72235"/>
    <w:rsid w:val="00D72594"/>
    <w:rsid w:val="00D725D2"/>
    <w:rsid w:val="00D731A2"/>
    <w:rsid w:val="00D73B4F"/>
    <w:rsid w:val="00D73FE4"/>
    <w:rsid w:val="00D74735"/>
    <w:rsid w:val="00D74963"/>
    <w:rsid w:val="00D75202"/>
    <w:rsid w:val="00D75440"/>
    <w:rsid w:val="00D75AD4"/>
    <w:rsid w:val="00D76666"/>
    <w:rsid w:val="00D76711"/>
    <w:rsid w:val="00D7708C"/>
    <w:rsid w:val="00D80266"/>
    <w:rsid w:val="00D8069E"/>
    <w:rsid w:val="00D80734"/>
    <w:rsid w:val="00D809E6"/>
    <w:rsid w:val="00D80E09"/>
    <w:rsid w:val="00D81546"/>
    <w:rsid w:val="00D8161F"/>
    <w:rsid w:val="00D81C82"/>
    <w:rsid w:val="00D81CA3"/>
    <w:rsid w:val="00D81DBD"/>
    <w:rsid w:val="00D820D7"/>
    <w:rsid w:val="00D824AC"/>
    <w:rsid w:val="00D832C9"/>
    <w:rsid w:val="00D835F5"/>
    <w:rsid w:val="00D83A47"/>
    <w:rsid w:val="00D83B2F"/>
    <w:rsid w:val="00D8498D"/>
    <w:rsid w:val="00D84A87"/>
    <w:rsid w:val="00D85812"/>
    <w:rsid w:val="00D86711"/>
    <w:rsid w:val="00D87297"/>
    <w:rsid w:val="00D8742B"/>
    <w:rsid w:val="00D87E1E"/>
    <w:rsid w:val="00D90071"/>
    <w:rsid w:val="00D90122"/>
    <w:rsid w:val="00D90AB8"/>
    <w:rsid w:val="00D90E56"/>
    <w:rsid w:val="00D91172"/>
    <w:rsid w:val="00D9125B"/>
    <w:rsid w:val="00D91C16"/>
    <w:rsid w:val="00D91CDC"/>
    <w:rsid w:val="00D91D9F"/>
    <w:rsid w:val="00D9204D"/>
    <w:rsid w:val="00D92058"/>
    <w:rsid w:val="00D92833"/>
    <w:rsid w:val="00D92DC8"/>
    <w:rsid w:val="00D9310F"/>
    <w:rsid w:val="00D93B60"/>
    <w:rsid w:val="00D93C71"/>
    <w:rsid w:val="00D9427D"/>
    <w:rsid w:val="00D9494A"/>
    <w:rsid w:val="00D94DA2"/>
    <w:rsid w:val="00D961C3"/>
    <w:rsid w:val="00D96241"/>
    <w:rsid w:val="00D96F76"/>
    <w:rsid w:val="00D9784D"/>
    <w:rsid w:val="00D97DE1"/>
    <w:rsid w:val="00DA17CB"/>
    <w:rsid w:val="00DA19BB"/>
    <w:rsid w:val="00DA1B65"/>
    <w:rsid w:val="00DA1BAB"/>
    <w:rsid w:val="00DA201F"/>
    <w:rsid w:val="00DA20E5"/>
    <w:rsid w:val="00DA241F"/>
    <w:rsid w:val="00DA25B0"/>
    <w:rsid w:val="00DA29C6"/>
    <w:rsid w:val="00DA3312"/>
    <w:rsid w:val="00DA364C"/>
    <w:rsid w:val="00DA3B12"/>
    <w:rsid w:val="00DA40D2"/>
    <w:rsid w:val="00DA43F8"/>
    <w:rsid w:val="00DA4DD2"/>
    <w:rsid w:val="00DA4FEF"/>
    <w:rsid w:val="00DA5103"/>
    <w:rsid w:val="00DA54F4"/>
    <w:rsid w:val="00DA6630"/>
    <w:rsid w:val="00DA6A20"/>
    <w:rsid w:val="00DA6AD5"/>
    <w:rsid w:val="00DA6C60"/>
    <w:rsid w:val="00DA73C1"/>
    <w:rsid w:val="00DB02E4"/>
    <w:rsid w:val="00DB0348"/>
    <w:rsid w:val="00DB0812"/>
    <w:rsid w:val="00DB272C"/>
    <w:rsid w:val="00DB36D0"/>
    <w:rsid w:val="00DB3858"/>
    <w:rsid w:val="00DB4028"/>
    <w:rsid w:val="00DB44D0"/>
    <w:rsid w:val="00DB4801"/>
    <w:rsid w:val="00DB4A46"/>
    <w:rsid w:val="00DB4E7A"/>
    <w:rsid w:val="00DB5267"/>
    <w:rsid w:val="00DB53ED"/>
    <w:rsid w:val="00DB54BF"/>
    <w:rsid w:val="00DB682B"/>
    <w:rsid w:val="00DB6CDF"/>
    <w:rsid w:val="00DC0328"/>
    <w:rsid w:val="00DC050D"/>
    <w:rsid w:val="00DC0672"/>
    <w:rsid w:val="00DC0A27"/>
    <w:rsid w:val="00DC13EC"/>
    <w:rsid w:val="00DC15F2"/>
    <w:rsid w:val="00DC1BF5"/>
    <w:rsid w:val="00DC1DE4"/>
    <w:rsid w:val="00DC1ECF"/>
    <w:rsid w:val="00DC218A"/>
    <w:rsid w:val="00DC25F0"/>
    <w:rsid w:val="00DC27B5"/>
    <w:rsid w:val="00DC28DF"/>
    <w:rsid w:val="00DC2E8D"/>
    <w:rsid w:val="00DC326C"/>
    <w:rsid w:val="00DC32ED"/>
    <w:rsid w:val="00DC332B"/>
    <w:rsid w:val="00DC4A1B"/>
    <w:rsid w:val="00DC4DC7"/>
    <w:rsid w:val="00DC53FD"/>
    <w:rsid w:val="00DC56A9"/>
    <w:rsid w:val="00DC5E4F"/>
    <w:rsid w:val="00DC7120"/>
    <w:rsid w:val="00DC7904"/>
    <w:rsid w:val="00DD0022"/>
    <w:rsid w:val="00DD0059"/>
    <w:rsid w:val="00DD09C9"/>
    <w:rsid w:val="00DD1089"/>
    <w:rsid w:val="00DD198A"/>
    <w:rsid w:val="00DD2091"/>
    <w:rsid w:val="00DD2172"/>
    <w:rsid w:val="00DD2C88"/>
    <w:rsid w:val="00DD2DEC"/>
    <w:rsid w:val="00DD2F2A"/>
    <w:rsid w:val="00DD41F6"/>
    <w:rsid w:val="00DD4930"/>
    <w:rsid w:val="00DD49C3"/>
    <w:rsid w:val="00DD5825"/>
    <w:rsid w:val="00DD7072"/>
    <w:rsid w:val="00DD73F0"/>
    <w:rsid w:val="00DD7E30"/>
    <w:rsid w:val="00DE0127"/>
    <w:rsid w:val="00DE02CA"/>
    <w:rsid w:val="00DE0984"/>
    <w:rsid w:val="00DE0B28"/>
    <w:rsid w:val="00DE0DBD"/>
    <w:rsid w:val="00DE10D8"/>
    <w:rsid w:val="00DE12D4"/>
    <w:rsid w:val="00DE148A"/>
    <w:rsid w:val="00DE1793"/>
    <w:rsid w:val="00DE1A56"/>
    <w:rsid w:val="00DE1F71"/>
    <w:rsid w:val="00DE28FD"/>
    <w:rsid w:val="00DE2C46"/>
    <w:rsid w:val="00DE34D7"/>
    <w:rsid w:val="00DE3508"/>
    <w:rsid w:val="00DE3706"/>
    <w:rsid w:val="00DE46BE"/>
    <w:rsid w:val="00DE4820"/>
    <w:rsid w:val="00DE496B"/>
    <w:rsid w:val="00DE5166"/>
    <w:rsid w:val="00DE53E2"/>
    <w:rsid w:val="00DE5738"/>
    <w:rsid w:val="00DE5A42"/>
    <w:rsid w:val="00DE665D"/>
    <w:rsid w:val="00DE6770"/>
    <w:rsid w:val="00DE6C2E"/>
    <w:rsid w:val="00DE6FA5"/>
    <w:rsid w:val="00DE7076"/>
    <w:rsid w:val="00DF03D8"/>
    <w:rsid w:val="00DF0BE5"/>
    <w:rsid w:val="00DF1547"/>
    <w:rsid w:val="00DF181A"/>
    <w:rsid w:val="00DF186C"/>
    <w:rsid w:val="00DF1E0E"/>
    <w:rsid w:val="00DF20A3"/>
    <w:rsid w:val="00DF20DF"/>
    <w:rsid w:val="00DF3B12"/>
    <w:rsid w:val="00DF454B"/>
    <w:rsid w:val="00DF4612"/>
    <w:rsid w:val="00DF4658"/>
    <w:rsid w:val="00DF46F2"/>
    <w:rsid w:val="00DF4A2E"/>
    <w:rsid w:val="00DF4CAB"/>
    <w:rsid w:val="00DF50A2"/>
    <w:rsid w:val="00DF5122"/>
    <w:rsid w:val="00DF5384"/>
    <w:rsid w:val="00DF5547"/>
    <w:rsid w:val="00DF5853"/>
    <w:rsid w:val="00DF5C5F"/>
    <w:rsid w:val="00DF5DFC"/>
    <w:rsid w:val="00DF6728"/>
    <w:rsid w:val="00DF6B24"/>
    <w:rsid w:val="00DF6B33"/>
    <w:rsid w:val="00DF6D58"/>
    <w:rsid w:val="00DF743B"/>
    <w:rsid w:val="00DF74E7"/>
    <w:rsid w:val="00DF75DD"/>
    <w:rsid w:val="00DF773F"/>
    <w:rsid w:val="00DF782A"/>
    <w:rsid w:val="00DF7A09"/>
    <w:rsid w:val="00E004EA"/>
    <w:rsid w:val="00E00890"/>
    <w:rsid w:val="00E012CC"/>
    <w:rsid w:val="00E017B1"/>
    <w:rsid w:val="00E01C11"/>
    <w:rsid w:val="00E01DAF"/>
    <w:rsid w:val="00E037E6"/>
    <w:rsid w:val="00E039A9"/>
    <w:rsid w:val="00E03E07"/>
    <w:rsid w:val="00E044F2"/>
    <w:rsid w:val="00E05462"/>
    <w:rsid w:val="00E054E8"/>
    <w:rsid w:val="00E056F4"/>
    <w:rsid w:val="00E05EE9"/>
    <w:rsid w:val="00E06579"/>
    <w:rsid w:val="00E06A31"/>
    <w:rsid w:val="00E071C4"/>
    <w:rsid w:val="00E07671"/>
    <w:rsid w:val="00E077A1"/>
    <w:rsid w:val="00E07E87"/>
    <w:rsid w:val="00E117ED"/>
    <w:rsid w:val="00E12618"/>
    <w:rsid w:val="00E134B4"/>
    <w:rsid w:val="00E135E2"/>
    <w:rsid w:val="00E138CF"/>
    <w:rsid w:val="00E13909"/>
    <w:rsid w:val="00E13B12"/>
    <w:rsid w:val="00E14EB0"/>
    <w:rsid w:val="00E1575E"/>
    <w:rsid w:val="00E15A2B"/>
    <w:rsid w:val="00E1618E"/>
    <w:rsid w:val="00E1648C"/>
    <w:rsid w:val="00E1690A"/>
    <w:rsid w:val="00E1791D"/>
    <w:rsid w:val="00E17FFA"/>
    <w:rsid w:val="00E2003C"/>
    <w:rsid w:val="00E20396"/>
    <w:rsid w:val="00E20DA1"/>
    <w:rsid w:val="00E20EAA"/>
    <w:rsid w:val="00E20EBD"/>
    <w:rsid w:val="00E2129D"/>
    <w:rsid w:val="00E21463"/>
    <w:rsid w:val="00E214EC"/>
    <w:rsid w:val="00E2160F"/>
    <w:rsid w:val="00E21B83"/>
    <w:rsid w:val="00E21E88"/>
    <w:rsid w:val="00E21E98"/>
    <w:rsid w:val="00E2210B"/>
    <w:rsid w:val="00E22215"/>
    <w:rsid w:val="00E225A0"/>
    <w:rsid w:val="00E22D2A"/>
    <w:rsid w:val="00E23488"/>
    <w:rsid w:val="00E23538"/>
    <w:rsid w:val="00E235D6"/>
    <w:rsid w:val="00E23615"/>
    <w:rsid w:val="00E23841"/>
    <w:rsid w:val="00E239B7"/>
    <w:rsid w:val="00E23B5A"/>
    <w:rsid w:val="00E23EB9"/>
    <w:rsid w:val="00E2418A"/>
    <w:rsid w:val="00E2471F"/>
    <w:rsid w:val="00E24CFE"/>
    <w:rsid w:val="00E24EF2"/>
    <w:rsid w:val="00E25818"/>
    <w:rsid w:val="00E2695F"/>
    <w:rsid w:val="00E26AB0"/>
    <w:rsid w:val="00E26DAC"/>
    <w:rsid w:val="00E275D4"/>
    <w:rsid w:val="00E27932"/>
    <w:rsid w:val="00E300F3"/>
    <w:rsid w:val="00E301A4"/>
    <w:rsid w:val="00E30285"/>
    <w:rsid w:val="00E3073E"/>
    <w:rsid w:val="00E31740"/>
    <w:rsid w:val="00E32871"/>
    <w:rsid w:val="00E32F79"/>
    <w:rsid w:val="00E3306F"/>
    <w:rsid w:val="00E33D6E"/>
    <w:rsid w:val="00E341D1"/>
    <w:rsid w:val="00E34A5D"/>
    <w:rsid w:val="00E34CA8"/>
    <w:rsid w:val="00E3558F"/>
    <w:rsid w:val="00E355CF"/>
    <w:rsid w:val="00E35BA9"/>
    <w:rsid w:val="00E36AB3"/>
    <w:rsid w:val="00E372A0"/>
    <w:rsid w:val="00E37526"/>
    <w:rsid w:val="00E37A2E"/>
    <w:rsid w:val="00E37B5E"/>
    <w:rsid w:val="00E402BE"/>
    <w:rsid w:val="00E40AA0"/>
    <w:rsid w:val="00E40C0B"/>
    <w:rsid w:val="00E41D0C"/>
    <w:rsid w:val="00E41D64"/>
    <w:rsid w:val="00E41D98"/>
    <w:rsid w:val="00E4263B"/>
    <w:rsid w:val="00E42CEF"/>
    <w:rsid w:val="00E434AA"/>
    <w:rsid w:val="00E435E5"/>
    <w:rsid w:val="00E4375F"/>
    <w:rsid w:val="00E449AC"/>
    <w:rsid w:val="00E44F16"/>
    <w:rsid w:val="00E451AC"/>
    <w:rsid w:val="00E45F9F"/>
    <w:rsid w:val="00E45FC2"/>
    <w:rsid w:val="00E461E5"/>
    <w:rsid w:val="00E4660A"/>
    <w:rsid w:val="00E4678F"/>
    <w:rsid w:val="00E46C53"/>
    <w:rsid w:val="00E46CC0"/>
    <w:rsid w:val="00E47B60"/>
    <w:rsid w:val="00E47FDF"/>
    <w:rsid w:val="00E50806"/>
    <w:rsid w:val="00E50C63"/>
    <w:rsid w:val="00E510F0"/>
    <w:rsid w:val="00E5113D"/>
    <w:rsid w:val="00E51266"/>
    <w:rsid w:val="00E51DC5"/>
    <w:rsid w:val="00E5280D"/>
    <w:rsid w:val="00E539A9"/>
    <w:rsid w:val="00E5495C"/>
    <w:rsid w:val="00E552C4"/>
    <w:rsid w:val="00E553CE"/>
    <w:rsid w:val="00E556E1"/>
    <w:rsid w:val="00E55B3D"/>
    <w:rsid w:val="00E55C47"/>
    <w:rsid w:val="00E565CC"/>
    <w:rsid w:val="00E566A1"/>
    <w:rsid w:val="00E5694C"/>
    <w:rsid w:val="00E56964"/>
    <w:rsid w:val="00E57C08"/>
    <w:rsid w:val="00E57C8D"/>
    <w:rsid w:val="00E610DA"/>
    <w:rsid w:val="00E61534"/>
    <w:rsid w:val="00E62128"/>
    <w:rsid w:val="00E625B1"/>
    <w:rsid w:val="00E626C1"/>
    <w:rsid w:val="00E62DA9"/>
    <w:rsid w:val="00E63364"/>
    <w:rsid w:val="00E63976"/>
    <w:rsid w:val="00E644D3"/>
    <w:rsid w:val="00E64E22"/>
    <w:rsid w:val="00E652E5"/>
    <w:rsid w:val="00E65B5B"/>
    <w:rsid w:val="00E6614D"/>
    <w:rsid w:val="00E6698D"/>
    <w:rsid w:val="00E66DB2"/>
    <w:rsid w:val="00E6710B"/>
    <w:rsid w:val="00E673A2"/>
    <w:rsid w:val="00E67884"/>
    <w:rsid w:val="00E67E25"/>
    <w:rsid w:val="00E67FC3"/>
    <w:rsid w:val="00E705BD"/>
    <w:rsid w:val="00E705DC"/>
    <w:rsid w:val="00E70B3A"/>
    <w:rsid w:val="00E70CA6"/>
    <w:rsid w:val="00E70E87"/>
    <w:rsid w:val="00E71808"/>
    <w:rsid w:val="00E7198A"/>
    <w:rsid w:val="00E720A9"/>
    <w:rsid w:val="00E72220"/>
    <w:rsid w:val="00E723FA"/>
    <w:rsid w:val="00E72645"/>
    <w:rsid w:val="00E72647"/>
    <w:rsid w:val="00E7271A"/>
    <w:rsid w:val="00E72AC9"/>
    <w:rsid w:val="00E72B3E"/>
    <w:rsid w:val="00E73223"/>
    <w:rsid w:val="00E7323E"/>
    <w:rsid w:val="00E734B7"/>
    <w:rsid w:val="00E73A27"/>
    <w:rsid w:val="00E73A6A"/>
    <w:rsid w:val="00E74202"/>
    <w:rsid w:val="00E746A5"/>
    <w:rsid w:val="00E75357"/>
    <w:rsid w:val="00E75479"/>
    <w:rsid w:val="00E754B1"/>
    <w:rsid w:val="00E7551D"/>
    <w:rsid w:val="00E75A4E"/>
    <w:rsid w:val="00E7661E"/>
    <w:rsid w:val="00E767A4"/>
    <w:rsid w:val="00E76BC3"/>
    <w:rsid w:val="00E76E44"/>
    <w:rsid w:val="00E76EA3"/>
    <w:rsid w:val="00E76F2D"/>
    <w:rsid w:val="00E77CDF"/>
    <w:rsid w:val="00E8131C"/>
    <w:rsid w:val="00E81389"/>
    <w:rsid w:val="00E8251D"/>
    <w:rsid w:val="00E828EB"/>
    <w:rsid w:val="00E82F70"/>
    <w:rsid w:val="00E83357"/>
    <w:rsid w:val="00E83B70"/>
    <w:rsid w:val="00E8400B"/>
    <w:rsid w:val="00E84C6E"/>
    <w:rsid w:val="00E84FED"/>
    <w:rsid w:val="00E85333"/>
    <w:rsid w:val="00E85F03"/>
    <w:rsid w:val="00E86609"/>
    <w:rsid w:val="00E86F9E"/>
    <w:rsid w:val="00E87FD2"/>
    <w:rsid w:val="00E907F8"/>
    <w:rsid w:val="00E90FC8"/>
    <w:rsid w:val="00E9141E"/>
    <w:rsid w:val="00E920EE"/>
    <w:rsid w:val="00E92B63"/>
    <w:rsid w:val="00E935E9"/>
    <w:rsid w:val="00E947CF"/>
    <w:rsid w:val="00E95676"/>
    <w:rsid w:val="00E95CAE"/>
    <w:rsid w:val="00E95D64"/>
    <w:rsid w:val="00E95FCA"/>
    <w:rsid w:val="00E9607E"/>
    <w:rsid w:val="00E960F1"/>
    <w:rsid w:val="00E963BF"/>
    <w:rsid w:val="00E9645D"/>
    <w:rsid w:val="00E965A2"/>
    <w:rsid w:val="00E96D96"/>
    <w:rsid w:val="00EA0101"/>
    <w:rsid w:val="00EA03F5"/>
    <w:rsid w:val="00EA068C"/>
    <w:rsid w:val="00EA118A"/>
    <w:rsid w:val="00EA11AD"/>
    <w:rsid w:val="00EA2478"/>
    <w:rsid w:val="00EA304F"/>
    <w:rsid w:val="00EA3ABE"/>
    <w:rsid w:val="00EA5619"/>
    <w:rsid w:val="00EA5EAE"/>
    <w:rsid w:val="00EA69BC"/>
    <w:rsid w:val="00EA7219"/>
    <w:rsid w:val="00EA76D4"/>
    <w:rsid w:val="00EA779F"/>
    <w:rsid w:val="00EA7A40"/>
    <w:rsid w:val="00EA7FF9"/>
    <w:rsid w:val="00EB0794"/>
    <w:rsid w:val="00EB079D"/>
    <w:rsid w:val="00EB07C8"/>
    <w:rsid w:val="00EB10D0"/>
    <w:rsid w:val="00EB1509"/>
    <w:rsid w:val="00EB1675"/>
    <w:rsid w:val="00EB1761"/>
    <w:rsid w:val="00EB2430"/>
    <w:rsid w:val="00EB294F"/>
    <w:rsid w:val="00EB2A4A"/>
    <w:rsid w:val="00EB2BB5"/>
    <w:rsid w:val="00EB2FEF"/>
    <w:rsid w:val="00EB35EF"/>
    <w:rsid w:val="00EB3A5D"/>
    <w:rsid w:val="00EB3BB5"/>
    <w:rsid w:val="00EB407E"/>
    <w:rsid w:val="00EB4399"/>
    <w:rsid w:val="00EB4696"/>
    <w:rsid w:val="00EB4A21"/>
    <w:rsid w:val="00EB4BFB"/>
    <w:rsid w:val="00EB62A7"/>
    <w:rsid w:val="00EB75D8"/>
    <w:rsid w:val="00EB7FFB"/>
    <w:rsid w:val="00EC0676"/>
    <w:rsid w:val="00EC096A"/>
    <w:rsid w:val="00EC0D60"/>
    <w:rsid w:val="00EC166F"/>
    <w:rsid w:val="00EC1855"/>
    <w:rsid w:val="00EC1B4C"/>
    <w:rsid w:val="00EC1D34"/>
    <w:rsid w:val="00EC2240"/>
    <w:rsid w:val="00EC3433"/>
    <w:rsid w:val="00EC4363"/>
    <w:rsid w:val="00EC46CD"/>
    <w:rsid w:val="00EC47A7"/>
    <w:rsid w:val="00EC5763"/>
    <w:rsid w:val="00EC6CDE"/>
    <w:rsid w:val="00EC735A"/>
    <w:rsid w:val="00EC7590"/>
    <w:rsid w:val="00ED01D5"/>
    <w:rsid w:val="00ED0667"/>
    <w:rsid w:val="00ED12EF"/>
    <w:rsid w:val="00ED19F8"/>
    <w:rsid w:val="00ED1A52"/>
    <w:rsid w:val="00ED1BA4"/>
    <w:rsid w:val="00ED1EEC"/>
    <w:rsid w:val="00ED2291"/>
    <w:rsid w:val="00ED29F3"/>
    <w:rsid w:val="00ED2E26"/>
    <w:rsid w:val="00ED329F"/>
    <w:rsid w:val="00ED3B0F"/>
    <w:rsid w:val="00ED42BF"/>
    <w:rsid w:val="00ED444D"/>
    <w:rsid w:val="00ED5525"/>
    <w:rsid w:val="00ED5BED"/>
    <w:rsid w:val="00ED643B"/>
    <w:rsid w:val="00ED66C3"/>
    <w:rsid w:val="00ED68A2"/>
    <w:rsid w:val="00EE0AA3"/>
    <w:rsid w:val="00EE17CB"/>
    <w:rsid w:val="00EE1EFA"/>
    <w:rsid w:val="00EE2157"/>
    <w:rsid w:val="00EE23FB"/>
    <w:rsid w:val="00EE2580"/>
    <w:rsid w:val="00EE26FD"/>
    <w:rsid w:val="00EE2A57"/>
    <w:rsid w:val="00EE2D15"/>
    <w:rsid w:val="00EE3099"/>
    <w:rsid w:val="00EE3226"/>
    <w:rsid w:val="00EE433D"/>
    <w:rsid w:val="00EE5D94"/>
    <w:rsid w:val="00EE5FD8"/>
    <w:rsid w:val="00EE5FE7"/>
    <w:rsid w:val="00EE66B2"/>
    <w:rsid w:val="00EE68CA"/>
    <w:rsid w:val="00EE6C45"/>
    <w:rsid w:val="00EE6D43"/>
    <w:rsid w:val="00EE7326"/>
    <w:rsid w:val="00EE74E4"/>
    <w:rsid w:val="00EE79C2"/>
    <w:rsid w:val="00EF002C"/>
    <w:rsid w:val="00EF0326"/>
    <w:rsid w:val="00EF0549"/>
    <w:rsid w:val="00EF05DC"/>
    <w:rsid w:val="00EF08D8"/>
    <w:rsid w:val="00EF097F"/>
    <w:rsid w:val="00EF0D62"/>
    <w:rsid w:val="00EF0E77"/>
    <w:rsid w:val="00EF1996"/>
    <w:rsid w:val="00EF367F"/>
    <w:rsid w:val="00EF373B"/>
    <w:rsid w:val="00EF3A43"/>
    <w:rsid w:val="00EF4DA1"/>
    <w:rsid w:val="00EF7109"/>
    <w:rsid w:val="00EF719B"/>
    <w:rsid w:val="00EF72D2"/>
    <w:rsid w:val="00EF7633"/>
    <w:rsid w:val="00F00899"/>
    <w:rsid w:val="00F01CF7"/>
    <w:rsid w:val="00F01D0B"/>
    <w:rsid w:val="00F01D10"/>
    <w:rsid w:val="00F01E07"/>
    <w:rsid w:val="00F01F31"/>
    <w:rsid w:val="00F021F4"/>
    <w:rsid w:val="00F026A6"/>
    <w:rsid w:val="00F02ABA"/>
    <w:rsid w:val="00F02D08"/>
    <w:rsid w:val="00F036A8"/>
    <w:rsid w:val="00F043ED"/>
    <w:rsid w:val="00F04643"/>
    <w:rsid w:val="00F04649"/>
    <w:rsid w:val="00F048C0"/>
    <w:rsid w:val="00F049F2"/>
    <w:rsid w:val="00F04B99"/>
    <w:rsid w:val="00F04D50"/>
    <w:rsid w:val="00F0547F"/>
    <w:rsid w:val="00F05AE0"/>
    <w:rsid w:val="00F05D0F"/>
    <w:rsid w:val="00F06265"/>
    <w:rsid w:val="00F0635F"/>
    <w:rsid w:val="00F0646B"/>
    <w:rsid w:val="00F106F0"/>
    <w:rsid w:val="00F1134F"/>
    <w:rsid w:val="00F117F0"/>
    <w:rsid w:val="00F12FC8"/>
    <w:rsid w:val="00F13074"/>
    <w:rsid w:val="00F13194"/>
    <w:rsid w:val="00F131C4"/>
    <w:rsid w:val="00F13655"/>
    <w:rsid w:val="00F137A5"/>
    <w:rsid w:val="00F148E9"/>
    <w:rsid w:val="00F14BDD"/>
    <w:rsid w:val="00F150F2"/>
    <w:rsid w:val="00F15DB8"/>
    <w:rsid w:val="00F160AA"/>
    <w:rsid w:val="00F1651D"/>
    <w:rsid w:val="00F16551"/>
    <w:rsid w:val="00F16D67"/>
    <w:rsid w:val="00F16FA3"/>
    <w:rsid w:val="00F174E8"/>
    <w:rsid w:val="00F177F3"/>
    <w:rsid w:val="00F209AC"/>
    <w:rsid w:val="00F2148A"/>
    <w:rsid w:val="00F222CD"/>
    <w:rsid w:val="00F225E0"/>
    <w:rsid w:val="00F231A2"/>
    <w:rsid w:val="00F231D5"/>
    <w:rsid w:val="00F233BB"/>
    <w:rsid w:val="00F240E2"/>
    <w:rsid w:val="00F24E4E"/>
    <w:rsid w:val="00F24F86"/>
    <w:rsid w:val="00F25032"/>
    <w:rsid w:val="00F25C2C"/>
    <w:rsid w:val="00F25EEF"/>
    <w:rsid w:val="00F25F2A"/>
    <w:rsid w:val="00F265E4"/>
    <w:rsid w:val="00F26687"/>
    <w:rsid w:val="00F26BE7"/>
    <w:rsid w:val="00F26F88"/>
    <w:rsid w:val="00F27054"/>
    <w:rsid w:val="00F27219"/>
    <w:rsid w:val="00F2736B"/>
    <w:rsid w:val="00F2748C"/>
    <w:rsid w:val="00F3054F"/>
    <w:rsid w:val="00F30840"/>
    <w:rsid w:val="00F30B6E"/>
    <w:rsid w:val="00F30F5E"/>
    <w:rsid w:val="00F316C5"/>
    <w:rsid w:val="00F31F47"/>
    <w:rsid w:val="00F32DE7"/>
    <w:rsid w:val="00F333AF"/>
    <w:rsid w:val="00F33481"/>
    <w:rsid w:val="00F33804"/>
    <w:rsid w:val="00F3426F"/>
    <w:rsid w:val="00F347B7"/>
    <w:rsid w:val="00F347DB"/>
    <w:rsid w:val="00F35001"/>
    <w:rsid w:val="00F35562"/>
    <w:rsid w:val="00F35576"/>
    <w:rsid w:val="00F3576A"/>
    <w:rsid w:val="00F35797"/>
    <w:rsid w:val="00F35F57"/>
    <w:rsid w:val="00F360FF"/>
    <w:rsid w:val="00F3622C"/>
    <w:rsid w:val="00F36364"/>
    <w:rsid w:val="00F366DD"/>
    <w:rsid w:val="00F36FDD"/>
    <w:rsid w:val="00F37A4A"/>
    <w:rsid w:val="00F37A72"/>
    <w:rsid w:val="00F37EDA"/>
    <w:rsid w:val="00F401EA"/>
    <w:rsid w:val="00F40439"/>
    <w:rsid w:val="00F40D7A"/>
    <w:rsid w:val="00F4121A"/>
    <w:rsid w:val="00F4159A"/>
    <w:rsid w:val="00F416F7"/>
    <w:rsid w:val="00F419DE"/>
    <w:rsid w:val="00F423CD"/>
    <w:rsid w:val="00F4271A"/>
    <w:rsid w:val="00F42FAF"/>
    <w:rsid w:val="00F43257"/>
    <w:rsid w:val="00F43BAB"/>
    <w:rsid w:val="00F43D7E"/>
    <w:rsid w:val="00F43E49"/>
    <w:rsid w:val="00F4401A"/>
    <w:rsid w:val="00F4426F"/>
    <w:rsid w:val="00F444CF"/>
    <w:rsid w:val="00F4544D"/>
    <w:rsid w:val="00F459EC"/>
    <w:rsid w:val="00F45F5F"/>
    <w:rsid w:val="00F46382"/>
    <w:rsid w:val="00F46A3C"/>
    <w:rsid w:val="00F478E8"/>
    <w:rsid w:val="00F47F1B"/>
    <w:rsid w:val="00F5103F"/>
    <w:rsid w:val="00F51410"/>
    <w:rsid w:val="00F5177E"/>
    <w:rsid w:val="00F517E7"/>
    <w:rsid w:val="00F51FC2"/>
    <w:rsid w:val="00F51FC3"/>
    <w:rsid w:val="00F529B2"/>
    <w:rsid w:val="00F534EE"/>
    <w:rsid w:val="00F55975"/>
    <w:rsid w:val="00F55ABE"/>
    <w:rsid w:val="00F56562"/>
    <w:rsid w:val="00F56772"/>
    <w:rsid w:val="00F56BF2"/>
    <w:rsid w:val="00F57088"/>
    <w:rsid w:val="00F573B7"/>
    <w:rsid w:val="00F600B6"/>
    <w:rsid w:val="00F6015F"/>
    <w:rsid w:val="00F6037F"/>
    <w:rsid w:val="00F60410"/>
    <w:rsid w:val="00F60546"/>
    <w:rsid w:val="00F60830"/>
    <w:rsid w:val="00F61B01"/>
    <w:rsid w:val="00F61B42"/>
    <w:rsid w:val="00F61C83"/>
    <w:rsid w:val="00F6219B"/>
    <w:rsid w:val="00F62558"/>
    <w:rsid w:val="00F626BA"/>
    <w:rsid w:val="00F628A4"/>
    <w:rsid w:val="00F63519"/>
    <w:rsid w:val="00F639FC"/>
    <w:rsid w:val="00F63B3F"/>
    <w:rsid w:val="00F63DAC"/>
    <w:rsid w:val="00F642F6"/>
    <w:rsid w:val="00F643A1"/>
    <w:rsid w:val="00F64C3D"/>
    <w:rsid w:val="00F6518D"/>
    <w:rsid w:val="00F655D4"/>
    <w:rsid w:val="00F65C0D"/>
    <w:rsid w:val="00F6604C"/>
    <w:rsid w:val="00F668AB"/>
    <w:rsid w:val="00F66928"/>
    <w:rsid w:val="00F669D5"/>
    <w:rsid w:val="00F66A56"/>
    <w:rsid w:val="00F67068"/>
    <w:rsid w:val="00F677D8"/>
    <w:rsid w:val="00F67A88"/>
    <w:rsid w:val="00F67B00"/>
    <w:rsid w:val="00F67B01"/>
    <w:rsid w:val="00F67CB6"/>
    <w:rsid w:val="00F705AF"/>
    <w:rsid w:val="00F715CA"/>
    <w:rsid w:val="00F71C26"/>
    <w:rsid w:val="00F71C36"/>
    <w:rsid w:val="00F72931"/>
    <w:rsid w:val="00F72EEC"/>
    <w:rsid w:val="00F730E3"/>
    <w:rsid w:val="00F733BF"/>
    <w:rsid w:val="00F7487D"/>
    <w:rsid w:val="00F74C99"/>
    <w:rsid w:val="00F75020"/>
    <w:rsid w:val="00F75ABE"/>
    <w:rsid w:val="00F75C18"/>
    <w:rsid w:val="00F7688B"/>
    <w:rsid w:val="00F76A8B"/>
    <w:rsid w:val="00F772F2"/>
    <w:rsid w:val="00F77325"/>
    <w:rsid w:val="00F77891"/>
    <w:rsid w:val="00F77C50"/>
    <w:rsid w:val="00F77D9C"/>
    <w:rsid w:val="00F8096E"/>
    <w:rsid w:val="00F80A50"/>
    <w:rsid w:val="00F81439"/>
    <w:rsid w:val="00F81AD9"/>
    <w:rsid w:val="00F81DC7"/>
    <w:rsid w:val="00F81E9B"/>
    <w:rsid w:val="00F82232"/>
    <w:rsid w:val="00F82444"/>
    <w:rsid w:val="00F83241"/>
    <w:rsid w:val="00F8403A"/>
    <w:rsid w:val="00F84265"/>
    <w:rsid w:val="00F8547F"/>
    <w:rsid w:val="00F85581"/>
    <w:rsid w:val="00F85E5F"/>
    <w:rsid w:val="00F86029"/>
    <w:rsid w:val="00F86695"/>
    <w:rsid w:val="00F8676B"/>
    <w:rsid w:val="00F87966"/>
    <w:rsid w:val="00F904B3"/>
    <w:rsid w:val="00F9086D"/>
    <w:rsid w:val="00F90ABD"/>
    <w:rsid w:val="00F91186"/>
    <w:rsid w:val="00F91770"/>
    <w:rsid w:val="00F91892"/>
    <w:rsid w:val="00F918C1"/>
    <w:rsid w:val="00F91EEE"/>
    <w:rsid w:val="00F9252E"/>
    <w:rsid w:val="00F9341D"/>
    <w:rsid w:val="00F93BFB"/>
    <w:rsid w:val="00F93D39"/>
    <w:rsid w:val="00F93F17"/>
    <w:rsid w:val="00F9456A"/>
    <w:rsid w:val="00F9558A"/>
    <w:rsid w:val="00F95D9B"/>
    <w:rsid w:val="00F95DFD"/>
    <w:rsid w:val="00FA036A"/>
    <w:rsid w:val="00FA0420"/>
    <w:rsid w:val="00FA065D"/>
    <w:rsid w:val="00FA0972"/>
    <w:rsid w:val="00FA0D99"/>
    <w:rsid w:val="00FA10FB"/>
    <w:rsid w:val="00FA11B9"/>
    <w:rsid w:val="00FA1848"/>
    <w:rsid w:val="00FA1F0B"/>
    <w:rsid w:val="00FA1F99"/>
    <w:rsid w:val="00FA28AD"/>
    <w:rsid w:val="00FA2B6E"/>
    <w:rsid w:val="00FA2F76"/>
    <w:rsid w:val="00FA3420"/>
    <w:rsid w:val="00FA3942"/>
    <w:rsid w:val="00FA49E7"/>
    <w:rsid w:val="00FA4EE6"/>
    <w:rsid w:val="00FA51B9"/>
    <w:rsid w:val="00FA5255"/>
    <w:rsid w:val="00FA5297"/>
    <w:rsid w:val="00FA5BBF"/>
    <w:rsid w:val="00FA5D07"/>
    <w:rsid w:val="00FA5D1B"/>
    <w:rsid w:val="00FA60A1"/>
    <w:rsid w:val="00FA737F"/>
    <w:rsid w:val="00FA73DC"/>
    <w:rsid w:val="00FA74B2"/>
    <w:rsid w:val="00FA7A23"/>
    <w:rsid w:val="00FB0828"/>
    <w:rsid w:val="00FB0A61"/>
    <w:rsid w:val="00FB0B53"/>
    <w:rsid w:val="00FB1247"/>
    <w:rsid w:val="00FB1963"/>
    <w:rsid w:val="00FB19D1"/>
    <w:rsid w:val="00FB2A03"/>
    <w:rsid w:val="00FB3E13"/>
    <w:rsid w:val="00FB400E"/>
    <w:rsid w:val="00FB4367"/>
    <w:rsid w:val="00FB45EF"/>
    <w:rsid w:val="00FB50A0"/>
    <w:rsid w:val="00FB53C9"/>
    <w:rsid w:val="00FB5874"/>
    <w:rsid w:val="00FB58E6"/>
    <w:rsid w:val="00FB5E35"/>
    <w:rsid w:val="00FB65EB"/>
    <w:rsid w:val="00FB6A24"/>
    <w:rsid w:val="00FB7037"/>
    <w:rsid w:val="00FC0A0D"/>
    <w:rsid w:val="00FC0AB1"/>
    <w:rsid w:val="00FC0CB8"/>
    <w:rsid w:val="00FC1D4F"/>
    <w:rsid w:val="00FC2215"/>
    <w:rsid w:val="00FC2E77"/>
    <w:rsid w:val="00FC4053"/>
    <w:rsid w:val="00FC5477"/>
    <w:rsid w:val="00FC599D"/>
    <w:rsid w:val="00FC5A97"/>
    <w:rsid w:val="00FC5FC5"/>
    <w:rsid w:val="00FC734B"/>
    <w:rsid w:val="00FC741F"/>
    <w:rsid w:val="00FD06C9"/>
    <w:rsid w:val="00FD11A6"/>
    <w:rsid w:val="00FD1C72"/>
    <w:rsid w:val="00FD1D44"/>
    <w:rsid w:val="00FD2872"/>
    <w:rsid w:val="00FD3114"/>
    <w:rsid w:val="00FD36F2"/>
    <w:rsid w:val="00FD3A11"/>
    <w:rsid w:val="00FD3ADF"/>
    <w:rsid w:val="00FD4355"/>
    <w:rsid w:val="00FD43F6"/>
    <w:rsid w:val="00FD46D5"/>
    <w:rsid w:val="00FD4937"/>
    <w:rsid w:val="00FD4F6C"/>
    <w:rsid w:val="00FD508D"/>
    <w:rsid w:val="00FD513F"/>
    <w:rsid w:val="00FD52D3"/>
    <w:rsid w:val="00FD58C6"/>
    <w:rsid w:val="00FD5B2D"/>
    <w:rsid w:val="00FD5CDA"/>
    <w:rsid w:val="00FD5FF8"/>
    <w:rsid w:val="00FD6321"/>
    <w:rsid w:val="00FD7046"/>
    <w:rsid w:val="00FD7626"/>
    <w:rsid w:val="00FD7813"/>
    <w:rsid w:val="00FE03BD"/>
    <w:rsid w:val="00FE0E81"/>
    <w:rsid w:val="00FE15AE"/>
    <w:rsid w:val="00FE1AD2"/>
    <w:rsid w:val="00FE1AD3"/>
    <w:rsid w:val="00FE1E48"/>
    <w:rsid w:val="00FE1E85"/>
    <w:rsid w:val="00FE2355"/>
    <w:rsid w:val="00FE2399"/>
    <w:rsid w:val="00FE25DD"/>
    <w:rsid w:val="00FE2F65"/>
    <w:rsid w:val="00FE3016"/>
    <w:rsid w:val="00FE31F9"/>
    <w:rsid w:val="00FE3277"/>
    <w:rsid w:val="00FE34B4"/>
    <w:rsid w:val="00FE34EB"/>
    <w:rsid w:val="00FE38B3"/>
    <w:rsid w:val="00FE462F"/>
    <w:rsid w:val="00FE4E2D"/>
    <w:rsid w:val="00FE4FEF"/>
    <w:rsid w:val="00FE50C6"/>
    <w:rsid w:val="00FE5263"/>
    <w:rsid w:val="00FE560F"/>
    <w:rsid w:val="00FE7506"/>
    <w:rsid w:val="00FE7A8A"/>
    <w:rsid w:val="00FE7B32"/>
    <w:rsid w:val="00FE7EAA"/>
    <w:rsid w:val="00FF04EE"/>
    <w:rsid w:val="00FF0625"/>
    <w:rsid w:val="00FF0972"/>
    <w:rsid w:val="00FF14E8"/>
    <w:rsid w:val="00FF1761"/>
    <w:rsid w:val="00FF17B5"/>
    <w:rsid w:val="00FF20DD"/>
    <w:rsid w:val="00FF23C5"/>
    <w:rsid w:val="00FF253E"/>
    <w:rsid w:val="00FF33FB"/>
    <w:rsid w:val="00FF39FA"/>
    <w:rsid w:val="00FF3C70"/>
    <w:rsid w:val="00FF461A"/>
    <w:rsid w:val="00FF48AF"/>
    <w:rsid w:val="00FF4DCA"/>
    <w:rsid w:val="00FF588F"/>
    <w:rsid w:val="00FF5E16"/>
    <w:rsid w:val="00FF63AD"/>
    <w:rsid w:val="00FF64C1"/>
    <w:rsid w:val="00FF683C"/>
    <w:rsid w:val="00FF7323"/>
    <w:rsid w:val="00FF77BC"/>
    <w:rsid w:val="00FF7FAB"/>
    <w:rsid w:val="00FF7FD3"/>
    <w:rsid w:val="08521131"/>
    <w:rsid w:val="1EF25564"/>
    <w:rsid w:val="359A4474"/>
    <w:rsid w:val="386459BA"/>
    <w:rsid w:val="4A875AD1"/>
    <w:rsid w:val="610C7DEA"/>
    <w:rsid w:val="6CCD0DB3"/>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7"/>
    <o:shapelayout v:ext="edit">
      <o:idmap v:ext="edit" data="1"/>
    </o:shapelayout>
  </w:shapeDefaults>
  <w:decimalSymbol w:val="."/>
  <w:listSeparator w:val=","/>
  <w14:docId w14:val="0F3F9F75"/>
  <w15:docId w15:val="{5C2BAA6A-D55B-44BA-A9FE-F3FA48D63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ew York" w:eastAsia="宋体" w:hAnsi="New York"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uiPriority="99"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qFormat="1"/>
    <w:lsdException w:name="footnote text" w:semiHidden="1" w:unhideWhenUsed="1"/>
    <w:lsdException w:name="annotation text" w:semiHidden="1" w:qFormat="1"/>
    <w:lsdException w:name="header" w:uiPriority="99"/>
    <w:lsdException w:name="footer" w:uiPriority="99" w:qFormat="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qFormat="1"/>
    <w:lsdException w:name="line number" w:semiHidden="1" w:unhideWhenUsed="1"/>
    <w:lsdException w:name="page number" w:qFormat="1"/>
    <w:lsdException w:name="endnote reference" w:semiHidden="1" w:unhideWhenUsed="1"/>
    <w:lsdException w:name="endnote text" w:semiHidden="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qFormat="1"/>
    <w:lsdException w:name="Body Text 3" w:qFormat="1"/>
    <w:lsdException w:name="Body Text Indent 2" w:semiHidden="1" w:unhideWhenUsed="1"/>
    <w:lsdException w:name="Body Text Indent 3" w:semiHidden="1" w:unhideWhenUsed="1"/>
    <w:lsdException w:name="Block Text" w:semiHidden="1" w:unhideWhenUsed="1"/>
    <w:lsdException w:name="Hyperlink" w:uiPriority="99" w:qFormat="1"/>
    <w:lsdException w:name="FollowedHyperlink" w:qFormat="1"/>
    <w:lsdException w:name="Strong" w:uiPriority="22"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5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jc w:val="both"/>
    </w:pPr>
    <w:rPr>
      <w:rFonts w:ascii="Arial" w:hAnsi="Arial"/>
      <w:sz w:val="24"/>
      <w:lang w:eastAsia="en-US"/>
    </w:rPr>
  </w:style>
  <w:style w:type="paragraph" w:styleId="1">
    <w:name w:val="heading 1"/>
    <w:next w:val="body1"/>
    <w:link w:val="10"/>
    <w:qFormat/>
    <w:pPr>
      <w:spacing w:before="240" w:line="360" w:lineRule="auto"/>
      <w:outlineLvl w:val="0"/>
    </w:pPr>
    <w:rPr>
      <w:rFonts w:ascii="宋体" w:hAnsi="宋体"/>
      <w:b/>
      <w:sz w:val="24"/>
      <w:szCs w:val="24"/>
    </w:rPr>
  </w:style>
  <w:style w:type="paragraph" w:styleId="2">
    <w:name w:val="heading 2"/>
    <w:basedOn w:val="1"/>
    <w:next w:val="body2"/>
    <w:uiPriority w:val="99"/>
    <w:qFormat/>
    <w:pPr>
      <w:spacing w:before="120"/>
      <w:ind w:left="284"/>
      <w:outlineLvl w:val="1"/>
    </w:pPr>
    <w:rPr>
      <w:sz w:val="21"/>
    </w:rPr>
  </w:style>
  <w:style w:type="paragraph" w:styleId="3">
    <w:name w:val="heading 3"/>
    <w:basedOn w:val="2"/>
    <w:next w:val="body3"/>
    <w:link w:val="30"/>
    <w:uiPriority w:val="9"/>
    <w:qFormat/>
    <w:pPr>
      <w:ind w:left="1260" w:hanging="900"/>
      <w:outlineLvl w:val="2"/>
    </w:pPr>
  </w:style>
  <w:style w:type="paragraph" w:styleId="4">
    <w:name w:val="heading 4"/>
    <w:basedOn w:val="3"/>
    <w:next w:val="body4"/>
    <w:qFormat/>
    <w:pPr>
      <w:ind w:left="1440"/>
      <w:outlineLvl w:val="3"/>
    </w:pPr>
  </w:style>
  <w:style w:type="paragraph" w:styleId="5">
    <w:name w:val="heading 5"/>
    <w:basedOn w:val="a"/>
    <w:next w:val="a"/>
    <w:qFormat/>
    <w:pPr>
      <w:keepNext/>
      <w:tabs>
        <w:tab w:val="left" w:pos="700"/>
        <w:tab w:val="left" w:pos="1420"/>
        <w:tab w:val="left" w:pos="2160"/>
      </w:tabs>
      <w:spacing w:line="240" w:lineRule="atLeast"/>
      <w:jc w:val="center"/>
      <w:outlineLvl w:val="4"/>
    </w:pPr>
    <w:rPr>
      <w:b/>
      <w:sz w:val="20"/>
    </w:rPr>
  </w:style>
  <w:style w:type="paragraph" w:styleId="6">
    <w:name w:val="heading 6"/>
    <w:basedOn w:val="a"/>
    <w:next w:val="a"/>
    <w:qFormat/>
    <w:pPr>
      <w:keepNext/>
      <w:ind w:left="720" w:hanging="720"/>
      <w:outlineLvl w:val="5"/>
    </w:pPr>
    <w:rPr>
      <w:b/>
      <w:sz w:val="18"/>
      <w:u w:val="single"/>
    </w:rPr>
  </w:style>
  <w:style w:type="paragraph" w:styleId="7">
    <w:name w:val="heading 7"/>
    <w:basedOn w:val="a"/>
    <w:next w:val="a"/>
    <w:qFormat/>
    <w:pPr>
      <w:keepNext/>
      <w:tabs>
        <w:tab w:val="left" w:pos="700"/>
        <w:tab w:val="left" w:pos="1420"/>
        <w:tab w:val="left" w:pos="6480"/>
      </w:tabs>
      <w:spacing w:line="240" w:lineRule="atLeast"/>
      <w:outlineLvl w:val="6"/>
    </w:pPr>
    <w:rPr>
      <w:b/>
      <w:sz w:val="20"/>
    </w:rPr>
  </w:style>
  <w:style w:type="paragraph" w:styleId="8">
    <w:name w:val="heading 8"/>
    <w:basedOn w:val="a"/>
    <w:next w:val="a"/>
    <w:qFormat/>
    <w:pPr>
      <w:keepNext/>
      <w:spacing w:after="120"/>
      <w:ind w:left="-720" w:right="-720"/>
      <w:outlineLvl w:val="7"/>
    </w:pPr>
    <w:rPr>
      <w:b/>
      <w:sz w:val="18"/>
    </w:rPr>
  </w:style>
  <w:style w:type="paragraph" w:styleId="9">
    <w:name w:val="heading 9"/>
    <w:basedOn w:val="a"/>
    <w:next w:val="a"/>
    <w:qFormat/>
    <w:pPr>
      <w:keepNext/>
      <w:ind w:firstLine="720"/>
      <w:outlineLvl w:val="8"/>
    </w:pPr>
    <w:rPr>
      <w:b/>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ody1">
    <w:name w:val="body 1"/>
    <w:basedOn w:val="1"/>
    <w:qFormat/>
    <w:pPr>
      <w:spacing w:before="120"/>
      <w:jc w:val="both"/>
      <w:outlineLvl w:val="9"/>
    </w:pPr>
    <w:rPr>
      <w:rFonts w:ascii="Arial" w:hAnsi="Arial"/>
      <w:b w:val="0"/>
      <w:sz w:val="20"/>
    </w:rPr>
  </w:style>
  <w:style w:type="paragraph" w:customStyle="1" w:styleId="body2">
    <w:name w:val="body 2"/>
    <w:basedOn w:val="2"/>
    <w:qFormat/>
    <w:pPr>
      <w:ind w:left="0"/>
      <w:jc w:val="both"/>
      <w:outlineLvl w:val="9"/>
    </w:pPr>
    <w:rPr>
      <w:b w:val="0"/>
    </w:rPr>
  </w:style>
  <w:style w:type="paragraph" w:customStyle="1" w:styleId="body3">
    <w:name w:val="body 3"/>
    <w:basedOn w:val="3"/>
    <w:qFormat/>
    <w:pPr>
      <w:ind w:left="360" w:firstLine="0"/>
      <w:jc w:val="both"/>
      <w:outlineLvl w:val="9"/>
    </w:pPr>
    <w:rPr>
      <w:rFonts w:ascii="Arial" w:hAnsi="Arial"/>
      <w:b w:val="0"/>
    </w:rPr>
  </w:style>
  <w:style w:type="paragraph" w:customStyle="1" w:styleId="body4">
    <w:name w:val="body 4"/>
    <w:basedOn w:val="4"/>
    <w:qFormat/>
    <w:pPr>
      <w:ind w:left="540" w:firstLine="0"/>
      <w:jc w:val="both"/>
      <w:outlineLvl w:val="9"/>
    </w:pPr>
    <w:rPr>
      <w:rFonts w:ascii="Arial" w:hAnsi="Arial"/>
      <w:b w:val="0"/>
    </w:rPr>
  </w:style>
  <w:style w:type="paragraph" w:styleId="TOC7">
    <w:name w:val="toc 7"/>
    <w:basedOn w:val="a"/>
    <w:next w:val="a"/>
    <w:uiPriority w:val="39"/>
    <w:qFormat/>
    <w:pPr>
      <w:ind w:left="1440"/>
    </w:pPr>
    <w:rPr>
      <w:rFonts w:ascii="Calibri" w:hAnsi="Calibri"/>
      <w:sz w:val="18"/>
      <w:szCs w:val="18"/>
    </w:rPr>
  </w:style>
  <w:style w:type="paragraph" w:styleId="a3">
    <w:name w:val="Normal Indent"/>
    <w:basedOn w:val="a"/>
    <w:qFormat/>
    <w:pPr>
      <w:overflowPunct w:val="0"/>
      <w:autoSpaceDE w:val="0"/>
      <w:autoSpaceDN w:val="0"/>
      <w:adjustRightInd w:val="0"/>
      <w:ind w:firstLine="420"/>
      <w:textAlignment w:val="baseline"/>
    </w:pPr>
    <w:rPr>
      <w:rFonts w:ascii="Times New Roman" w:hAnsi="Times New Roman"/>
      <w:sz w:val="20"/>
      <w:lang w:eastAsia="zh-CN"/>
    </w:rPr>
  </w:style>
  <w:style w:type="paragraph" w:styleId="a4">
    <w:name w:val="caption"/>
    <w:basedOn w:val="a"/>
    <w:next w:val="a"/>
    <w:qFormat/>
    <w:rPr>
      <w:b/>
      <w:i/>
      <w:sz w:val="40"/>
    </w:rPr>
  </w:style>
  <w:style w:type="paragraph" w:styleId="a5">
    <w:name w:val="Document Map"/>
    <w:basedOn w:val="a"/>
    <w:semiHidden/>
    <w:qFormat/>
    <w:pPr>
      <w:shd w:val="clear" w:color="auto" w:fill="000080"/>
    </w:pPr>
    <w:rPr>
      <w:rFonts w:ascii="Tahoma" w:hAnsi="Tahoma"/>
    </w:rPr>
  </w:style>
  <w:style w:type="paragraph" w:styleId="a6">
    <w:name w:val="annotation text"/>
    <w:basedOn w:val="a"/>
    <w:link w:val="a7"/>
    <w:semiHidden/>
    <w:qFormat/>
    <w:rPr>
      <w:rFonts w:ascii="Times New Roman" w:hAnsi="Times New Roman"/>
      <w:sz w:val="20"/>
      <w:lang w:val="zh-CN"/>
    </w:rPr>
  </w:style>
  <w:style w:type="paragraph" w:styleId="31">
    <w:name w:val="Body Text 3"/>
    <w:basedOn w:val="a"/>
    <w:qFormat/>
    <w:pPr>
      <w:jc w:val="center"/>
    </w:pPr>
    <w:rPr>
      <w:color w:val="0000FF"/>
      <w:sz w:val="16"/>
    </w:rPr>
  </w:style>
  <w:style w:type="paragraph" w:styleId="a8">
    <w:name w:val="Body Text"/>
    <w:basedOn w:val="a"/>
    <w:qFormat/>
    <w:rPr>
      <w:sz w:val="20"/>
    </w:rPr>
  </w:style>
  <w:style w:type="paragraph" w:styleId="a9">
    <w:name w:val="Body Text Indent"/>
    <w:basedOn w:val="a"/>
    <w:link w:val="aa"/>
    <w:qFormat/>
    <w:pPr>
      <w:ind w:left="720"/>
    </w:pPr>
    <w:rPr>
      <w:snapToGrid w:val="0"/>
      <w:color w:val="000000"/>
      <w:sz w:val="20"/>
      <w:lang w:val="zh-CN"/>
    </w:rPr>
  </w:style>
  <w:style w:type="paragraph" w:styleId="TOC5">
    <w:name w:val="toc 5"/>
    <w:basedOn w:val="a"/>
    <w:next w:val="a"/>
    <w:uiPriority w:val="39"/>
    <w:qFormat/>
    <w:pPr>
      <w:ind w:left="960"/>
    </w:pPr>
    <w:rPr>
      <w:rFonts w:ascii="Calibri" w:hAnsi="Calibri"/>
      <w:sz w:val="18"/>
      <w:szCs w:val="18"/>
    </w:rPr>
  </w:style>
  <w:style w:type="paragraph" w:styleId="TOC3">
    <w:name w:val="toc 3"/>
    <w:basedOn w:val="3"/>
    <w:next w:val="a"/>
    <w:uiPriority w:val="39"/>
    <w:qFormat/>
    <w:pPr>
      <w:spacing w:before="0" w:line="240" w:lineRule="auto"/>
      <w:ind w:left="480" w:firstLine="0"/>
      <w:outlineLvl w:val="9"/>
    </w:pPr>
    <w:rPr>
      <w:rFonts w:ascii="Calibri" w:hAnsi="Calibri"/>
      <w:b w:val="0"/>
      <w:i/>
      <w:iCs/>
      <w:szCs w:val="20"/>
      <w:lang w:eastAsia="en-US"/>
    </w:rPr>
  </w:style>
  <w:style w:type="paragraph" w:styleId="TOC8">
    <w:name w:val="toc 8"/>
    <w:basedOn w:val="a"/>
    <w:next w:val="a"/>
    <w:uiPriority w:val="39"/>
    <w:qFormat/>
    <w:pPr>
      <w:ind w:left="1680"/>
    </w:pPr>
    <w:rPr>
      <w:rFonts w:ascii="Calibri" w:hAnsi="Calibri"/>
      <w:sz w:val="18"/>
      <w:szCs w:val="18"/>
    </w:rPr>
  </w:style>
  <w:style w:type="paragraph" w:styleId="ab">
    <w:name w:val="Date"/>
    <w:basedOn w:val="a"/>
    <w:next w:val="a"/>
    <w:qFormat/>
    <w:pPr>
      <w:ind w:leftChars="2500" w:left="100"/>
    </w:pPr>
  </w:style>
  <w:style w:type="paragraph" w:styleId="ac">
    <w:name w:val="endnote text"/>
    <w:basedOn w:val="a"/>
    <w:semiHidden/>
    <w:qFormat/>
    <w:rPr>
      <w:rFonts w:ascii="New Century Schlbk" w:hAnsi="New Century Schlbk"/>
      <w:sz w:val="20"/>
    </w:rPr>
  </w:style>
  <w:style w:type="paragraph" w:styleId="ad">
    <w:name w:val="Balloon Text"/>
    <w:basedOn w:val="a"/>
    <w:link w:val="ae"/>
    <w:qFormat/>
    <w:rPr>
      <w:sz w:val="18"/>
      <w:szCs w:val="18"/>
      <w:lang w:val="zh-CN"/>
    </w:rPr>
  </w:style>
  <w:style w:type="paragraph" w:styleId="af">
    <w:name w:val="footer"/>
    <w:basedOn w:val="body1"/>
    <w:link w:val="af0"/>
    <w:uiPriority w:val="99"/>
    <w:qFormat/>
    <w:pPr>
      <w:tabs>
        <w:tab w:val="center" w:pos="4760"/>
        <w:tab w:val="right" w:pos="9360"/>
      </w:tabs>
      <w:spacing w:before="0"/>
      <w:jc w:val="left"/>
    </w:pPr>
    <w:rPr>
      <w:b/>
      <w:lang w:val="zh-CN"/>
    </w:rPr>
  </w:style>
  <w:style w:type="paragraph" w:styleId="af1">
    <w:name w:val="header"/>
    <w:basedOn w:val="body1"/>
    <w:link w:val="af2"/>
    <w:uiPriority w:val="99"/>
    <w:pPr>
      <w:tabs>
        <w:tab w:val="right" w:pos="9360"/>
      </w:tabs>
      <w:spacing w:before="0"/>
      <w:jc w:val="left"/>
    </w:pPr>
    <w:rPr>
      <w:sz w:val="24"/>
      <w:lang w:val="zh-CN"/>
    </w:rPr>
  </w:style>
  <w:style w:type="paragraph" w:styleId="TOC1">
    <w:name w:val="toc 1"/>
    <w:basedOn w:val="1"/>
    <w:next w:val="a"/>
    <w:uiPriority w:val="39"/>
    <w:qFormat/>
    <w:pPr>
      <w:spacing w:before="120" w:after="120" w:line="240" w:lineRule="auto"/>
      <w:outlineLvl w:val="9"/>
    </w:pPr>
    <w:rPr>
      <w:rFonts w:ascii="Calibri" w:hAnsi="Calibri"/>
      <w:bCs/>
      <w:caps/>
      <w:sz w:val="20"/>
      <w:szCs w:val="20"/>
      <w:lang w:eastAsia="en-US"/>
    </w:rPr>
  </w:style>
  <w:style w:type="paragraph" w:styleId="TOC4">
    <w:name w:val="toc 4"/>
    <w:basedOn w:val="4"/>
    <w:next w:val="a"/>
    <w:uiPriority w:val="39"/>
    <w:qFormat/>
    <w:pPr>
      <w:spacing w:before="0" w:line="240" w:lineRule="auto"/>
      <w:ind w:left="720" w:firstLine="0"/>
      <w:outlineLvl w:val="9"/>
    </w:pPr>
    <w:rPr>
      <w:rFonts w:ascii="Calibri" w:hAnsi="Calibri"/>
      <w:b w:val="0"/>
      <w:sz w:val="18"/>
      <w:szCs w:val="18"/>
      <w:lang w:eastAsia="en-US"/>
    </w:rPr>
  </w:style>
  <w:style w:type="paragraph" w:styleId="TOC6">
    <w:name w:val="toc 6"/>
    <w:basedOn w:val="a"/>
    <w:next w:val="a"/>
    <w:uiPriority w:val="39"/>
    <w:qFormat/>
    <w:pPr>
      <w:ind w:left="1200"/>
    </w:pPr>
    <w:rPr>
      <w:rFonts w:ascii="Calibri" w:hAnsi="Calibri"/>
      <w:sz w:val="18"/>
      <w:szCs w:val="18"/>
    </w:rPr>
  </w:style>
  <w:style w:type="paragraph" w:styleId="TOC2">
    <w:name w:val="toc 2"/>
    <w:basedOn w:val="2"/>
    <w:next w:val="a"/>
    <w:uiPriority w:val="39"/>
    <w:qFormat/>
    <w:pPr>
      <w:spacing w:before="0" w:line="240" w:lineRule="auto"/>
      <w:ind w:left="240"/>
      <w:outlineLvl w:val="9"/>
    </w:pPr>
    <w:rPr>
      <w:rFonts w:ascii="Calibri" w:hAnsi="Calibri"/>
      <w:b w:val="0"/>
      <w:smallCaps/>
      <w:szCs w:val="20"/>
      <w:lang w:eastAsia="en-US"/>
    </w:rPr>
  </w:style>
  <w:style w:type="paragraph" w:styleId="TOC9">
    <w:name w:val="toc 9"/>
    <w:basedOn w:val="a"/>
    <w:next w:val="a"/>
    <w:uiPriority w:val="39"/>
    <w:qFormat/>
    <w:pPr>
      <w:ind w:left="1920"/>
    </w:pPr>
    <w:rPr>
      <w:rFonts w:ascii="Calibri" w:hAnsi="Calibri"/>
      <w:sz w:val="18"/>
      <w:szCs w:val="18"/>
    </w:rPr>
  </w:style>
  <w:style w:type="paragraph" w:styleId="20">
    <w:name w:val="Body Text 2"/>
    <w:basedOn w:val="a"/>
    <w:qFormat/>
    <w:rPr>
      <w:sz w:val="18"/>
    </w:rPr>
  </w:style>
  <w:style w:type="paragraph" w:styleId="af3">
    <w:name w:val="Normal (Web)"/>
    <w:basedOn w:val="a"/>
    <w:uiPriority w:val="99"/>
    <w:unhideWhenUsed/>
    <w:qFormat/>
    <w:pPr>
      <w:spacing w:before="100" w:beforeAutospacing="1" w:after="100" w:afterAutospacing="1"/>
    </w:pPr>
    <w:rPr>
      <w:rFonts w:ascii="宋体" w:hAnsi="宋体" w:cs="宋体"/>
      <w:szCs w:val="24"/>
      <w:lang w:eastAsia="zh-CN"/>
    </w:rPr>
  </w:style>
  <w:style w:type="paragraph" w:styleId="af4">
    <w:name w:val="annotation subject"/>
    <w:basedOn w:val="a6"/>
    <w:next w:val="a6"/>
    <w:link w:val="af5"/>
    <w:qFormat/>
    <w:rPr>
      <w:rFonts w:ascii="Arial" w:hAnsi="Arial"/>
      <w:b/>
      <w:bCs/>
      <w:sz w:val="24"/>
    </w:rPr>
  </w:style>
  <w:style w:type="table" w:styleId="af6">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7">
    <w:name w:val="page number"/>
    <w:qFormat/>
    <w:rPr>
      <w:rFonts w:ascii="Arial" w:hAnsi="Arial"/>
    </w:rPr>
  </w:style>
  <w:style w:type="character" w:styleId="af8">
    <w:name w:val="FollowedHyperlink"/>
    <w:qFormat/>
    <w:rPr>
      <w:color w:val="800080"/>
      <w:u w:val="single"/>
    </w:rPr>
  </w:style>
  <w:style w:type="character" w:styleId="af9">
    <w:name w:val="Hyperlink"/>
    <w:uiPriority w:val="99"/>
    <w:qFormat/>
    <w:rPr>
      <w:color w:val="0000FF"/>
      <w:u w:val="single"/>
    </w:rPr>
  </w:style>
  <w:style w:type="character" w:styleId="afa">
    <w:name w:val="annotation reference"/>
    <w:qFormat/>
    <w:rPr>
      <w:sz w:val="21"/>
      <w:szCs w:val="21"/>
    </w:rPr>
  </w:style>
  <w:style w:type="paragraph" w:customStyle="1" w:styleId="bullet4">
    <w:name w:val="bullet 4"/>
    <w:basedOn w:val="body4"/>
    <w:qFormat/>
    <w:pPr>
      <w:ind w:left="900" w:hanging="360"/>
      <w:jc w:val="left"/>
    </w:pPr>
  </w:style>
  <w:style w:type="paragraph" w:customStyle="1" w:styleId="bullet2">
    <w:name w:val="bullet 2"/>
    <w:basedOn w:val="body2"/>
    <w:qFormat/>
    <w:pPr>
      <w:ind w:left="540" w:hanging="360"/>
      <w:jc w:val="left"/>
    </w:pPr>
  </w:style>
  <w:style w:type="paragraph" w:customStyle="1" w:styleId="bullet3">
    <w:name w:val="bullet 3"/>
    <w:basedOn w:val="body3"/>
    <w:qFormat/>
    <w:pPr>
      <w:ind w:left="720" w:hanging="360"/>
      <w:jc w:val="left"/>
    </w:pPr>
  </w:style>
  <w:style w:type="paragraph" w:customStyle="1" w:styleId="bullet1">
    <w:name w:val="bullet 1"/>
    <w:basedOn w:val="body1"/>
    <w:qFormat/>
    <w:pPr>
      <w:ind w:left="360" w:hanging="360"/>
      <w:jc w:val="left"/>
    </w:pPr>
  </w:style>
  <w:style w:type="paragraph" w:customStyle="1" w:styleId="Pricing1">
    <w:name w:val="Pricing 1"/>
    <w:basedOn w:val="1"/>
    <w:pPr>
      <w:tabs>
        <w:tab w:val="decimal" w:pos="9000"/>
      </w:tabs>
      <w:spacing w:before="120"/>
      <w:outlineLvl w:val="9"/>
    </w:pPr>
    <w:rPr>
      <w:sz w:val="20"/>
    </w:rPr>
  </w:style>
  <w:style w:type="paragraph" w:customStyle="1" w:styleId="Pricing2">
    <w:name w:val="Pricing 2"/>
    <w:basedOn w:val="Pricing1"/>
    <w:pPr>
      <w:ind w:left="900" w:hanging="720"/>
    </w:pPr>
  </w:style>
  <w:style w:type="paragraph" w:customStyle="1" w:styleId="Pricing3">
    <w:name w:val="Pricing 3"/>
    <w:basedOn w:val="Pricing2"/>
    <w:qFormat/>
    <w:pPr>
      <w:ind w:left="1080"/>
    </w:pPr>
  </w:style>
  <w:style w:type="paragraph" w:customStyle="1" w:styleId="Pricing4">
    <w:name w:val="Pricing 4"/>
    <w:basedOn w:val="Pricing3"/>
    <w:qFormat/>
    <w:pPr>
      <w:ind w:left="1260"/>
    </w:pPr>
  </w:style>
  <w:style w:type="paragraph" w:customStyle="1" w:styleId="note1">
    <w:name w:val="note 1"/>
    <w:basedOn w:val="body1"/>
    <w:qFormat/>
    <w:pPr>
      <w:ind w:left="1080" w:hanging="1080"/>
      <w:jc w:val="left"/>
    </w:pPr>
    <w:rPr>
      <w:b/>
    </w:rPr>
  </w:style>
  <w:style w:type="paragraph" w:customStyle="1" w:styleId="note2">
    <w:name w:val="note 2"/>
    <w:basedOn w:val="body2"/>
    <w:pPr>
      <w:ind w:left="1260" w:hanging="1080"/>
      <w:jc w:val="left"/>
    </w:pPr>
    <w:rPr>
      <w:b/>
    </w:rPr>
  </w:style>
  <w:style w:type="paragraph" w:customStyle="1" w:styleId="note3">
    <w:name w:val="note 3"/>
    <w:basedOn w:val="body3"/>
    <w:qFormat/>
    <w:pPr>
      <w:ind w:left="1440" w:hanging="1080"/>
      <w:jc w:val="left"/>
    </w:pPr>
    <w:rPr>
      <w:b/>
    </w:rPr>
  </w:style>
  <w:style w:type="paragraph" w:customStyle="1" w:styleId="note4">
    <w:name w:val="note 4"/>
    <w:basedOn w:val="body4"/>
    <w:qFormat/>
    <w:pPr>
      <w:ind w:left="1620" w:hanging="1080"/>
      <w:jc w:val="left"/>
    </w:pPr>
    <w:rPr>
      <w:b/>
    </w:rPr>
  </w:style>
  <w:style w:type="paragraph" w:customStyle="1" w:styleId="numberedstatements">
    <w:name w:val="numbered statements"/>
    <w:basedOn w:val="bullet2"/>
    <w:qFormat/>
    <w:pPr>
      <w:ind w:left="720" w:hanging="540"/>
      <w:jc w:val="both"/>
    </w:pPr>
  </w:style>
  <w:style w:type="paragraph" w:customStyle="1" w:styleId="Sub-Title">
    <w:name w:val="Sub-Title"/>
    <w:basedOn w:val="2"/>
    <w:qFormat/>
    <w:pPr>
      <w:outlineLvl w:val="9"/>
    </w:pPr>
  </w:style>
  <w:style w:type="paragraph" w:customStyle="1" w:styleId="Nsbullet">
    <w:name w:val="Ns bullet"/>
    <w:basedOn w:val="numberedstatements"/>
    <w:qFormat/>
    <w:pPr>
      <w:tabs>
        <w:tab w:val="left" w:pos="180"/>
        <w:tab w:val="left" w:pos="620"/>
      </w:tabs>
      <w:ind w:left="900"/>
    </w:pPr>
  </w:style>
  <w:style w:type="paragraph" w:customStyle="1" w:styleId="bullet">
    <w:name w:val="bullet"/>
    <w:basedOn w:val="bullet4"/>
    <w:qFormat/>
    <w:pPr>
      <w:tabs>
        <w:tab w:val="left" w:pos="1260"/>
      </w:tabs>
      <w:ind w:firstLine="0"/>
    </w:pPr>
  </w:style>
  <w:style w:type="paragraph" w:customStyle="1" w:styleId="EquipList">
    <w:name w:val="Equip List"/>
    <w:basedOn w:val="bullet2"/>
    <w:qFormat/>
    <w:pPr>
      <w:tabs>
        <w:tab w:val="left" w:pos="5760"/>
        <w:tab w:val="left" w:pos="8460"/>
      </w:tabs>
    </w:pPr>
  </w:style>
  <w:style w:type="paragraph" w:customStyle="1" w:styleId="EquipList1">
    <w:name w:val="Equip List1"/>
    <w:basedOn w:val="body1"/>
    <w:qFormat/>
    <w:pPr>
      <w:tabs>
        <w:tab w:val="left" w:pos="5760"/>
        <w:tab w:val="right" w:pos="8180"/>
      </w:tabs>
    </w:pPr>
  </w:style>
  <w:style w:type="paragraph" w:customStyle="1" w:styleId="Subtitle2">
    <w:name w:val="Subtitle 2"/>
    <w:basedOn w:val="3"/>
    <w:next w:val="body3"/>
    <w:qFormat/>
    <w:pPr>
      <w:tabs>
        <w:tab w:val="left" w:pos="6120"/>
        <w:tab w:val="left" w:pos="8640"/>
      </w:tabs>
      <w:jc w:val="both"/>
      <w:outlineLvl w:val="9"/>
    </w:pPr>
  </w:style>
  <w:style w:type="paragraph" w:customStyle="1" w:styleId="Style1">
    <w:name w:val="Style1"/>
    <w:basedOn w:val="SECTION4"/>
    <w:qFormat/>
    <w:rPr>
      <w:caps/>
      <w:sz w:val="24"/>
    </w:rPr>
  </w:style>
  <w:style w:type="paragraph" w:customStyle="1" w:styleId="SECTION4">
    <w:name w:val="SECTION:4"/>
    <w:qFormat/>
    <w:pPr>
      <w:keepLines/>
      <w:tabs>
        <w:tab w:val="left" w:pos="3427"/>
        <w:tab w:val="left" w:pos="6854"/>
      </w:tabs>
      <w:spacing w:before="240"/>
    </w:pPr>
    <w:rPr>
      <w:rFonts w:ascii="Arial" w:hAnsi="Arial"/>
      <w:b/>
      <w:sz w:val="22"/>
      <w:lang w:eastAsia="en-US"/>
    </w:rPr>
  </w:style>
  <w:style w:type="paragraph" w:customStyle="1" w:styleId="BULLET0">
    <w:name w:val="BULLET"/>
    <w:qFormat/>
    <w:pPr>
      <w:tabs>
        <w:tab w:val="left" w:pos="3787"/>
        <w:tab w:val="left" w:pos="4507"/>
        <w:tab w:val="left" w:pos="5227"/>
        <w:tab w:val="left" w:pos="6667"/>
        <w:tab w:val="left" w:pos="8107"/>
      </w:tabs>
      <w:spacing w:before="120"/>
      <w:ind w:left="720"/>
    </w:pPr>
    <w:rPr>
      <w:rFonts w:ascii="Arial" w:hAnsi="Arial"/>
      <w:sz w:val="22"/>
      <w:lang w:eastAsia="en-US"/>
    </w:rPr>
  </w:style>
  <w:style w:type="paragraph" w:customStyle="1" w:styleId="NOTE">
    <w:name w:val="NOTE"/>
    <w:qFormat/>
    <w:pPr>
      <w:tabs>
        <w:tab w:val="left" w:pos="3427"/>
        <w:tab w:val="right" w:pos="6854"/>
      </w:tabs>
      <w:spacing w:before="360"/>
    </w:pPr>
    <w:rPr>
      <w:rFonts w:ascii="Arial" w:hAnsi="Arial"/>
      <w:sz w:val="22"/>
      <w:lang w:eastAsia="en-US"/>
    </w:rPr>
  </w:style>
  <w:style w:type="paragraph" w:customStyle="1" w:styleId="PARA">
    <w:name w:val="PARA"/>
    <w:qFormat/>
    <w:pPr>
      <w:tabs>
        <w:tab w:val="left" w:pos="3427"/>
        <w:tab w:val="left" w:pos="6854"/>
      </w:tabs>
      <w:spacing w:before="120"/>
    </w:pPr>
    <w:rPr>
      <w:rFonts w:ascii="Arial" w:hAnsi="Arial"/>
      <w:sz w:val="22"/>
      <w:lang w:eastAsia="en-US"/>
    </w:rPr>
  </w:style>
  <w:style w:type="paragraph" w:customStyle="1" w:styleId="PARAt">
    <w:name w:val="PARAt"/>
    <w:qFormat/>
    <w:pPr>
      <w:ind w:left="720"/>
    </w:pPr>
    <w:rPr>
      <w:rFonts w:ascii="Arial" w:hAnsi="Arial"/>
      <w:sz w:val="22"/>
      <w:lang w:eastAsia="en-US"/>
    </w:rPr>
  </w:style>
  <w:style w:type="character" w:customStyle="1" w:styleId="EmailStyle64">
    <w:name w:val="EmailStyle64"/>
    <w:qFormat/>
    <w:rPr>
      <w:rFonts w:ascii="Arial" w:hAnsi="Arial" w:cs="Arial"/>
      <w:color w:val="000000"/>
      <w:sz w:val="20"/>
      <w:szCs w:val="20"/>
    </w:rPr>
  </w:style>
  <w:style w:type="paragraph" w:customStyle="1" w:styleId="cutsheetbullet">
    <w:name w:val="cut sheet bullet"/>
    <w:basedOn w:val="a"/>
    <w:qFormat/>
    <w:pPr>
      <w:numPr>
        <w:numId w:val="1"/>
      </w:numPr>
      <w:spacing w:after="120"/>
    </w:pPr>
    <w:rPr>
      <w:sz w:val="20"/>
    </w:rPr>
  </w:style>
  <w:style w:type="character" w:customStyle="1" w:styleId="numberedstatementsChar">
    <w:name w:val="numbered statements Char"/>
    <w:qFormat/>
    <w:rPr>
      <w:rFonts w:ascii="Arial" w:eastAsia="宋体" w:hAnsi="Arial"/>
      <w:lang w:val="en-US" w:eastAsia="en-US" w:bidi="ar-SA"/>
    </w:rPr>
  </w:style>
  <w:style w:type="paragraph" w:customStyle="1" w:styleId="RobotListItems">
    <w:name w:val="Robot List Items"/>
    <w:basedOn w:val="a"/>
    <w:qFormat/>
    <w:pPr>
      <w:numPr>
        <w:numId w:val="2"/>
      </w:numPr>
    </w:pPr>
    <w:rPr>
      <w:sz w:val="18"/>
    </w:rPr>
  </w:style>
  <w:style w:type="paragraph" w:customStyle="1" w:styleId="RobotListItems2">
    <w:name w:val="Robot List Items 2"/>
    <w:basedOn w:val="RobotListItems"/>
    <w:qFormat/>
    <w:pPr>
      <w:numPr>
        <w:numId w:val="3"/>
      </w:numPr>
    </w:pPr>
  </w:style>
  <w:style w:type="paragraph" w:customStyle="1" w:styleId="CharCharChar">
    <w:name w:val="Char Char Char"/>
    <w:basedOn w:val="a"/>
    <w:qFormat/>
    <w:pPr>
      <w:widowControl w:val="0"/>
    </w:pPr>
    <w:rPr>
      <w:rFonts w:ascii="Tahoma" w:hAnsi="Tahoma"/>
      <w:kern w:val="2"/>
      <w:lang w:eastAsia="zh-CN"/>
    </w:rPr>
  </w:style>
  <w:style w:type="character" w:customStyle="1" w:styleId="a7">
    <w:name w:val="批注文字 字符"/>
    <w:link w:val="a6"/>
    <w:semiHidden/>
    <w:qFormat/>
    <w:rPr>
      <w:rFonts w:ascii="Times New Roman" w:hAnsi="Times New Roman"/>
      <w:lang w:eastAsia="en-US"/>
    </w:rPr>
  </w:style>
  <w:style w:type="paragraph" w:customStyle="1" w:styleId="TOC10">
    <w:name w:val="TOC 标题1"/>
    <w:basedOn w:val="1"/>
    <w:next w:val="a"/>
    <w:uiPriority w:val="39"/>
    <w:qFormat/>
    <w:pPr>
      <w:keepNext/>
      <w:keepLines/>
      <w:spacing w:before="480" w:line="276" w:lineRule="auto"/>
      <w:outlineLvl w:val="9"/>
    </w:pPr>
    <w:rPr>
      <w:rFonts w:ascii="Cambria" w:hAnsi="Cambria"/>
      <w:bCs/>
      <w:color w:val="365F91"/>
      <w:sz w:val="28"/>
      <w:szCs w:val="28"/>
    </w:rPr>
  </w:style>
  <w:style w:type="paragraph" w:customStyle="1" w:styleId="CharCharCharChar">
    <w:name w:val="Char Char Char Char"/>
    <w:basedOn w:val="a"/>
    <w:qFormat/>
    <w:pPr>
      <w:widowControl w:val="0"/>
    </w:pPr>
    <w:rPr>
      <w:rFonts w:ascii="Times New Roman" w:hAnsi="Times New Roman"/>
      <w:kern w:val="2"/>
      <w:sz w:val="21"/>
      <w:szCs w:val="24"/>
      <w:lang w:eastAsia="zh-CN"/>
    </w:rPr>
  </w:style>
  <w:style w:type="paragraph" w:customStyle="1" w:styleId="afb">
    <w:name w:val="样式 宋体 小四 左"/>
    <w:basedOn w:val="a"/>
    <w:qFormat/>
    <w:pPr>
      <w:widowControl w:val="0"/>
      <w:tabs>
        <w:tab w:val="left" w:pos="1696"/>
      </w:tabs>
      <w:ind w:left="1696" w:hanging="420"/>
    </w:pPr>
    <w:rPr>
      <w:rFonts w:ascii="Times New Roman" w:hAnsi="Times New Roman"/>
      <w:kern w:val="2"/>
      <w:sz w:val="21"/>
      <w:szCs w:val="24"/>
      <w:lang w:eastAsia="zh-CN"/>
    </w:rPr>
  </w:style>
  <w:style w:type="paragraph" w:styleId="afc">
    <w:name w:val="List Paragraph"/>
    <w:basedOn w:val="a"/>
    <w:uiPriority w:val="34"/>
    <w:qFormat/>
    <w:pPr>
      <w:ind w:firstLineChars="200" w:firstLine="420"/>
    </w:pPr>
  </w:style>
  <w:style w:type="paragraph" w:customStyle="1" w:styleId="Char">
    <w:name w:val="Char"/>
    <w:basedOn w:val="a"/>
    <w:qFormat/>
    <w:pPr>
      <w:widowControl w:val="0"/>
    </w:pPr>
    <w:rPr>
      <w:rFonts w:ascii="Tahoma" w:hAnsi="Tahoma"/>
      <w:kern w:val="2"/>
      <w:szCs w:val="24"/>
      <w:lang w:eastAsia="zh-CN"/>
    </w:rPr>
  </w:style>
  <w:style w:type="character" w:customStyle="1" w:styleId="ae">
    <w:name w:val="批注框文本 字符"/>
    <w:link w:val="ad"/>
    <w:qFormat/>
    <w:rPr>
      <w:rFonts w:ascii="Arial" w:hAnsi="Arial"/>
      <w:sz w:val="18"/>
      <w:szCs w:val="18"/>
      <w:lang w:eastAsia="en-US"/>
    </w:rPr>
  </w:style>
  <w:style w:type="paragraph" w:customStyle="1" w:styleId="11">
    <w:name w:val="样式1"/>
    <w:basedOn w:val="1"/>
    <w:qFormat/>
  </w:style>
  <w:style w:type="paragraph" w:customStyle="1" w:styleId="afd">
    <w:name w:val="主目录"/>
    <w:basedOn w:val="1"/>
    <w:qFormat/>
  </w:style>
  <w:style w:type="paragraph" w:customStyle="1" w:styleId="21">
    <w:name w:val="样式2"/>
    <w:basedOn w:val="1"/>
    <w:link w:val="2Char"/>
    <w:qFormat/>
    <w:rPr>
      <w:rFonts w:cs="Arial"/>
    </w:rPr>
  </w:style>
  <w:style w:type="character" w:customStyle="1" w:styleId="10">
    <w:name w:val="标题 1 字符"/>
    <w:link w:val="1"/>
    <w:qFormat/>
    <w:rPr>
      <w:rFonts w:ascii="宋体" w:hAnsi="宋体"/>
      <w:b/>
      <w:sz w:val="24"/>
      <w:szCs w:val="24"/>
      <w:lang w:bidi="ar-SA"/>
    </w:rPr>
  </w:style>
  <w:style w:type="character" w:customStyle="1" w:styleId="2Char">
    <w:name w:val="样式2 Char"/>
    <w:link w:val="21"/>
    <w:qFormat/>
    <w:rPr>
      <w:rFonts w:ascii="宋体" w:hAnsi="宋体" w:cs="Arial"/>
      <w:b/>
      <w:sz w:val="24"/>
      <w:szCs w:val="24"/>
      <w:lang w:val="en-US" w:eastAsia="zh-CN" w:bidi="ar-SA"/>
    </w:rPr>
  </w:style>
  <w:style w:type="character" w:customStyle="1" w:styleId="af5">
    <w:name w:val="批注主题 字符"/>
    <w:link w:val="af4"/>
    <w:qFormat/>
    <w:rPr>
      <w:rFonts w:ascii="Arial" w:hAnsi="Arial"/>
      <w:b/>
      <w:bCs/>
      <w:sz w:val="24"/>
      <w:lang w:eastAsia="en-US"/>
    </w:rPr>
  </w:style>
  <w:style w:type="paragraph" w:customStyle="1" w:styleId="210">
    <w:name w:val="样式 标题 2 + 左侧:  1 字符"/>
    <w:basedOn w:val="2"/>
    <w:qFormat/>
    <w:pPr>
      <w:spacing w:line="240" w:lineRule="auto"/>
      <w:ind w:leftChars="50" w:left="50"/>
    </w:pPr>
    <w:rPr>
      <w:rFonts w:ascii="Arial" w:hAnsi="Arial" w:cs="宋体"/>
      <w:bCs/>
      <w:sz w:val="24"/>
      <w:szCs w:val="20"/>
      <w:lang w:eastAsia="en-US"/>
    </w:rPr>
  </w:style>
  <w:style w:type="paragraph" w:styleId="afe">
    <w:name w:val="No Spacing"/>
    <w:uiPriority w:val="1"/>
    <w:qFormat/>
    <w:rPr>
      <w:rFonts w:ascii="Arial" w:hAnsi="Arial"/>
      <w:sz w:val="24"/>
      <w:lang w:eastAsia="en-US"/>
    </w:rPr>
  </w:style>
  <w:style w:type="paragraph" w:customStyle="1" w:styleId="aff">
    <w:name w:val="表格"/>
    <w:basedOn w:val="a"/>
    <w:link w:val="Char0"/>
    <w:qFormat/>
    <w:pPr>
      <w:tabs>
        <w:tab w:val="left" w:pos="420"/>
      </w:tabs>
    </w:pPr>
    <w:rPr>
      <w:kern w:val="2"/>
      <w:sz w:val="21"/>
      <w:lang w:val="zh-CN" w:eastAsia="zh-CN"/>
    </w:rPr>
  </w:style>
  <w:style w:type="character" w:customStyle="1" w:styleId="Char0">
    <w:name w:val="表格 Char"/>
    <w:link w:val="aff"/>
    <w:qFormat/>
    <w:rPr>
      <w:rFonts w:ascii="Arial" w:hAnsi="Arial"/>
      <w:kern w:val="2"/>
      <w:sz w:val="21"/>
    </w:rPr>
  </w:style>
  <w:style w:type="character" w:customStyle="1" w:styleId="aa">
    <w:name w:val="正文文本缩进 字符"/>
    <w:link w:val="a9"/>
    <w:qFormat/>
    <w:locked/>
    <w:rPr>
      <w:rFonts w:ascii="Arial" w:hAnsi="Arial"/>
      <w:snapToGrid w:val="0"/>
      <w:color w:val="000000"/>
      <w:lang w:eastAsia="en-US"/>
    </w:rPr>
  </w:style>
  <w:style w:type="paragraph" w:customStyle="1" w:styleId="Default">
    <w:name w:val="Default"/>
    <w:qFormat/>
    <w:pPr>
      <w:widowControl w:val="0"/>
      <w:autoSpaceDE w:val="0"/>
      <w:autoSpaceDN w:val="0"/>
      <w:adjustRightInd w:val="0"/>
    </w:pPr>
    <w:rPr>
      <w:rFonts w:ascii="宋体" w:cs="宋体"/>
      <w:color w:val="000000"/>
      <w:sz w:val="24"/>
      <w:szCs w:val="24"/>
    </w:rPr>
  </w:style>
  <w:style w:type="paragraph" w:customStyle="1" w:styleId="New">
    <w:name w:val="New 文章正文"/>
    <w:basedOn w:val="a"/>
    <w:link w:val="NewChar"/>
    <w:qFormat/>
    <w:pPr>
      <w:widowControl w:val="0"/>
      <w:spacing w:line="360" w:lineRule="auto"/>
      <w:ind w:firstLineChars="200" w:firstLine="480"/>
    </w:pPr>
    <w:rPr>
      <w:kern w:val="2"/>
      <w:szCs w:val="24"/>
      <w:lang w:val="zh-CN" w:eastAsia="zh-CN"/>
    </w:rPr>
  </w:style>
  <w:style w:type="character" w:customStyle="1" w:styleId="NewChar">
    <w:name w:val="New 文章正文 Char"/>
    <w:link w:val="New"/>
    <w:qFormat/>
    <w:rPr>
      <w:rFonts w:ascii="Arial" w:hAnsi="Arial" w:cs="宋体"/>
      <w:kern w:val="2"/>
      <w:sz w:val="24"/>
      <w:szCs w:val="24"/>
    </w:rPr>
  </w:style>
  <w:style w:type="character" w:customStyle="1" w:styleId="af0">
    <w:name w:val="页脚 字符"/>
    <w:link w:val="af"/>
    <w:uiPriority w:val="99"/>
    <w:qFormat/>
    <w:rPr>
      <w:rFonts w:ascii="Arial" w:hAnsi="Arial" w:cs="Arial"/>
      <w:b/>
      <w:szCs w:val="24"/>
    </w:rPr>
  </w:style>
  <w:style w:type="character" w:customStyle="1" w:styleId="af2">
    <w:name w:val="页眉 字符"/>
    <w:link w:val="af1"/>
    <w:uiPriority w:val="99"/>
    <w:qFormat/>
    <w:rPr>
      <w:rFonts w:ascii="Arial" w:hAnsi="Arial" w:cs="Arial"/>
      <w:sz w:val="24"/>
      <w:szCs w:val="24"/>
    </w:rPr>
  </w:style>
  <w:style w:type="character" w:customStyle="1" w:styleId="30">
    <w:name w:val="标题 3 字符"/>
    <w:link w:val="3"/>
    <w:uiPriority w:val="9"/>
    <w:qFormat/>
    <w:rPr>
      <w:rFonts w:ascii="宋体" w:hAnsi="宋体"/>
      <w:b/>
      <w:sz w:val="21"/>
      <w:szCs w:val="24"/>
    </w:rPr>
  </w:style>
  <w:style w:type="paragraph" w:customStyle="1" w:styleId="12">
    <w:name w:val="修订1"/>
    <w:hidden/>
    <w:uiPriority w:val="99"/>
    <w:semiHidden/>
    <w:qFormat/>
    <w:rPr>
      <w:rFonts w:ascii="Arial" w:hAnsi="Arial"/>
      <w:sz w:val="24"/>
      <w:lang w:eastAsia="en-US"/>
    </w:rPr>
  </w:style>
  <w:style w:type="character" w:styleId="aff0">
    <w:name w:val="Strong"/>
    <w:uiPriority w:val="22"/>
    <w:qFormat/>
    <w:rsid w:val="0062371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emf"/><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package" Target="embeddings/Microsoft_Visio_Drawing1.vsdx"/><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package" Target="embeddings/Microsoft_Visio_Drawing.vsdx"/><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package" Target="embeddings/Microsoft_Visio_Drawing2.vsdx"/></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Program%20Files\Microsoft%20Office\Templates\Firm.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4097"/>
    <customShpInfo spid="_x0000_s4098"/>
    <customShpInfo spid="_x0000_s4099"/>
    <customShpInfo spid="_x0000_s4100"/>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19A1C96-C620-4869-A640-D47D0D86B0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Firm.dot</Template>
  <TotalTime>529</TotalTime>
  <Pages>21</Pages>
  <Words>1398</Words>
  <Characters>7975</Characters>
  <Application>Microsoft Office Word</Application>
  <DocSecurity>0</DocSecurity>
  <Lines>66</Lines>
  <Paragraphs>18</Paragraphs>
  <ScaleCrop>false</ScaleCrop>
  <Company>SHANGHAI-FANUC Robotics</Company>
  <LinksUpToDate>false</LinksUpToDate>
  <CharactersWithSpaces>9355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SFR</dc:title>
  <dc:subject>SHANGHAI-FANUC Robotics Firm Proposal No. SFRP07022501 R1</dc:subject>
  <dc:creator>yaowei</dc:creator>
  <cp:keywords>Proposal</cp:keywords>
  <cp:lastModifiedBy>GilbertPan</cp:lastModifiedBy>
  <cp:revision>334</cp:revision>
  <cp:lastPrinted>2021-07-07T01:43:00Z</cp:lastPrinted>
  <dcterms:created xsi:type="dcterms:W3CDTF">2021-08-25T07:01:00Z</dcterms:created>
  <dcterms:modified xsi:type="dcterms:W3CDTF">2023-11-02T05:10:00Z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D3A875A72791425F93FBC0281A94C656_12</vt:lpwstr>
  </property>
</Properties>
</file>